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D392" w14:textId="4BDEFBC9" w:rsidR="00083D44" w:rsidRDefault="00083D44" w:rsidP="005948B8">
      <w:pPr>
        <w:pStyle w:val="00"/>
        <w:ind w:firstLineChars="81" w:firstLine="198"/>
      </w:pP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06E5E039" w14:textId="77777777" w:rsidTr="005948B8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CF4064" w14:textId="5812A99D" w:rsidR="00DB4BE7" w:rsidRPr="00083D44" w:rsidRDefault="00DB4BE7" w:rsidP="00A30D33">
            <w:pPr>
              <w:pStyle w:val="001"/>
              <w:spacing w:line="360" w:lineRule="exact"/>
              <w:jc w:val="both"/>
              <w:textAlignment w:val="center"/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_8.cpp</w:t>
            </w:r>
          </w:p>
        </w:tc>
      </w:tr>
      <w:tr w:rsidR="005C0275" w14:paraId="091A408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41165F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041EB2" w14:textId="55823CF9" w:rsidR="005C0275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proofErr w:type="spellStart"/>
            <w:r w:rsidRPr="00D7606D">
              <w:rPr>
                <w:color w:val="008000"/>
              </w:rPr>
              <w:t>stdio.h</w:t>
            </w:r>
            <w:proofErr w:type="spellEnd"/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1FA40DB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6013D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E4F552" w14:textId="006A1146" w:rsidR="005948B8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proofErr w:type="spellStart"/>
            <w:r w:rsidRPr="00D7606D">
              <w:rPr>
                <w:color w:val="008000"/>
              </w:rPr>
              <w:t>cstdlib</w:t>
            </w:r>
            <w:proofErr w:type="spellEnd"/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5DB08AB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ADCC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746E1A" w14:textId="002564BA" w:rsidR="005948B8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proofErr w:type="spellStart"/>
            <w:r w:rsidRPr="00D7606D">
              <w:rPr>
                <w:color w:val="008000"/>
              </w:rPr>
              <w:t>ctime</w:t>
            </w:r>
            <w:proofErr w:type="spellEnd"/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7CCEF2B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1ADAD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4AD4B5" w14:textId="3595F330" w:rsidR="005948B8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proofErr w:type="spellStart"/>
            <w:r w:rsidRPr="00D7606D">
              <w:rPr>
                <w:color w:val="008000"/>
              </w:rPr>
              <w:t>stdlib.h</w:t>
            </w:r>
            <w:proofErr w:type="spellEnd"/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61E8C57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68620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85ED2E" w14:textId="549F3F94" w:rsidR="005948B8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r w:rsidRPr="00D7606D">
              <w:rPr>
                <w:color w:val="008000"/>
              </w:rPr>
              <w:t>iostream</w:t>
            </w:r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26C8121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7F187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DB43E1" w14:textId="7C56FB9C" w:rsidR="005948B8" w:rsidRPr="00D7606D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008000"/>
              </w:rPr>
            </w:pPr>
            <w:proofErr w:type="gramStart"/>
            <w:r w:rsidRPr="00D7606D">
              <w:rPr>
                <w:color w:val="008000"/>
              </w:rPr>
              <w:t>#include</w:t>
            </w:r>
            <w:proofErr w:type="gramEnd"/>
            <w:r w:rsidRPr="00D7606D">
              <w:rPr>
                <w:color w:val="008000"/>
              </w:rPr>
              <w:t xml:space="preserve"> </w:t>
            </w:r>
            <w:r w:rsidRPr="00D7606D">
              <w:rPr>
                <w:b/>
                <w:color w:val="008000"/>
              </w:rPr>
              <w:t>&lt;</w:t>
            </w:r>
            <w:proofErr w:type="spellStart"/>
            <w:r w:rsidRPr="00D7606D">
              <w:rPr>
                <w:color w:val="008000"/>
              </w:rPr>
              <w:t>stdbool.h</w:t>
            </w:r>
            <w:proofErr w:type="spellEnd"/>
            <w:r w:rsidRPr="00D7606D">
              <w:rPr>
                <w:b/>
                <w:color w:val="008000"/>
              </w:rPr>
              <w:t>&gt;</w:t>
            </w:r>
          </w:p>
        </w:tc>
      </w:tr>
      <w:tr w:rsidR="005948B8" w14:paraId="6FC3778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3060B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FB1E3A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2D5438E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80C9B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C8182D" w14:textId="2FFF90A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bCs/>
              </w:rPr>
              <w:t>using namespace</w:t>
            </w:r>
            <w:r w:rsidRPr="005948B8">
              <w:t xml:space="preserve"> std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BB5097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52DD7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077234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7B360A9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7BAF2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FA8E68" w14:textId="7A5C14D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typedef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char</w:t>
            </w:r>
            <w:r w:rsidRPr="005948B8">
              <w:t xml:space="preserve"> </w:t>
            </w:r>
            <w:proofErr w:type="spellStart"/>
            <w:r w:rsidRPr="005948B8">
              <w:t>ElemType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5EF2D0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593D1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8964DD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395932B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FF940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DE7C73" w14:textId="3997E68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typedef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struct</w:t>
            </w:r>
            <w:r w:rsidRPr="005948B8">
              <w:t xml:space="preserve"> 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2A88A5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A62BD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EB7307" w14:textId="137396E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ElemType</w:t>
            </w:r>
            <w:proofErr w:type="spellEnd"/>
            <w:r w:rsidRPr="005948B8">
              <w:t xml:space="preserve"> data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0C8A16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308FB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0570E3" w14:textId="54709E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struct</w:t>
            </w:r>
            <w:r w:rsidRPr="005948B8">
              <w:t xml:space="preserve"> 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BE6C28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3DB1B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D8A961" w14:textId="7F7C1BC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proofErr w:type="spellStart"/>
            <w:r w:rsidRPr="005948B8">
              <w:t>BTNode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0FA887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6B94F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3F71B9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30771AC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19177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A60769" w14:textId="788FE18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Menu</w:t>
            </w:r>
            <w:r w:rsidRPr="005948B8">
              <w:rPr>
                <w:rFonts w:hint="eastAsia"/>
                <w:b/>
                <w:color w:val="EE0000"/>
              </w:rPr>
              <w:t>();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="00DB4BE7"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控制面板</w:t>
            </w:r>
          </w:p>
        </w:tc>
      </w:tr>
      <w:tr w:rsidR="005948B8" w14:paraId="4D826A3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051CB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2C6097" w14:textId="60FE9C2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CreateBiTree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*&amp;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建立二叉链表</w:t>
            </w:r>
            <w:proofErr w:type="gramEnd"/>
          </w:p>
        </w:tc>
      </w:tr>
      <w:tr w:rsidR="005948B8" w14:paraId="48926C2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8BBED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24BDCF" w14:textId="22B9E73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PreOrder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先序遍历</w:t>
            </w:r>
            <w:proofErr w:type="gramEnd"/>
          </w:p>
        </w:tc>
      </w:tr>
      <w:tr w:rsidR="005948B8" w14:paraId="751E051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AB285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386F99" w14:textId="1ECE802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InOrder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="00DB4BE7"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中序遍历</w:t>
            </w:r>
            <w:proofErr w:type="gramEnd"/>
          </w:p>
        </w:tc>
      </w:tr>
      <w:tr w:rsidR="005948B8" w14:paraId="307D8ED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79B5C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3FFA9A" w14:textId="5AE4343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PostOrder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后序遍历</w:t>
            </w:r>
          </w:p>
        </w:tc>
      </w:tr>
      <w:tr w:rsidR="005948B8" w14:paraId="5166540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796E1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8264EB" w14:textId="7FB544E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CountNodes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,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&amp;</w:t>
            </w:r>
            <w:r w:rsidRPr="005948B8">
              <w:rPr>
                <w:rFonts w:hint="eastAsia"/>
              </w:rPr>
              <w:t>leaf</w:t>
            </w:r>
            <w:r w:rsidRPr="005948B8">
              <w:rPr>
                <w:rFonts w:hint="eastAsia"/>
                <w:b/>
                <w:color w:val="EE0000"/>
              </w:rPr>
              <w:t>,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&amp;</w:t>
            </w:r>
            <w:r w:rsidRPr="005948B8">
              <w:rPr>
                <w:rFonts w:hint="eastAsia"/>
              </w:rPr>
              <w:t>single</w:t>
            </w:r>
            <w:r w:rsidRPr="005948B8">
              <w:rPr>
                <w:rFonts w:hint="eastAsia"/>
                <w:b/>
                <w:color w:val="EE0000"/>
              </w:rPr>
              <w:t>,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&amp;</w:t>
            </w:r>
            <w:r w:rsidRPr="005948B8">
              <w:rPr>
                <w:rFonts w:hint="eastAsia"/>
                <w:b/>
                <w:color w:val="000000" w:themeColor="text1"/>
              </w:rPr>
              <w:t>do</w:t>
            </w:r>
            <w:r w:rsidRPr="005948B8">
              <w:rPr>
                <w:rFonts w:hint="eastAsia"/>
              </w:rPr>
              <w:t>ubleNode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统计节点</w:t>
            </w:r>
          </w:p>
        </w:tc>
      </w:tr>
      <w:tr w:rsidR="005948B8" w14:paraId="28B5769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7DA73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850249" w14:textId="4EF16C2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 Height</w:t>
            </w:r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="00DB4BE7"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计算高度</w:t>
            </w:r>
          </w:p>
        </w:tc>
      </w:tr>
      <w:tr w:rsidR="005948B8" w14:paraId="23A2F77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1B0C1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AB95E9" w14:textId="5EC5FEB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SwapTree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交换左右孩子</w:t>
            </w:r>
          </w:p>
        </w:tc>
      </w:tr>
      <w:tr w:rsidR="005948B8" w14:paraId="587909B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AA319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3CC5B3" w14:textId="6CC8F0F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DestroyBiTree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*&amp;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销毁二叉链表</w:t>
            </w:r>
            <w:proofErr w:type="gramEnd"/>
          </w:p>
        </w:tc>
      </w:tr>
      <w:tr w:rsidR="005948B8" w14:paraId="63E75CA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60D3D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AA9A1F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1650487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1B39C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836F43" w14:textId="73D2238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 input</w:t>
            </w:r>
            <w:r w:rsidRPr="005948B8">
              <w:rPr>
                <w:rFonts w:hint="eastAsia"/>
                <w:b/>
                <w:color w:val="EE0000"/>
              </w:rPr>
              <w:t>(</w:t>
            </w:r>
            <w:r w:rsidRPr="005948B8">
              <w:rPr>
                <w:rFonts w:hint="eastAsia"/>
                <w:b/>
                <w:color w:val="000000" w:themeColor="text1"/>
              </w:rPr>
              <w:t>char</w:t>
            </w:r>
            <w:r w:rsidRPr="005948B8">
              <w:rPr>
                <w:rFonts w:hint="eastAsia"/>
              </w:rPr>
              <w:t xml:space="preserve"> c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>// sys</w:t>
            </w:r>
            <w:r w:rsidRPr="00DB4BE7">
              <w:rPr>
                <w:rFonts w:hint="eastAsia"/>
                <w:color w:val="A5C9EB" w:themeColor="text2" w:themeTint="40"/>
              </w:rPr>
              <w:t>选择</w:t>
            </w:r>
          </w:p>
        </w:tc>
      </w:tr>
      <w:tr w:rsidR="005948B8" w14:paraId="71AF31F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A09E5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7337D" w14:textId="5FAACBF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bool</w:t>
            </w:r>
            <w:r w:rsidRPr="005948B8">
              <w:rPr>
                <w:rFonts w:hint="eastAsia"/>
              </w:rPr>
              <w:t xml:space="preserve"> Input</w:t>
            </w:r>
            <w:r w:rsidRPr="005948B8">
              <w:rPr>
                <w:rFonts w:hint="eastAsia"/>
                <w:b/>
                <w:color w:val="EE0000"/>
              </w:rPr>
              <w:t>(</w:t>
            </w:r>
            <w:r w:rsidRPr="005948B8">
              <w:rPr>
                <w:rFonts w:hint="eastAsia"/>
              </w:rPr>
              <w:t xml:space="preserve">const </w:t>
            </w:r>
            <w:r w:rsidRPr="005948B8">
              <w:rPr>
                <w:rFonts w:hint="eastAsia"/>
                <w:b/>
                <w:color w:val="000000" w:themeColor="text1"/>
              </w:rPr>
              <w:t>char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s</w:t>
            </w:r>
            <w:r w:rsidRPr="005948B8">
              <w:rPr>
                <w:rFonts w:hint="eastAsia"/>
                <w:b/>
                <w:color w:val="EE0000"/>
              </w:rPr>
              <w:t>,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000000" w:themeColor="text1"/>
              </w:rPr>
              <w:t>int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n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ab/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整型验证</w:t>
            </w:r>
          </w:p>
        </w:tc>
      </w:tr>
      <w:tr w:rsidR="005948B8" w14:paraId="2C8FE72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DDA3A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DC17F6" w14:textId="366074D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  <w:b/>
                <w:color w:val="000000" w:themeColor="text1"/>
              </w:rPr>
              <w:t>void</w:t>
            </w:r>
            <w:r w:rsidRPr="005948B8">
              <w:rPr>
                <w:rFonts w:hint="eastAsia"/>
              </w:rPr>
              <w:t xml:space="preserve"> </w:t>
            </w:r>
            <w:proofErr w:type="spellStart"/>
            <w:r w:rsidRPr="005948B8">
              <w:rPr>
                <w:rFonts w:hint="eastAsia"/>
              </w:rPr>
              <w:t>clearInputBuffer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清除缓冲区</w:t>
            </w:r>
          </w:p>
        </w:tc>
      </w:tr>
      <w:tr w:rsidR="005948B8" w14:paraId="237174D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7DDA0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22C1CB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11C9DE5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0E33E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E9BB79" w14:textId="2D6E297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main</w:t>
            </w:r>
            <w:r w:rsidRPr="005948B8">
              <w:rPr>
                <w:b/>
                <w:color w:val="EE0000"/>
              </w:rPr>
              <w:t>()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E10C16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362FE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D96BFD" w14:textId="763A05F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choice</w:t>
            </w:r>
            <w:r w:rsidRPr="005948B8">
              <w:rPr>
                <w:b/>
                <w:color w:val="EE0000"/>
              </w:rPr>
              <w:t>=</w:t>
            </w:r>
            <w:r w:rsidRPr="005948B8">
              <w:t>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428857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D28C4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5C835F" w14:textId="2B0383A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char</w:t>
            </w:r>
            <w:r w:rsidRPr="005948B8">
              <w:t xml:space="preserve"> c</w:t>
            </w:r>
            <w:r w:rsidRPr="005948B8">
              <w:rPr>
                <w:b/>
                <w:color w:val="EE0000"/>
              </w:rPr>
              <w:t>=</w:t>
            </w:r>
            <w:r w:rsidRPr="005948B8">
              <w:t>'N'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EFB7F1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FE427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497ADF" w14:textId="40DDD2F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BTNode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*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=</w:t>
            </w:r>
            <w:r w:rsidRPr="005948B8">
              <w:rPr>
                <w:rFonts w:hint="eastAsia"/>
              </w:rPr>
              <w:t>NULL</w:t>
            </w:r>
            <w:r w:rsidRPr="005948B8">
              <w:rPr>
                <w:rFonts w:hint="eastAsia"/>
                <w:b/>
                <w:color w:val="EE0000"/>
              </w:rPr>
              <w:t>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二叉树根节点</w:t>
            </w:r>
          </w:p>
        </w:tc>
      </w:tr>
      <w:tr w:rsidR="005948B8" w14:paraId="1DE62BB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230D7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C7E697" w14:textId="18F323E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</w:p>
        </w:tc>
      </w:tr>
      <w:tr w:rsidR="005948B8" w14:paraId="273CC71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62C5C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49E757" w14:textId="42B5040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srand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r w:rsidRPr="005948B8">
              <w:rPr>
                <w:rFonts w:hint="eastAsia"/>
              </w:rPr>
              <w:t>time</w:t>
            </w:r>
            <w:r w:rsidRPr="005948B8">
              <w:rPr>
                <w:rFonts w:hint="eastAsia"/>
                <w:b/>
                <w:color w:val="EE0000"/>
              </w:rPr>
              <w:t>(</w:t>
            </w:r>
            <w:r w:rsidRPr="005948B8">
              <w:rPr>
                <w:rFonts w:hint="eastAsia"/>
              </w:rPr>
              <w:t>NULL</w:t>
            </w:r>
            <w:r w:rsidRPr="005948B8">
              <w:rPr>
                <w:rFonts w:hint="eastAsia"/>
                <w:b/>
                <w:color w:val="EE0000"/>
              </w:rPr>
              <w:t>));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生成随机数种子</w:t>
            </w:r>
          </w:p>
        </w:tc>
      </w:tr>
      <w:tr w:rsidR="005948B8" w14:paraId="64992FB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659FF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B6459B" w14:textId="356923D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</w:p>
        </w:tc>
      </w:tr>
      <w:tr w:rsidR="005948B8" w14:paraId="3C921AF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8AD1E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A48BC0" w14:textId="1D91B78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do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D8E9F4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13C2D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25A743" w14:textId="4E35CFA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choice</w:t>
            </w:r>
            <w:r w:rsidRPr="005948B8">
              <w:rPr>
                <w:b/>
                <w:color w:val="EE0000"/>
              </w:rPr>
              <w:t>=</w:t>
            </w:r>
            <w:r w:rsidRPr="005948B8">
              <w:t>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8A27B7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D3531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279597" w14:textId="233000C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c</w:t>
            </w:r>
            <w:r w:rsidRPr="005948B8">
              <w:rPr>
                <w:b/>
                <w:color w:val="EE0000"/>
              </w:rPr>
              <w:t>=</w:t>
            </w:r>
            <w:r w:rsidRPr="005948B8">
              <w:t>'N'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3DBAD8E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849EF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32839" w14:textId="0399BE0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Menu</w:t>
            </w:r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039F492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EB253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FF5651" w14:textId="3C1B410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cin</w:t>
            </w:r>
            <w:proofErr w:type="spellEnd"/>
            <w:r w:rsidRPr="005948B8">
              <w:rPr>
                <w:b/>
                <w:color w:val="EE0000"/>
              </w:rPr>
              <w:t>&gt;&gt;</w:t>
            </w:r>
            <w:r w:rsidRPr="005948B8">
              <w:t>c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56CFC8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C8797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E7B08D" w14:textId="7C9A450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choice</w:t>
            </w:r>
            <w:r w:rsidRPr="005948B8">
              <w:rPr>
                <w:b/>
                <w:color w:val="EE0000"/>
              </w:rPr>
              <w:t>=</w:t>
            </w:r>
            <w:r w:rsidRPr="005948B8">
              <w:t>input</w:t>
            </w:r>
            <w:r w:rsidRPr="005948B8">
              <w:rPr>
                <w:b/>
                <w:color w:val="EE0000"/>
              </w:rPr>
              <w:t>(</w:t>
            </w:r>
            <w:r w:rsidRPr="005948B8">
              <w:t>c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19C4380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97522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37ABBC" w14:textId="455783D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clearInputBuffer</w:t>
            </w:r>
            <w:proofErr w:type="spellEnd"/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28ABE6D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FD406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9BB643" w14:textId="496AE9F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</w:p>
        </w:tc>
      </w:tr>
      <w:tr w:rsidR="005948B8" w14:paraId="45AA5CB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58DC7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0F8692" w14:textId="259D738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switch</w:t>
            </w:r>
            <w:r w:rsidRPr="005948B8">
              <w:rPr>
                <w:b/>
                <w:color w:val="EE0000"/>
              </w:rPr>
              <w:t>(</w:t>
            </w:r>
            <w:r w:rsidRPr="005948B8">
              <w:t>choice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1A5BF27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994F2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E2B9E" w14:textId="2466E07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0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退出指令</w:t>
            </w:r>
          </w:p>
        </w:tc>
      </w:tr>
      <w:tr w:rsidR="005948B8" w14:paraId="7F2F8F2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2426A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ECBD85" w14:textId="19BEBCF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proofErr w:type="spellStart"/>
            <w:r w:rsidRPr="005948B8">
              <w:t>DestroyBiTree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2E46C92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004C4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7A060C" w14:textId="4564AB0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proofErr w:type="gramStart"/>
            <w:r w:rsidRPr="00DB4BE7">
              <w:rPr>
                <w:rFonts w:hint="eastAsia"/>
                <w:color w:val="0000FF"/>
              </w:rPr>
              <w:t>二叉链表</w:t>
            </w:r>
            <w:proofErr w:type="gramEnd"/>
            <w:r w:rsidRPr="00DB4BE7">
              <w:rPr>
                <w:rFonts w:hint="eastAsia"/>
                <w:color w:val="0000FF"/>
              </w:rPr>
              <w:t>已销毁。</w:t>
            </w:r>
            <w:r w:rsidRPr="00DB4BE7">
              <w:rPr>
                <w:rFonts w:hint="eastAsia"/>
                <w:color w:val="0000FF"/>
              </w:rPr>
              <w:t>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304524B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8E2AF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1225EA" w14:textId="4202B83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r w:rsidRPr="00DB4BE7">
              <w:rPr>
                <w:rFonts w:hint="eastAsia"/>
                <w:color w:val="0000FF"/>
              </w:rPr>
              <w:t>系统已退出。</w:t>
            </w:r>
            <w:r w:rsidRPr="00DB4BE7">
              <w:rPr>
                <w:rFonts w:hint="eastAsia"/>
                <w:color w:val="0000FF"/>
              </w:rPr>
              <w:t>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4EE849D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7735C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57586E" w14:textId="7D62BD9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4B8ADB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A94DD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1CB780" w14:textId="500F79D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530EEF0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1B60E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14E8A" w14:textId="7CC1BA8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23A1925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5AF1B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F8960E" w14:textId="2F1D478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1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建立二叉链表</w:t>
            </w:r>
            <w:proofErr w:type="gramEnd"/>
          </w:p>
        </w:tc>
      </w:tr>
      <w:tr w:rsidR="005948B8" w14:paraId="78FE283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D852A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E811C3" w14:textId="114CC28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DestroyBiTree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r w:rsidRPr="005948B8">
              <w:rPr>
                <w:rFonts w:hint="eastAsia"/>
              </w:rPr>
              <w:t>b</w:t>
            </w:r>
            <w:r w:rsidRPr="005948B8">
              <w:rPr>
                <w:rFonts w:hint="eastAsia"/>
                <w:b/>
                <w:color w:val="EE0000"/>
              </w:rPr>
              <w:t>);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先销毁之前的树</w:t>
            </w:r>
          </w:p>
        </w:tc>
      </w:tr>
      <w:tr w:rsidR="005948B8" w14:paraId="297C3A3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E823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B72E68" w14:textId="48D09F3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r w:rsidRPr="00DB4BE7">
              <w:rPr>
                <w:rFonts w:hint="eastAsia"/>
                <w:color w:val="0000FF"/>
              </w:rPr>
              <w:t>请输入带空指针标记</w:t>
            </w:r>
            <w:proofErr w:type="gramStart"/>
            <w:r w:rsidRPr="00DB4BE7">
              <w:rPr>
                <w:rFonts w:hint="eastAsia"/>
                <w:color w:val="0000FF"/>
              </w:rPr>
              <w:t>的先序遍历</w:t>
            </w:r>
            <w:proofErr w:type="gramEnd"/>
            <w:r w:rsidRPr="00DB4BE7">
              <w:rPr>
                <w:rFonts w:hint="eastAsia"/>
                <w:color w:val="0000FF"/>
              </w:rPr>
              <w:t>序列</w:t>
            </w:r>
            <w:r w:rsidRPr="00DB4BE7">
              <w:rPr>
                <w:rFonts w:hint="eastAsia"/>
                <w:color w:val="0000FF"/>
              </w:rPr>
              <w:t>(</w:t>
            </w:r>
            <w:r w:rsidRPr="00DB4BE7">
              <w:rPr>
                <w:rFonts w:hint="eastAsia"/>
                <w:color w:val="0000FF"/>
              </w:rPr>
              <w:t>用</w:t>
            </w:r>
            <w:r w:rsidRPr="00DB4BE7">
              <w:rPr>
                <w:rFonts w:hint="eastAsia"/>
                <w:color w:val="0000FF"/>
              </w:rPr>
              <w:t>#</w:t>
            </w:r>
            <w:r w:rsidRPr="00DB4BE7">
              <w:rPr>
                <w:rFonts w:hint="eastAsia"/>
                <w:color w:val="0000FF"/>
              </w:rPr>
              <w:t>表示空节点</w:t>
            </w:r>
            <w:r w:rsidRPr="00DB4BE7">
              <w:rPr>
                <w:rFonts w:hint="eastAsia"/>
                <w:color w:val="0000FF"/>
              </w:rPr>
              <w:t>):\n"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27D76C7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5577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F958FA" w14:textId="067A0FA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</w:t>
            </w:r>
            <w:r w:rsidRPr="00DB4BE7">
              <w:rPr>
                <w:rFonts w:hint="eastAsia"/>
                <w:color w:val="0000FF"/>
              </w:rPr>
              <w:t>例如</w:t>
            </w:r>
            <w:r w:rsidRPr="00DB4BE7">
              <w:rPr>
                <w:rFonts w:hint="eastAsia"/>
                <w:color w:val="0000FF"/>
              </w:rPr>
              <w:t>: ABD##E##CF###\n"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A78F9F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34D9B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911253" w14:textId="13B826E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proofErr w:type="spellStart"/>
            <w:r w:rsidRPr="005948B8">
              <w:t>CreateBiTree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21140B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A4A65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8F1B26" w14:textId="1AB8671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proofErr w:type="gramStart"/>
            <w:r w:rsidRPr="00DB4BE7">
              <w:rPr>
                <w:rFonts w:hint="eastAsia"/>
                <w:color w:val="0000FF"/>
              </w:rPr>
              <w:t>二叉链表</w:t>
            </w:r>
            <w:proofErr w:type="gramEnd"/>
            <w:r w:rsidRPr="00DB4BE7">
              <w:rPr>
                <w:rFonts w:hint="eastAsia"/>
                <w:color w:val="0000FF"/>
              </w:rPr>
              <w:t>建立完成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2B34082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2F82B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B77C9A" w14:textId="2F56F58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proofErr w:type="spellStart"/>
            <w:r w:rsidRPr="005948B8">
              <w:t>clearInputBuffer</w:t>
            </w:r>
            <w:proofErr w:type="spellEnd"/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2439FE2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D4B7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84A1A5" w14:textId="3615392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4FE94A7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09CD0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0AFF19" w14:textId="673E0DC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2430725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E48E8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3D63F4" w14:textId="52A3036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60C4299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BAB8C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F6AE1" w14:textId="52C743A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2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先序遍历</w:t>
            </w:r>
            <w:proofErr w:type="gramEnd"/>
          </w:p>
        </w:tc>
      </w:tr>
      <w:tr w:rsidR="005948B8" w14:paraId="7FEC72E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33C2F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CC7D37" w14:textId="417BAD2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05E929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1389F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A17DAA" w14:textId="40AE3CD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68764C4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3DB0D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5E099" w14:textId="7761844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3A43315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3CEE5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12B9E" w14:textId="731CBF7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proofErr w:type="gramStart"/>
            <w:r w:rsidRPr="00DB4BE7">
              <w:rPr>
                <w:rFonts w:hint="eastAsia"/>
                <w:color w:val="0000FF"/>
              </w:rPr>
              <w:t>先序遍历</w:t>
            </w:r>
            <w:proofErr w:type="gramEnd"/>
            <w:r w:rsidRPr="00DB4BE7">
              <w:rPr>
                <w:rFonts w:hint="eastAsia"/>
                <w:color w:val="0000FF"/>
              </w:rPr>
              <w:t>结果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66121C0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2FD3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29C25D" w14:textId="30EABF4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PreOrder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9C4118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D822A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B6B17E" w14:textId="38B9E34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proofErr w:type="spellStart"/>
            <w:r w:rsidRPr="005948B8">
              <w:t>endl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3D6D341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9C56C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BA9EDC" w14:textId="4E513A1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E63059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D507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0510D2" w14:textId="1D2E64A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2BB866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6930D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8454F2" w14:textId="17D7AAB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4F2722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7AE97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5A4AC0" w14:textId="47BCFEB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0260FB2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3431C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668DF7" w14:textId="3885140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3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中序遍历</w:t>
            </w:r>
            <w:proofErr w:type="gramEnd"/>
          </w:p>
        </w:tc>
      </w:tr>
      <w:tr w:rsidR="005948B8" w14:paraId="034A66D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F0293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6B0922" w14:textId="645DAD4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10715A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FF596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5EBE2" w14:textId="78CC5B3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1F02AAD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CEAE5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03EF5D" w14:textId="52D5686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E77DD1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1AD14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DA6595" w14:textId="60136CF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proofErr w:type="gramStart"/>
            <w:r w:rsidRPr="00DB4BE7">
              <w:rPr>
                <w:rFonts w:hint="eastAsia"/>
                <w:color w:val="0000FF"/>
              </w:rPr>
              <w:t>中序遍历</w:t>
            </w:r>
            <w:proofErr w:type="gramEnd"/>
            <w:r w:rsidRPr="00DB4BE7">
              <w:rPr>
                <w:rFonts w:hint="eastAsia"/>
                <w:color w:val="0000FF"/>
              </w:rPr>
              <w:t>结果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7CA6F7E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AA816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3216F1" w14:textId="6448445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InOrder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2BAF756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B4CD7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3A7BE3" w14:textId="43731DD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proofErr w:type="spellStart"/>
            <w:r w:rsidRPr="005948B8">
              <w:t>endl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C3DAF0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1FD7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D4AEAB" w14:textId="324D9A1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3A1960D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0818F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B2D81A" w14:textId="661CAF3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76D4F2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060C7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A1A3B" w14:textId="757B4C9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0399E33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859CA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D8935C" w14:textId="163614C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76EF5EA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1D8D4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C1553A" w14:textId="33C6BFC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4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后序遍历</w:t>
            </w:r>
          </w:p>
        </w:tc>
      </w:tr>
      <w:tr w:rsidR="005948B8" w14:paraId="4238057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72CB2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E7A880" w14:textId="6AB7E75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779141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8517E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2AA38" w14:textId="2C3301B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6DB729A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B74A7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B02639" w14:textId="3BD4E4A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3BFFC6F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C301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3D33F9" w14:textId="7153BB9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r w:rsidRPr="00DB4BE7">
              <w:rPr>
                <w:rFonts w:hint="eastAsia"/>
                <w:color w:val="0000FF"/>
              </w:rPr>
              <w:t>后序遍历结果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3863503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799CA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7CC375" w14:textId="34509E8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PostOrder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2FA61F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5DA82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091F17" w14:textId="13DE282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proofErr w:type="spellStart"/>
            <w:r w:rsidRPr="005948B8">
              <w:t>endl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13A25F3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19F41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6A9F0" w14:textId="4CB7908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3C4BB36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8D7B2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BA4091" w14:textId="39313B0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4C91E8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B9088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8A115F" w14:textId="30B2522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6E31F42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8A08C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06F13" w14:textId="4406C7D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5073B31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33088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DB26FD" w14:textId="532D278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5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统计节点</w:t>
            </w:r>
          </w:p>
        </w:tc>
      </w:tr>
      <w:tr w:rsidR="005948B8" w14:paraId="65177B6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47E9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E902A6" w14:textId="0651FDC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955337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0AF7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6810B1" w14:textId="128244D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E9F763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3D153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641C54" w14:textId="2A97BBC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5690CD1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F1D85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04A73F" w14:textId="1A0AB82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leaf</w:t>
            </w:r>
            <w:r w:rsidRPr="005948B8">
              <w:rPr>
                <w:b/>
                <w:color w:val="EE0000"/>
              </w:rPr>
              <w:t>=</w:t>
            </w:r>
            <w:r w:rsidRPr="005948B8">
              <w:t>0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single</w:t>
            </w:r>
            <w:r w:rsidRPr="005948B8">
              <w:rPr>
                <w:b/>
                <w:color w:val="EE0000"/>
              </w:rPr>
              <w:t>=</w:t>
            </w:r>
            <w:r w:rsidRPr="005948B8">
              <w:t>0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do</w:t>
            </w:r>
            <w:r w:rsidRPr="005948B8">
              <w:t>ubleNode</w:t>
            </w:r>
            <w:r w:rsidRPr="005948B8">
              <w:rPr>
                <w:b/>
                <w:color w:val="EE0000"/>
              </w:rPr>
              <w:t>=</w:t>
            </w:r>
            <w:r w:rsidRPr="005948B8">
              <w:t>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BEE62E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B78A5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42C78E" w14:textId="284860C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CountNodes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leaf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single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proofErr w:type="spellStart"/>
            <w:r w:rsidRPr="005948B8">
              <w:rPr>
                <w:b/>
                <w:color w:val="000000" w:themeColor="text1"/>
              </w:rPr>
              <w:t>do</w:t>
            </w:r>
            <w:r w:rsidRPr="005948B8">
              <w:t>ubleNode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86340B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8897D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640DD" w14:textId="7BB48DB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节点统计结果</w:t>
            </w:r>
            <w:r w:rsidRPr="00DB4BE7">
              <w:rPr>
                <w:rFonts w:hint="eastAsia"/>
                <w:color w:val="0000FF"/>
              </w:rPr>
              <w:t xml:space="preserve">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A1E78D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9E5B8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AC042" w14:textId="58AEDD1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   </w:t>
            </w:r>
            <w:r w:rsidRPr="00DB4BE7">
              <w:rPr>
                <w:rFonts w:hint="eastAsia"/>
                <w:color w:val="0000FF"/>
              </w:rPr>
              <w:t>叶子节点数</w:t>
            </w:r>
            <w:r w:rsidRPr="00DB4BE7">
              <w:rPr>
                <w:rFonts w:hint="eastAsia"/>
                <w:color w:val="0000FF"/>
              </w:rPr>
              <w:t>:   "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>leaf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5948B8">
              <w:rPr>
                <w:rFonts w:hint="eastAsia"/>
              </w:rPr>
              <w:t>endl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1AACABA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A74B4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0096F8" w14:textId="476462D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   </w:t>
            </w:r>
            <w:r w:rsidRPr="00DB4BE7">
              <w:rPr>
                <w:rFonts w:hint="eastAsia"/>
                <w:color w:val="0000FF"/>
              </w:rPr>
              <w:t>单分支节点数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>single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5948B8">
              <w:rPr>
                <w:rFonts w:hint="eastAsia"/>
              </w:rPr>
              <w:t>endl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20FA29F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5FE5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CBE417" w14:textId="7130C7B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   </w:t>
            </w:r>
            <w:r w:rsidRPr="00DB4BE7">
              <w:rPr>
                <w:rFonts w:hint="eastAsia"/>
                <w:color w:val="0000FF"/>
              </w:rPr>
              <w:t>双分支节点数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5948B8">
              <w:rPr>
                <w:rFonts w:hint="eastAsia"/>
                <w:b/>
                <w:color w:val="000000" w:themeColor="text1"/>
              </w:rPr>
              <w:t>do</w:t>
            </w:r>
            <w:r w:rsidRPr="005948B8">
              <w:rPr>
                <w:rFonts w:hint="eastAsia"/>
              </w:rPr>
              <w:t>ubleNode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5948B8">
              <w:rPr>
                <w:rFonts w:hint="eastAsia"/>
              </w:rPr>
              <w:t>endl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6C7A753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2DA6E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6A137C" w14:textId="776BA49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   </w:t>
            </w:r>
            <w:r w:rsidRPr="00DB4BE7">
              <w:rPr>
                <w:rFonts w:hint="eastAsia"/>
                <w:color w:val="0000FF"/>
              </w:rPr>
              <w:t>总节点数</w:t>
            </w:r>
            <w:r w:rsidRPr="00DB4BE7">
              <w:rPr>
                <w:rFonts w:hint="eastAsia"/>
                <w:color w:val="0000FF"/>
              </w:rPr>
              <w:t>:     "</w:t>
            </w:r>
            <w:r w:rsidRPr="005948B8">
              <w:rPr>
                <w:rFonts w:hint="eastAsia"/>
                <w:b/>
                <w:color w:val="EE0000"/>
              </w:rPr>
              <w:t>&lt;&lt;(</w:t>
            </w:r>
            <w:proofErr w:type="spellStart"/>
            <w:r w:rsidRPr="005948B8">
              <w:rPr>
                <w:rFonts w:hint="eastAsia"/>
              </w:rPr>
              <w:t>leaf</w:t>
            </w:r>
            <w:r w:rsidRPr="005948B8">
              <w:rPr>
                <w:rFonts w:hint="eastAsia"/>
                <w:b/>
                <w:color w:val="EE0000"/>
              </w:rPr>
              <w:t>+</w:t>
            </w:r>
            <w:r w:rsidRPr="005948B8">
              <w:rPr>
                <w:rFonts w:hint="eastAsia"/>
              </w:rPr>
              <w:t>single</w:t>
            </w:r>
            <w:r w:rsidRPr="005948B8">
              <w:rPr>
                <w:rFonts w:hint="eastAsia"/>
                <w:b/>
                <w:color w:val="EE0000"/>
              </w:rPr>
              <w:t>+</w:t>
            </w:r>
            <w:r w:rsidRPr="005948B8">
              <w:rPr>
                <w:rFonts w:hint="eastAsia"/>
                <w:b/>
                <w:color w:val="000000" w:themeColor="text1"/>
              </w:rPr>
              <w:t>do</w:t>
            </w:r>
            <w:r w:rsidRPr="005948B8">
              <w:rPr>
                <w:rFonts w:hint="eastAsia"/>
              </w:rPr>
              <w:t>ubleNode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)&lt;&lt;</w:t>
            </w:r>
            <w:proofErr w:type="spellStart"/>
            <w:r w:rsidRPr="005948B8">
              <w:rPr>
                <w:rFonts w:hint="eastAsia"/>
              </w:rPr>
              <w:t>endl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BF36B0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5E35C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426A43" w14:textId="7796AD6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3FF6528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0C87A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BDEB3C" w14:textId="6A86C27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BC96BA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3EE23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78C925" w14:textId="4EE0750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5D00EDF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DA32A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6301F" w14:textId="13F56C4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06815C6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F3841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1E5A76" w14:textId="49487DA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6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计算高度</w:t>
            </w:r>
          </w:p>
        </w:tc>
      </w:tr>
      <w:tr w:rsidR="005948B8" w14:paraId="7084ADD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2B2E4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9AF3B8" w14:textId="7D08FB3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7CF46F5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22063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54CACA" w14:textId="5C99F90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0F46979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E1374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126201" w14:textId="19F3FE4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7856A14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73E78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85AD4F" w14:textId="406EB71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h</w:t>
            </w:r>
            <w:r w:rsidRPr="005948B8">
              <w:rPr>
                <w:b/>
                <w:color w:val="EE0000"/>
              </w:rPr>
              <w:t>=</w:t>
            </w:r>
            <w:r w:rsidRPr="005948B8">
              <w:t>Height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233CB5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1EB7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02383A" w14:textId="7273E51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</w:t>
            </w:r>
            <w:r w:rsidRPr="00DB4BE7">
              <w:rPr>
                <w:rFonts w:hint="eastAsia"/>
                <w:color w:val="0000FF"/>
              </w:rPr>
              <w:t>二叉树的高度为</w:t>
            </w:r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>h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5948B8">
              <w:rPr>
                <w:rFonts w:hint="eastAsia"/>
              </w:rPr>
              <w:t>endl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0E02CB9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9B194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25C4FC" w14:textId="6329AD5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54461D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758AE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5F4E1C" w14:textId="50EB4C0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428C9D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F5DD5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38B947" w14:textId="6DD1751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58CA297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BCD18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BE6F8C" w14:textId="1785386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3DEA6F8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D45EF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4BEDB1" w14:textId="6CD109C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5948B8">
              <w:rPr>
                <w:rFonts w:hint="eastAsia"/>
                <w:b/>
                <w:color w:val="000000" w:themeColor="text1"/>
              </w:rPr>
              <w:t>case</w:t>
            </w:r>
            <w:r w:rsidRPr="005948B8">
              <w:rPr>
                <w:rFonts w:hint="eastAsia"/>
              </w:rPr>
              <w:t xml:space="preserve"> 7</w:t>
            </w:r>
            <w:r w:rsidRPr="005948B8">
              <w:rPr>
                <w:rFonts w:hint="eastAsia"/>
                <w:b/>
                <w:color w:val="EE0000"/>
              </w:rPr>
              <w:t>: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{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交换左右孩子</w:t>
            </w:r>
          </w:p>
        </w:tc>
      </w:tr>
      <w:tr w:rsidR="005948B8" w14:paraId="27BB22D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E99F5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9301DC" w14:textId="2A6FF82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880584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E7502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F99970" w14:textId="248F84C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二叉树为空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1638A88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51185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1ED75C" w14:textId="30E577E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C4F822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B3701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E09F63" w14:textId="6E356F7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SwapTree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4E6C69D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54830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34CB69" w14:textId="1302424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所有节点的左右孩子已交换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646A1A1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42DCE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20F52A" w14:textId="58B5AF6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</w:t>
            </w:r>
            <w:r w:rsidRPr="00DB4BE7">
              <w:rPr>
                <w:rFonts w:hint="eastAsia"/>
                <w:color w:val="0000FF"/>
              </w:rPr>
              <w:t>交换后</w:t>
            </w:r>
            <w:proofErr w:type="gramStart"/>
            <w:r w:rsidRPr="00DB4BE7">
              <w:rPr>
                <w:rFonts w:hint="eastAsia"/>
                <w:color w:val="0000FF"/>
              </w:rPr>
              <w:t>的先序遍历</w:t>
            </w:r>
            <w:proofErr w:type="gramEnd"/>
            <w:r w:rsidRPr="00DB4BE7">
              <w:rPr>
                <w:rFonts w:hint="eastAsia"/>
                <w:color w:val="0000FF"/>
              </w:rPr>
              <w:t>: 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45AFC51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EC61A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6ADD11" w14:textId="4D15F34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PreOrder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4F897D6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93327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0511D3" w14:textId="5E23D3B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proofErr w:type="spellStart"/>
            <w:r w:rsidRPr="005948B8">
              <w:t>endl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4140DFB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864A9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E80627" w14:textId="1F7E38A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AF62D1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E7EAE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2B80BA" w14:textId="484F127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</w:t>
            </w:r>
            <w:r w:rsidRPr="005948B8">
              <w:rPr>
                <w:b/>
                <w:color w:val="000000" w:themeColor="text1"/>
              </w:rPr>
              <w:t>break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8EBFAF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83C12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9547AF" w14:textId="1C85206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9DBFC2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7CC11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07D0A3" w14:textId="3A37C9F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</w:p>
        </w:tc>
      </w:tr>
      <w:tr w:rsidR="005948B8" w14:paraId="0451626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21470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AE9330" w14:textId="094C8A7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</w:t>
            </w:r>
            <w:r w:rsidRPr="005948B8">
              <w:rPr>
                <w:b/>
                <w:color w:val="000000" w:themeColor="text1"/>
              </w:rPr>
              <w:t>default</w:t>
            </w:r>
            <w:r w:rsidRPr="005948B8">
              <w:rPr>
                <w:b/>
                <w:color w:val="EE0000"/>
              </w:rPr>
              <w:t>:</w:t>
            </w:r>
            <w:r w:rsidRPr="005948B8">
              <w:t xml:space="preserve"> </w:t>
            </w:r>
          </w:p>
        </w:tc>
      </w:tr>
      <w:tr w:rsidR="005948B8" w14:paraId="6B417C9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5E840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FAD171" w14:textId="58698AE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 xml:space="preserve">"\n--- </w:t>
            </w:r>
            <w:r w:rsidRPr="00DB4BE7">
              <w:rPr>
                <w:rFonts w:hint="eastAsia"/>
                <w:color w:val="0000FF"/>
              </w:rPr>
              <w:t>输入错误</w:t>
            </w:r>
            <w:r w:rsidRPr="00DB4BE7">
              <w:rPr>
                <w:rFonts w:hint="eastAsia"/>
                <w:color w:val="0000FF"/>
              </w:rPr>
              <w:t>! ---\n"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0AAB07E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E2B63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75F0FE" w14:textId="6402307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4894EB9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6244E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F9DCB5" w14:textId="430ACED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</w:p>
        </w:tc>
      </w:tr>
      <w:tr w:rsidR="005948B8" w14:paraId="33B8C27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DBF1A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D38597" w14:textId="10AE57D1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 xml:space="preserve">        //////////////////////////////////////</w:t>
            </w:r>
          </w:p>
        </w:tc>
      </w:tr>
      <w:tr w:rsidR="005948B8" w14:paraId="50E11B4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F7BD2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1FBEA3" w14:textId="0B6B9F8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DB4BE7">
              <w:rPr>
                <w:rFonts w:hint="eastAsia"/>
                <w:color w:val="0000FF"/>
              </w:rPr>
              <w:t>"\n\n</w:t>
            </w:r>
            <w:r w:rsidRPr="00DB4BE7">
              <w:rPr>
                <w:rFonts w:hint="eastAsia"/>
                <w:color w:val="0000FF"/>
              </w:rPr>
              <w:t>按任意键继续</w:t>
            </w:r>
            <w:r w:rsidRPr="00DB4BE7">
              <w:rPr>
                <w:rFonts w:hint="eastAsia"/>
                <w:color w:val="0000FF"/>
              </w:rPr>
              <w:t>...."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6CD091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60A63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D63C1E" w14:textId="3AD2E2A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c</w:t>
            </w:r>
            <w:r w:rsidRPr="005948B8">
              <w:rPr>
                <w:b/>
                <w:color w:val="EE0000"/>
              </w:rPr>
              <w:t>=</w:t>
            </w:r>
            <w:proofErr w:type="spellStart"/>
            <w:r w:rsidRPr="005948B8">
              <w:t>get</w:t>
            </w:r>
            <w:r w:rsidRPr="005948B8">
              <w:rPr>
                <w:b/>
                <w:color w:val="000000" w:themeColor="text1"/>
              </w:rPr>
              <w:t>char</w:t>
            </w:r>
            <w:proofErr w:type="spellEnd"/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7A51537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AA007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0E8D7" w14:textId="474D920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while</w:t>
            </w:r>
            <w:r w:rsidRPr="005948B8">
              <w:rPr>
                <w:b/>
                <w:color w:val="EE0000"/>
              </w:rPr>
              <w:t>(</w:t>
            </w:r>
            <w:r w:rsidRPr="005948B8">
              <w:t>choice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1ADB781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DC1BE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26C188" w14:textId="05E9132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</w:p>
        </w:tc>
      </w:tr>
      <w:tr w:rsidR="005948B8" w14:paraId="575EDDC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05532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53FEB2" w14:textId="59919B5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34263D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FB60F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C38140" w14:textId="4201F57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3B7E16D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2BDE9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080394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3CAD5A1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4D579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2709BC" w14:textId="60336073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51A67DB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BAB3D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91FD12" w14:textId="2E0803C7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控制面板</w:t>
            </w:r>
          </w:p>
        </w:tc>
      </w:tr>
      <w:tr w:rsidR="005948B8" w14:paraId="7FEEDE6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2B150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18BDA" w14:textId="0485C7A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Menu</w:t>
            </w:r>
            <w:r w:rsidRPr="005948B8">
              <w:rPr>
                <w:b/>
                <w:color w:val="EE0000"/>
              </w:rPr>
              <w:t>()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3301A4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C511F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4FE5D0" w14:textId="1B48394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system</w:t>
            </w:r>
            <w:r w:rsidRPr="005948B8">
              <w:rPr>
                <w:b/>
                <w:color w:val="EE0000"/>
              </w:rPr>
              <w:t>(</w:t>
            </w:r>
            <w:r w:rsidRPr="00DB4BE7">
              <w:rPr>
                <w:color w:val="0000FF"/>
              </w:rPr>
              <w:t>"</w:t>
            </w:r>
            <w:proofErr w:type="spellStart"/>
            <w:r w:rsidRPr="00DB4BE7">
              <w:rPr>
                <w:color w:val="0000FF"/>
              </w:rPr>
              <w:t>cls</w:t>
            </w:r>
            <w:proofErr w:type="spellEnd"/>
            <w:r w:rsidRPr="00DB4BE7">
              <w:rPr>
                <w:color w:val="0000FF"/>
              </w:rPr>
              <w:t>"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2C27F47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BA479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58AE69" w14:textId="3CC9AE0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>"**********</w:t>
            </w:r>
            <w:proofErr w:type="gramStart"/>
            <w:r w:rsidRPr="00DB4BE7">
              <w:rPr>
                <w:rFonts w:hint="eastAsia"/>
                <w:color w:val="0000FF"/>
              </w:rPr>
              <w:t>二叉链表</w:t>
            </w:r>
            <w:proofErr w:type="gramEnd"/>
            <w:r w:rsidRPr="00DB4BE7">
              <w:rPr>
                <w:rFonts w:hint="eastAsia"/>
                <w:color w:val="0000FF"/>
              </w:rPr>
              <w:t>操作</w:t>
            </w:r>
            <w:r w:rsidRPr="00DB4BE7">
              <w:rPr>
                <w:rFonts w:hint="eastAsia"/>
                <w:color w:val="0000FF"/>
              </w:rPr>
              <w:t>**********\n"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79ED62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44AEE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F6D6E4" w14:textId="2025676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cout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</w:t>
            </w:r>
            <w:r w:rsidRPr="00DB4BE7">
              <w:rPr>
                <w:color w:val="0000FF"/>
              </w:rPr>
              <w:t>"--------------------------------\n"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561B4F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CF15A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7EC53D" w14:textId="55FDC59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1 </w:t>
            </w:r>
            <w:proofErr w:type="gramStart"/>
            <w:r w:rsidRPr="00DB4BE7">
              <w:rPr>
                <w:rFonts w:hint="eastAsia"/>
                <w:color w:val="0000FF"/>
              </w:rPr>
              <w:t>建立二叉链表</w:t>
            </w:r>
            <w:proofErr w:type="gramEnd"/>
            <w:r w:rsidRPr="00DB4BE7">
              <w:rPr>
                <w:rFonts w:hint="eastAsia"/>
                <w:color w:val="0000FF"/>
              </w:rPr>
              <w:t xml:space="preserve">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2F7C684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7CB12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A63643" w14:textId="039241D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2   </w:t>
            </w:r>
            <w:proofErr w:type="gramStart"/>
            <w:r w:rsidRPr="00DB4BE7">
              <w:rPr>
                <w:rFonts w:hint="eastAsia"/>
                <w:color w:val="0000FF"/>
              </w:rPr>
              <w:t>先序遍历</w:t>
            </w:r>
            <w:proofErr w:type="gramEnd"/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1247D3F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15505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B80295" w14:textId="1CF5BFD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3   </w:t>
            </w:r>
            <w:proofErr w:type="gramStart"/>
            <w:r w:rsidRPr="00DB4BE7">
              <w:rPr>
                <w:rFonts w:hint="eastAsia"/>
                <w:color w:val="0000FF"/>
              </w:rPr>
              <w:t>中序遍历</w:t>
            </w:r>
            <w:proofErr w:type="gramEnd"/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38300D9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9EDD4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CD8A5" w14:textId="1ACD349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4   </w:t>
            </w:r>
            <w:r w:rsidRPr="00DB4BE7">
              <w:rPr>
                <w:rFonts w:hint="eastAsia"/>
                <w:color w:val="0000FF"/>
              </w:rPr>
              <w:t>后序遍历</w:t>
            </w:r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3E0402E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513B5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5F95D7" w14:textId="4D6708A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cout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</w:t>
            </w:r>
            <w:r w:rsidRPr="00DB4BE7">
              <w:rPr>
                <w:color w:val="0000FF"/>
              </w:rPr>
              <w:t>"--------------------------------\n"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717500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70785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C600BD" w14:textId="04C4B8C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5   </w:t>
            </w:r>
            <w:r w:rsidRPr="00DB4BE7">
              <w:rPr>
                <w:rFonts w:hint="eastAsia"/>
                <w:color w:val="0000FF"/>
              </w:rPr>
              <w:t>统计节点</w:t>
            </w:r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ED6093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319A3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5E819" w14:textId="09F2762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6   </w:t>
            </w:r>
            <w:r w:rsidRPr="00DB4BE7">
              <w:rPr>
                <w:rFonts w:hint="eastAsia"/>
                <w:color w:val="0000FF"/>
              </w:rPr>
              <w:t>计算高度</w:t>
            </w:r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347BF28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3DF73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40D018" w14:textId="35AB7C4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7 </w:t>
            </w:r>
            <w:r w:rsidRPr="00DB4BE7">
              <w:rPr>
                <w:rFonts w:hint="eastAsia"/>
                <w:color w:val="0000FF"/>
              </w:rPr>
              <w:t>交换左右孩子</w:t>
            </w:r>
            <w:r w:rsidRPr="00DB4BE7">
              <w:rPr>
                <w:rFonts w:hint="eastAsia"/>
                <w:color w:val="0000FF"/>
              </w:rPr>
              <w:t xml:space="preserve">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0CC1696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AAF50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85E57A" w14:textId="0ECC706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cout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</w:t>
            </w:r>
            <w:r w:rsidRPr="00DB4BE7">
              <w:rPr>
                <w:color w:val="0000FF"/>
              </w:rPr>
              <w:t>"--------------------------------\n"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F7680F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3FEFC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DE4E81" w14:textId="54014F3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 xml:space="preserve">"        0   </w:t>
            </w:r>
            <w:r w:rsidRPr="00DB4BE7">
              <w:rPr>
                <w:rFonts w:hint="eastAsia"/>
                <w:color w:val="0000FF"/>
              </w:rPr>
              <w:t>退出程序</w:t>
            </w:r>
            <w:r w:rsidRPr="00DB4BE7">
              <w:rPr>
                <w:rFonts w:hint="eastAsia"/>
                <w:color w:val="0000FF"/>
              </w:rPr>
              <w:t xml:space="preserve">            \n"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59E7EE5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9EC8F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910133" w14:textId="5148365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cout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</w:t>
            </w:r>
            <w:r w:rsidRPr="00DB4BE7">
              <w:rPr>
                <w:color w:val="0000FF"/>
              </w:rPr>
              <w:t>"--------------------------------\n"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30F325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FB37B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9610CC" w14:textId="5A586C4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cout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</w:t>
            </w:r>
            <w:r w:rsidRPr="00DB4BE7">
              <w:rPr>
                <w:color w:val="0000FF"/>
              </w:rPr>
              <w:t>"********************************\n"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018574F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70256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5755DB" w14:textId="0D3F02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</w:t>
            </w:r>
            <w:proofErr w:type="spellStart"/>
            <w:r w:rsidRPr="005948B8">
              <w:rPr>
                <w:rFonts w:hint="eastAsia"/>
              </w:rPr>
              <w:t>cout</w:t>
            </w:r>
            <w:proofErr w:type="spellEnd"/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  <w:b/>
                <w:color w:val="EE0000"/>
              </w:rPr>
              <w:t>&lt;&lt;</w:t>
            </w:r>
            <w:r w:rsidRPr="005948B8">
              <w:rPr>
                <w:rFonts w:hint="eastAsia"/>
              </w:rPr>
              <w:t xml:space="preserve"> </w:t>
            </w:r>
            <w:r w:rsidRPr="00DB4BE7">
              <w:rPr>
                <w:rFonts w:hint="eastAsia"/>
                <w:color w:val="0000FF"/>
              </w:rPr>
              <w:t>"</w:t>
            </w:r>
            <w:r w:rsidRPr="00DB4BE7">
              <w:rPr>
                <w:rFonts w:hint="eastAsia"/>
                <w:color w:val="0000FF"/>
              </w:rPr>
              <w:t>请选择：</w:t>
            </w:r>
            <w:r w:rsidRPr="00DB4BE7">
              <w:rPr>
                <w:rFonts w:hint="eastAsia"/>
                <w:color w:val="0000FF"/>
              </w:rPr>
              <w:t>"</w:t>
            </w:r>
            <w:r w:rsidRPr="005948B8">
              <w:rPr>
                <w:rFonts w:hint="eastAsia"/>
                <w:b/>
                <w:color w:val="EE0000"/>
              </w:rPr>
              <w:t>;</w:t>
            </w:r>
          </w:p>
        </w:tc>
      </w:tr>
      <w:tr w:rsidR="005948B8" w14:paraId="7DC1BCE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3CA5A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AC518F" w14:textId="454E4FD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4783462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E9292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DDDD65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06954B2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8A58E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8085AE" w14:textId="6858F4CB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06D5AFA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736D5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366BE3" w14:textId="37B3F0DB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建立二叉链表</w:t>
            </w:r>
            <w:proofErr w:type="gramEnd"/>
          </w:p>
        </w:tc>
      </w:tr>
      <w:tr w:rsidR="005948B8" w14:paraId="2891ED3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47D93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52039" w14:textId="0D2BC49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CreateBiTree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*&amp;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5886EED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43434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78C0BC" w14:textId="6322D10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char</w:t>
            </w:r>
            <w:r w:rsidRPr="005948B8">
              <w:t xml:space="preserve"> </w:t>
            </w:r>
            <w:proofErr w:type="spellStart"/>
            <w:r w:rsidRPr="005948B8">
              <w:t>ch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F19FDA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57FF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4B6979" w14:textId="49BA5F3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cin</w:t>
            </w:r>
            <w:proofErr w:type="spellEnd"/>
            <w:r w:rsidRPr="005948B8">
              <w:rPr>
                <w:b/>
                <w:color w:val="EE0000"/>
              </w:rPr>
              <w:t>&gt;&gt;</w:t>
            </w:r>
            <w:proofErr w:type="spellStart"/>
            <w:r w:rsidRPr="005948B8">
              <w:t>ch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075BCF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16C8C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1959F" w14:textId="0DE2F6F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ch</w:t>
            </w:r>
            <w:proofErr w:type="spellEnd"/>
            <w:r w:rsidRPr="005948B8">
              <w:rPr>
                <w:b/>
                <w:color w:val="EE0000"/>
              </w:rPr>
              <w:t>==</w:t>
            </w:r>
            <w:r w:rsidRPr="005948B8">
              <w:t>'#'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7EF1E68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C2F4F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C3CB7" w14:textId="5728B6C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414C808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715CD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04A577" w14:textId="4FF986E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4E9560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10869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80D0C" w14:textId="32B8264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=(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*)</w:t>
            </w:r>
            <w:r w:rsidRPr="005948B8">
              <w:t>malloc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sizeof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rPr>
                <w:b/>
                <w:color w:val="EE0000"/>
              </w:rPr>
              <w:t>));</w:t>
            </w:r>
          </w:p>
        </w:tc>
      </w:tr>
      <w:tr w:rsidR="005948B8" w14:paraId="5240A8A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C6B6D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61E952" w14:textId="5DA04E2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-&gt;</w:t>
            </w:r>
            <w:r w:rsidRPr="005948B8">
              <w:t>data</w:t>
            </w:r>
            <w:r w:rsidRPr="005948B8">
              <w:rPr>
                <w:b/>
                <w:color w:val="EE0000"/>
              </w:rPr>
              <w:t>=</w:t>
            </w:r>
            <w:proofErr w:type="spellStart"/>
            <w:r w:rsidRPr="005948B8">
              <w:t>ch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1288550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98282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49A694" w14:textId="69E2ED0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CreateBiTree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6B98F25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167E0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ECD449" w14:textId="41AC34F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CreateBiTree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19912AD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94CE7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C25704" w14:textId="067867C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6DDDAB9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91787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76E42" w14:textId="54332AA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</w:p>
        </w:tc>
      </w:tr>
      <w:tr w:rsidR="005948B8" w14:paraId="7F0C93A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75907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33889C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7C5E9C8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55B80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811DBD" w14:textId="49F7C97E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419B44D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11537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BB4038" w14:textId="41F9C08A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先序遍历</w:t>
            </w:r>
            <w:proofErr w:type="gramEnd"/>
          </w:p>
        </w:tc>
      </w:tr>
      <w:tr w:rsidR="005948B8" w14:paraId="24565B3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7CBF6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C7A6CA" w14:textId="255C38D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PreOrder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F74353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A1B50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B80AC" w14:textId="5DFD474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33B96F7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D3F19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E76FD0" w14:textId="58A3567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r w:rsidRPr="005948B8">
              <w:t>data</w:t>
            </w:r>
            <w:r w:rsidRPr="005948B8">
              <w:rPr>
                <w:b/>
                <w:color w:val="EE0000"/>
              </w:rPr>
              <w:t>&lt;&lt;</w:t>
            </w:r>
            <w:r w:rsidRPr="00DB4BE7">
              <w:rPr>
                <w:color w:val="0000FF"/>
              </w:rPr>
              <w:t>" 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18197A9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D8561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6C1975" w14:textId="0D38E28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PreOrder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7F914E7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42C90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27526A" w14:textId="5A564F7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PreOrder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3E79E02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1B933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EC9E19" w14:textId="3C32A76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3FBCDAF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B6D2D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C49CB7" w14:textId="7E4DC05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6A56F81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C247F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4EA684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13420AB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E491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662263" w14:textId="07D9795E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0D81739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7E1F0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A4A4F" w14:textId="3D11CD03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中序遍历</w:t>
            </w:r>
            <w:proofErr w:type="gramEnd"/>
          </w:p>
        </w:tc>
      </w:tr>
      <w:tr w:rsidR="005948B8" w14:paraId="5CC0066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D1848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D703F8" w14:textId="6EF2B8F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InOrder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EFACBE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7A2B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39F1B7" w14:textId="70AEC38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22F1F02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3E682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2D891D" w14:textId="7B8F1BB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InOrder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45EF61D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ABFD0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1620A7" w14:textId="3C27B61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r w:rsidRPr="005948B8">
              <w:t>data</w:t>
            </w:r>
            <w:r w:rsidRPr="005948B8">
              <w:rPr>
                <w:b/>
                <w:color w:val="EE0000"/>
              </w:rPr>
              <w:t>&lt;&lt;</w:t>
            </w:r>
            <w:r w:rsidRPr="00DB4BE7">
              <w:rPr>
                <w:color w:val="0000FF"/>
              </w:rPr>
              <w:t>" 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D7080A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7A2B3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D870E8" w14:textId="5A82670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InOrder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3A20A2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258CC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95E5EA" w14:textId="57B65D7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D61D4D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9A5F1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3DAEA5" w14:textId="0A2D733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40E78E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FA144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8BFAE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48F00D0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2CB25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C3646B" w14:textId="0CAA6AB7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7386F38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E04C6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E07220" w14:textId="00CC9E84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后序遍历</w:t>
            </w:r>
          </w:p>
        </w:tc>
      </w:tr>
      <w:tr w:rsidR="005948B8" w14:paraId="40EF7E4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CC852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1D6D1B" w14:textId="44E9CBA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PostOrder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2CEACE2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20D3D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B4961" w14:textId="5835904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CA511F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6AFDD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98BD5A" w14:textId="19EC6F8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PostOrder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28276DD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49532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080152" w14:textId="1E7F33F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PostOrder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E8EAC8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50E3D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1EF85" w14:textId="10F9146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cout</w:t>
            </w:r>
            <w:proofErr w:type="spellEnd"/>
            <w:r w:rsidRPr="005948B8">
              <w:rPr>
                <w:b/>
                <w:color w:val="EE0000"/>
              </w:rPr>
              <w:t>&lt;&lt;</w:t>
            </w:r>
            <w:r w:rsidRPr="005948B8">
              <w:t xml:space="preserve"> b</w:t>
            </w:r>
            <w:r w:rsidRPr="005948B8">
              <w:rPr>
                <w:b/>
                <w:color w:val="EE0000"/>
              </w:rPr>
              <w:t>-&gt;</w:t>
            </w:r>
            <w:r w:rsidRPr="005948B8">
              <w:t>data</w:t>
            </w:r>
            <w:r w:rsidRPr="005948B8">
              <w:rPr>
                <w:b/>
                <w:color w:val="EE0000"/>
              </w:rPr>
              <w:t>&lt;&lt;</w:t>
            </w:r>
            <w:r w:rsidRPr="00DB4BE7">
              <w:rPr>
                <w:color w:val="0000FF"/>
              </w:rPr>
              <w:t>" "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B2F9B5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4E326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13FF5" w14:textId="3E90511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4DF23E6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492D7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61C5E8" w14:textId="4183B67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F5F60D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5BB27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DA2F8F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3A42D5A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9E11D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1F4264" w14:textId="74FD097D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6B79607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50C33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5EF8BE" w14:textId="2A61FB12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统计节点</w:t>
            </w:r>
          </w:p>
        </w:tc>
      </w:tr>
      <w:tr w:rsidR="005948B8" w14:paraId="5CC7252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6805C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B22876" w14:textId="0BE9A25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CountNodes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&amp;</w:t>
            </w:r>
            <w:r w:rsidRPr="005948B8">
              <w:t>leaf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&amp;</w:t>
            </w:r>
            <w:r w:rsidRPr="005948B8">
              <w:t>single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&amp;</w:t>
            </w:r>
            <w:r w:rsidRPr="005948B8">
              <w:rPr>
                <w:b/>
                <w:color w:val="000000" w:themeColor="text1"/>
              </w:rPr>
              <w:t>do</w:t>
            </w:r>
            <w:r w:rsidRPr="005948B8">
              <w:t>ubleNode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76FEB20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AE7E7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377133" w14:textId="1D06351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54C065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9C56D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BBBCEF" w14:textId="1230218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// </w:t>
            </w:r>
            <w:r w:rsidRPr="005948B8">
              <w:rPr>
                <w:rFonts w:hint="eastAsia"/>
              </w:rPr>
              <w:t>判断节点类型</w:t>
            </w:r>
          </w:p>
        </w:tc>
      </w:tr>
      <w:tr w:rsidR="005948B8" w14:paraId="7ADFA7B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C9574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26E9B0" w14:textId="5B8408C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==</w:t>
            </w:r>
            <w:r w:rsidRPr="005948B8">
              <w:t xml:space="preserve">NULL </w:t>
            </w:r>
            <w:r w:rsidRPr="005948B8">
              <w:rPr>
                <w:b/>
                <w:color w:val="EE0000"/>
              </w:rPr>
              <w:t>&amp;&amp;</w:t>
            </w:r>
            <w:r w:rsidRPr="005948B8">
              <w:t xml:space="preserve"> 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C71F91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5A86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9A31B6" w14:textId="1F0CF3C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leaf</w:t>
            </w:r>
            <w:r w:rsidRPr="005948B8">
              <w:rPr>
                <w:rFonts w:hint="eastAsia"/>
                <w:b/>
                <w:color w:val="EE0000"/>
              </w:rPr>
              <w:t>++;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="00DB4BE7"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叶子节点</w:t>
            </w:r>
          </w:p>
        </w:tc>
      </w:tr>
      <w:tr w:rsidR="005948B8" w14:paraId="211496B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C0053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959F7E" w14:textId="11DC5F0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==</w:t>
            </w:r>
            <w:r w:rsidRPr="005948B8">
              <w:t xml:space="preserve">NULL </w:t>
            </w:r>
            <w:r w:rsidRPr="005948B8">
              <w:rPr>
                <w:b/>
                <w:color w:val="EE0000"/>
              </w:rPr>
              <w:t>&amp;&amp;</w:t>
            </w:r>
            <w:r w:rsidRPr="005948B8">
              <w:t xml:space="preserve"> 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DB4BE7">
              <w:rPr>
                <w:b/>
                <w:color w:val="EE0000"/>
              </w:rPr>
              <w:t>||</w:t>
            </w:r>
            <w:r w:rsidRPr="005948B8">
              <w:t xml:space="preserve"> </w:t>
            </w:r>
          </w:p>
        </w:tc>
      </w:tr>
      <w:tr w:rsidR="005948B8" w14:paraId="06A6A03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E23DF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6FBCB2" w14:textId="4E37712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          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 xml:space="preserve">NULL </w:t>
            </w:r>
            <w:r w:rsidRPr="005948B8">
              <w:rPr>
                <w:b/>
                <w:color w:val="EE0000"/>
              </w:rPr>
              <w:t>&amp;&amp;</w:t>
            </w:r>
            <w:r w:rsidRPr="005948B8">
              <w:t xml:space="preserve"> 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1908343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30E81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43906A" w14:textId="3FFBDF0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single</w:t>
            </w:r>
            <w:r w:rsidRPr="005948B8">
              <w:rPr>
                <w:rFonts w:hint="eastAsia"/>
                <w:b/>
                <w:color w:val="EE0000"/>
              </w:rPr>
              <w:t>++;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单分支节点</w:t>
            </w:r>
          </w:p>
        </w:tc>
      </w:tr>
      <w:tr w:rsidR="005948B8" w14:paraId="480F74C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33174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0FD29C" w14:textId="3CA8A3F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930F3E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605F9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3F8728" w14:textId="2CA6A44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    </w:t>
            </w:r>
            <w:r w:rsidRPr="00DB4BE7">
              <w:rPr>
                <w:rFonts w:hint="eastAsia"/>
                <w:bCs/>
                <w:color w:val="000000" w:themeColor="text1"/>
              </w:rPr>
              <w:t>do</w:t>
            </w:r>
            <w:r w:rsidRPr="005948B8">
              <w:rPr>
                <w:rFonts w:hint="eastAsia"/>
              </w:rPr>
              <w:t>ubleNode</w:t>
            </w:r>
            <w:r w:rsidRPr="005948B8">
              <w:rPr>
                <w:rFonts w:hint="eastAsia"/>
                <w:b/>
                <w:color w:val="EE0000"/>
              </w:rPr>
              <w:t>++;</w:t>
            </w:r>
            <w:r w:rsidRPr="005948B8">
              <w:rPr>
                <w:rFonts w:hint="eastAsia"/>
              </w:rPr>
              <w:t xml:space="preserve"> </w:t>
            </w:r>
            <w:r w:rsidRPr="005948B8">
              <w:rPr>
                <w:rFonts w:hint="eastAsia"/>
              </w:rPr>
              <w:tab/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双分支节点</w:t>
            </w:r>
          </w:p>
        </w:tc>
      </w:tr>
      <w:tr w:rsidR="005948B8" w14:paraId="5071FA4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F2214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F314CD" w14:textId="0FF8189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2A3F903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DB4C7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124720" w14:textId="3BD3736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</w:p>
        </w:tc>
      </w:tr>
      <w:tr w:rsidR="005948B8" w14:paraId="28901EE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07A5C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700583" w14:textId="39FF128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// </w:t>
            </w:r>
            <w:r w:rsidRPr="005948B8">
              <w:rPr>
                <w:rFonts w:hint="eastAsia"/>
              </w:rPr>
              <w:t>递归统计子树</w:t>
            </w:r>
          </w:p>
        </w:tc>
      </w:tr>
      <w:tr w:rsidR="005948B8" w14:paraId="50F897B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202E7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A37628" w14:textId="0975C1C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CountNodes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,</w:t>
            </w:r>
            <w:r w:rsidRPr="005948B8">
              <w:t xml:space="preserve"> leaf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single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proofErr w:type="spellStart"/>
            <w:r w:rsidRPr="00DB4BE7">
              <w:rPr>
                <w:bCs/>
                <w:color w:val="000000" w:themeColor="text1"/>
              </w:rPr>
              <w:t>do</w:t>
            </w:r>
            <w:r w:rsidRPr="005948B8">
              <w:t>ubleNode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61BBAA3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E3E08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295557" w14:textId="0597736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CountNodes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,</w:t>
            </w:r>
            <w:r w:rsidRPr="005948B8">
              <w:t xml:space="preserve"> leaf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single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proofErr w:type="spellStart"/>
            <w:r w:rsidRPr="00DB4BE7">
              <w:rPr>
                <w:bCs/>
                <w:color w:val="000000" w:themeColor="text1"/>
              </w:rPr>
              <w:t>do</w:t>
            </w:r>
            <w:r w:rsidRPr="005948B8">
              <w:t>ubleNode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26677B2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F17AE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5FA7D" w14:textId="1E3382F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0F17A4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795D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D01FA" w14:textId="39345FA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42A735C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1868F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7F8893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6A4C57B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42A51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C45061" w14:textId="2946514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7C6FC9A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40C0F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383C59" w14:textId="09A9C35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// </w:t>
            </w:r>
            <w:r w:rsidRPr="005948B8">
              <w:rPr>
                <w:rFonts w:hint="eastAsia"/>
              </w:rPr>
              <w:t>计算高度</w:t>
            </w:r>
          </w:p>
        </w:tc>
      </w:tr>
      <w:tr w:rsidR="005948B8" w14:paraId="42E492D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B85FC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3FDBEC" w14:textId="50B72483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Height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744569A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40C89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5B151A" w14:textId="1D009BDF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==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C2A6FD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322E3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4DC76" w14:textId="3B686B2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746DEFA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D8DF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3BBA7C" w14:textId="2FE40A1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else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21491E7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8D896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DCDE4D" w14:textId="5A63FA6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proofErr w:type="spellStart"/>
            <w:r w:rsidRPr="005948B8">
              <w:t>leftHeight</w:t>
            </w:r>
            <w:proofErr w:type="spellEnd"/>
            <w:r w:rsidRPr="005948B8">
              <w:rPr>
                <w:b/>
                <w:color w:val="EE0000"/>
              </w:rPr>
              <w:t>=</w:t>
            </w:r>
            <w:r w:rsidRPr="005948B8">
              <w:t>Height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ACEECD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FB64A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50335A" w14:textId="488A50C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proofErr w:type="spellStart"/>
            <w:r w:rsidRPr="005948B8">
              <w:t>rightHeight</w:t>
            </w:r>
            <w:proofErr w:type="spellEnd"/>
            <w:r w:rsidRPr="005948B8">
              <w:rPr>
                <w:b/>
                <w:color w:val="EE0000"/>
              </w:rPr>
              <w:t>=</w:t>
            </w:r>
            <w:r w:rsidRPr="005948B8">
              <w:t>Height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6DCBD11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4BEA8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713A07" w14:textId="7D48E84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leftHeight</w:t>
            </w:r>
            <w:proofErr w:type="spellEnd"/>
            <w:r w:rsidRPr="005948B8">
              <w:rPr>
                <w:b/>
                <w:color w:val="EE0000"/>
              </w:rPr>
              <w:t>&gt;</w:t>
            </w:r>
            <w:r w:rsidRPr="005948B8">
              <w:t xml:space="preserve"> </w:t>
            </w:r>
            <w:proofErr w:type="spellStart"/>
            <w:r w:rsidRPr="005948B8">
              <w:t>rightHeight</w:t>
            </w:r>
            <w:proofErr w:type="spellEnd"/>
            <w:r w:rsidRPr="00DB4BE7">
              <w:rPr>
                <w:b/>
                <w:color w:val="EE0000"/>
              </w:rPr>
              <w:t>?</w:t>
            </w:r>
            <w:r w:rsidRPr="005948B8">
              <w:t xml:space="preserve"> </w:t>
            </w:r>
            <w:proofErr w:type="spellStart"/>
            <w:r w:rsidRPr="005948B8">
              <w:t>leftHeight</w:t>
            </w:r>
            <w:proofErr w:type="spellEnd"/>
            <w:r w:rsidRPr="005948B8">
              <w:rPr>
                <w:b/>
                <w:color w:val="EE0000"/>
              </w:rPr>
              <w:t>:</w:t>
            </w:r>
            <w:r w:rsidRPr="005948B8">
              <w:t xml:space="preserve"> </w:t>
            </w:r>
            <w:proofErr w:type="spellStart"/>
            <w:r w:rsidRPr="005948B8">
              <w:t>rightHeight</w:t>
            </w:r>
            <w:proofErr w:type="spellEnd"/>
            <w:r w:rsidRPr="005948B8">
              <w:rPr>
                <w:b/>
                <w:color w:val="EE0000"/>
              </w:rPr>
              <w:t>)+</w:t>
            </w:r>
            <w:r w:rsidRPr="005948B8">
              <w:t>1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577C8D2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CD3B0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5D8323" w14:textId="710503A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DE0CD6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F9CC4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1F9D42" w14:textId="686904B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548E06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68B74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4B92BB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6E2F1E00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2B532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20AA39" w14:textId="1FE7AAF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00EFA94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9EA53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3532EE" w14:textId="15978E1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// </w:t>
            </w:r>
            <w:r w:rsidRPr="005948B8">
              <w:rPr>
                <w:rFonts w:hint="eastAsia"/>
              </w:rPr>
              <w:t>交换左右孩子</w:t>
            </w:r>
          </w:p>
        </w:tc>
      </w:tr>
      <w:tr w:rsidR="005948B8" w14:paraId="6A28591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85D90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E34705" w14:textId="7231FA1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SwapTree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535844F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2A33A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0C8508" w14:textId="02533A7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22954B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E5955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9FF93D" w14:textId="4DF79ED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</w:t>
            </w: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交换左右子树</w:t>
            </w:r>
          </w:p>
        </w:tc>
      </w:tr>
      <w:tr w:rsidR="005948B8" w14:paraId="16CDD5C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65E8A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9C509F" w14:textId="2F96226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temp</w:t>
            </w:r>
            <w:r w:rsidRPr="005948B8">
              <w:rPr>
                <w:b/>
                <w:color w:val="EE0000"/>
              </w:rPr>
              <w:t>=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2C3FF5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89711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4CB9C" w14:textId="2DB2E16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=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13889F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28E2F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98566D" w14:textId="427CE17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=</w:t>
            </w:r>
            <w:r w:rsidRPr="005948B8">
              <w:t>temp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149190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AA3C0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CE3EB9" w14:textId="4BE15D0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</w:p>
        </w:tc>
      </w:tr>
      <w:tr w:rsidR="005948B8" w14:paraId="6E94F51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1018D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95957E" w14:textId="1FBBB3FC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        // </w:t>
            </w:r>
            <w:r w:rsidRPr="00DB4BE7">
              <w:rPr>
                <w:rFonts w:hint="eastAsia"/>
                <w:color w:val="A5C9EB" w:themeColor="text2" w:themeTint="40"/>
              </w:rPr>
              <w:t>递归交换子树</w:t>
            </w:r>
          </w:p>
        </w:tc>
      </w:tr>
      <w:tr w:rsidR="005948B8" w14:paraId="6A12F3B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E158A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11B9D5" w14:textId="7EF4927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SwapTree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C8DB1B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409D3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BAD21" w14:textId="07A43A8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SwapTree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0256312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B8F69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D9DF3F" w14:textId="4266D9D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501EB4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50C9F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618A42" w14:textId="7EBEC8F1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09EDF26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F3B19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F040AC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7300924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53F61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49764" w14:textId="782FB138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1DA0EAA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3FF5B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C2576E" w14:textId="58AEB24B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proofErr w:type="gramStart"/>
            <w:r w:rsidRPr="00DB4BE7">
              <w:rPr>
                <w:rFonts w:hint="eastAsia"/>
                <w:color w:val="A5C9EB" w:themeColor="text2" w:themeTint="40"/>
              </w:rPr>
              <w:t>销毁二叉链表</w:t>
            </w:r>
            <w:proofErr w:type="gramEnd"/>
          </w:p>
        </w:tc>
      </w:tr>
      <w:tr w:rsidR="005948B8" w14:paraId="03C6007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F766FB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3664CE" w14:textId="40FAD85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DestroyBiTree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BTNode</w:t>
            </w:r>
            <w:proofErr w:type="spellEnd"/>
            <w:r w:rsidRPr="005948B8">
              <w:t xml:space="preserve"> </w:t>
            </w:r>
            <w:r w:rsidRPr="005948B8">
              <w:rPr>
                <w:b/>
                <w:color w:val="EE0000"/>
              </w:rPr>
              <w:t>*&amp;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3E7E236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F291E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D521CA" w14:textId="7249529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22ED08C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49642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950BA8" w14:textId="01F19F4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DestroyBiTree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lchild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674059F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1C8D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13A226" w14:textId="2D774FF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DestroyBiTree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-&gt;</w:t>
            </w:r>
            <w:proofErr w:type="spellStart"/>
            <w:r w:rsidRPr="005948B8">
              <w:t>rchild</w:t>
            </w:r>
            <w:proofErr w:type="spellEnd"/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1B74755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56403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E96FD7" w14:textId="554377EB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free</w:t>
            </w:r>
            <w:r w:rsidRPr="005948B8">
              <w:rPr>
                <w:b/>
                <w:color w:val="EE0000"/>
              </w:rPr>
              <w:t>(</w:t>
            </w:r>
            <w:r w:rsidRPr="005948B8">
              <w:t>b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40365D8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0EE0B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D05414" w14:textId="185C644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b</w:t>
            </w:r>
            <w:r w:rsidRPr="005948B8">
              <w:rPr>
                <w:b/>
                <w:color w:val="EE0000"/>
              </w:rPr>
              <w:t>=</w:t>
            </w:r>
            <w:r w:rsidRPr="005948B8">
              <w:t>NULL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138A388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050659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1467E" w14:textId="2B7F3BC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5807C9B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1C0C04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05DD4F" w14:textId="4B25082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6EF0937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D709E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A4D0F2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2B0B20B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13511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19EFA4" w14:textId="66B779B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4CD69EA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D18FE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8B15F8" w14:textId="27C64E3C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>// sys</w:t>
            </w:r>
            <w:r w:rsidRPr="00DB4BE7">
              <w:rPr>
                <w:rFonts w:hint="eastAsia"/>
                <w:color w:val="A5C9EB" w:themeColor="text2" w:themeTint="40"/>
              </w:rPr>
              <w:t>选择验证</w:t>
            </w:r>
          </w:p>
        </w:tc>
      </w:tr>
      <w:tr w:rsidR="005948B8" w14:paraId="2916362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2BDB3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8673D4" w14:textId="7DB40FF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input</w:t>
            </w:r>
            <w:r w:rsidRPr="005948B8">
              <w:rPr>
                <w:b/>
                <w:color w:val="EE0000"/>
              </w:rPr>
              <w:t>(</w:t>
            </w:r>
            <w:r w:rsidRPr="005948B8">
              <w:rPr>
                <w:b/>
                <w:color w:val="000000" w:themeColor="text1"/>
              </w:rPr>
              <w:t>char</w:t>
            </w:r>
            <w:r w:rsidRPr="005948B8">
              <w:t xml:space="preserve"> c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094AB05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CDBFB8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40AD71" w14:textId="7FD54B1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'0'</w:t>
            </w:r>
            <w:r w:rsidRPr="005948B8">
              <w:rPr>
                <w:b/>
                <w:color w:val="EE0000"/>
              </w:rPr>
              <w:t>&lt;=</w:t>
            </w:r>
            <w:r w:rsidRPr="005948B8">
              <w:t xml:space="preserve">c </w:t>
            </w:r>
            <w:r w:rsidRPr="005948B8">
              <w:rPr>
                <w:b/>
                <w:color w:val="EE0000"/>
              </w:rPr>
              <w:t>&amp;&amp;</w:t>
            </w:r>
            <w:r w:rsidRPr="005948B8">
              <w:t xml:space="preserve"> '9'</w:t>
            </w:r>
            <w:r w:rsidRPr="005948B8">
              <w:rPr>
                <w:b/>
                <w:color w:val="EE0000"/>
              </w:rPr>
              <w:t>&gt;=</w:t>
            </w:r>
            <w:r w:rsidRPr="005948B8">
              <w:t>c</w:t>
            </w:r>
            <w:r w:rsidRPr="005948B8">
              <w:rPr>
                <w:b/>
                <w:color w:val="EE0000"/>
              </w:rPr>
              <w:t>)</w:t>
            </w:r>
          </w:p>
        </w:tc>
      </w:tr>
      <w:tr w:rsidR="005948B8" w14:paraId="4867B607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90FC2F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27940E" w14:textId="34AEEC4D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c</w:t>
            </w:r>
            <w:r w:rsidRPr="005948B8">
              <w:rPr>
                <w:b/>
                <w:color w:val="EE0000"/>
              </w:rPr>
              <w:t>-</w:t>
            </w:r>
            <w:r w:rsidRPr="005948B8">
              <w:t>'0'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D01378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E033C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2FE8C2" w14:textId="35AC274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else</w:t>
            </w:r>
          </w:p>
        </w:tc>
      </w:tr>
      <w:tr w:rsidR="005948B8" w14:paraId="2C91401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DF801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42DFD1" w14:textId="286CB34E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-</w:t>
            </w:r>
            <w:r w:rsidRPr="005948B8">
              <w:t>1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2CDC3E9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81780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E74F5C" w14:textId="6D277440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7B006E9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E542D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41D7CB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2596B795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07C452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033F0D" w14:textId="1DA3AEF1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796B142C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DCAF1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3697D1" w14:textId="2B7B1869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整型输入验证</w:t>
            </w:r>
          </w:p>
        </w:tc>
      </w:tr>
      <w:tr w:rsidR="005948B8" w14:paraId="6BAFEFA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05456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435210" w14:textId="2C644B3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bool</w:t>
            </w:r>
            <w:r w:rsidRPr="005948B8">
              <w:t xml:space="preserve"> Input</w:t>
            </w:r>
            <w:r w:rsidRPr="005948B8">
              <w:rPr>
                <w:b/>
                <w:color w:val="EE0000"/>
              </w:rPr>
              <w:t>(</w:t>
            </w:r>
            <w:r w:rsidRPr="005948B8">
              <w:t xml:space="preserve">const </w:t>
            </w:r>
            <w:proofErr w:type="gramStart"/>
            <w:r w:rsidRPr="005948B8">
              <w:rPr>
                <w:b/>
                <w:color w:val="000000" w:themeColor="text1"/>
              </w:rPr>
              <w:t>char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s</w:t>
            </w:r>
            <w:proofErr w:type="gramEnd"/>
            <w:r w:rsidRPr="005948B8">
              <w:rPr>
                <w:b/>
                <w:color w:val="EE0000"/>
              </w:rPr>
              <w:t>,</w:t>
            </w:r>
            <w:r w:rsidRPr="005948B8">
              <w:t xml:space="preserve"> 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*</w:t>
            </w:r>
            <w:r w:rsidRPr="005948B8">
              <w:t>n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1ED5065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CEA5CC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BB706E" w14:textId="1EA63302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r w:rsidRPr="005948B8">
              <w:t>s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proofErr w:type="spellStart"/>
            <w:r w:rsidRPr="005948B8">
              <w:t>pr</w:t>
            </w:r>
            <w:r w:rsidRPr="005948B8">
              <w:rPr>
                <w:b/>
                <w:color w:val="000000" w:themeColor="text1"/>
              </w:rPr>
              <w:t>int</w:t>
            </w:r>
            <w:r w:rsidRPr="005948B8">
              <w:t>f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DB4BE7">
              <w:rPr>
                <w:color w:val="0000FF"/>
              </w:rPr>
              <w:t>"%s"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s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1F6B422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EBB20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1969A6" w14:textId="68FF85C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if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scanf</w:t>
            </w:r>
            <w:proofErr w:type="spellEnd"/>
            <w:r w:rsidRPr="005948B8">
              <w:rPr>
                <w:b/>
                <w:color w:val="EE0000"/>
              </w:rPr>
              <w:t>(</w:t>
            </w:r>
            <w:r w:rsidRPr="00DB4BE7">
              <w:rPr>
                <w:color w:val="0000FF"/>
              </w:rPr>
              <w:t>"%d"</w:t>
            </w:r>
            <w:r w:rsidRPr="005948B8">
              <w:rPr>
                <w:b/>
                <w:color w:val="EE0000"/>
              </w:rPr>
              <w:t>,</w:t>
            </w:r>
            <w:r w:rsidRPr="005948B8">
              <w:t xml:space="preserve"> n</w:t>
            </w:r>
            <w:r w:rsidRPr="005948B8">
              <w:rPr>
                <w:b/>
                <w:color w:val="EE0000"/>
              </w:rPr>
              <w:t>)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1</w:t>
            </w:r>
            <w:r w:rsidRPr="005948B8">
              <w:rPr>
                <w:b/>
                <w:color w:val="EE0000"/>
              </w:rPr>
              <w:t>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47CB992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B7AAF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25877C" w14:textId="2B7B56FA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rFonts w:hint="eastAsia"/>
              </w:rPr>
              <w:t xml:space="preserve">        </w:t>
            </w:r>
            <w:proofErr w:type="spellStart"/>
            <w:r w:rsidRPr="005948B8">
              <w:rPr>
                <w:rFonts w:hint="eastAsia"/>
              </w:rPr>
              <w:t>pr</w:t>
            </w:r>
            <w:r w:rsidRPr="00DB4BE7">
              <w:rPr>
                <w:rFonts w:hint="eastAsia"/>
                <w:bCs/>
                <w:color w:val="000000" w:themeColor="text1"/>
              </w:rPr>
              <w:t>in</w:t>
            </w:r>
            <w:r w:rsidR="00DB4BE7">
              <w:rPr>
                <w:rFonts w:hint="eastAsia"/>
                <w:bCs/>
                <w:color w:val="000000" w:themeColor="text1"/>
              </w:rPr>
              <w:t>d</w:t>
            </w:r>
            <w:r w:rsidRPr="00DB4BE7">
              <w:rPr>
                <w:rFonts w:hint="eastAsia"/>
                <w:bCs/>
                <w:color w:val="000000" w:themeColor="text1"/>
              </w:rPr>
              <w:t>t</w:t>
            </w:r>
            <w:r w:rsidRPr="005948B8">
              <w:rPr>
                <w:rFonts w:hint="eastAsia"/>
              </w:rPr>
              <w:t>f</w:t>
            </w:r>
            <w:proofErr w:type="spellEnd"/>
            <w:r w:rsidRPr="005948B8">
              <w:rPr>
                <w:rFonts w:hint="eastAsia"/>
                <w:b/>
                <w:color w:val="EE0000"/>
              </w:rPr>
              <w:t>(</w:t>
            </w:r>
            <w:r w:rsidRPr="00DB4BE7">
              <w:rPr>
                <w:rFonts w:hint="eastAsia"/>
                <w:color w:val="0000FF"/>
              </w:rPr>
              <w:t>"\n</w:t>
            </w:r>
            <w:r w:rsidRPr="00DB4BE7">
              <w:rPr>
                <w:rFonts w:hint="eastAsia"/>
                <w:color w:val="0000FF"/>
              </w:rPr>
              <w:t>输入字符非法</w:t>
            </w:r>
            <w:r w:rsidRPr="00DB4BE7">
              <w:rPr>
                <w:rFonts w:hint="eastAsia"/>
                <w:color w:val="0000FF"/>
              </w:rPr>
              <w:t>!"</w:t>
            </w:r>
            <w:r w:rsidRPr="005948B8">
              <w:rPr>
                <w:rFonts w:hint="eastAsia"/>
                <w:b/>
                <w:color w:val="EE0000"/>
              </w:rPr>
              <w:t>);</w:t>
            </w:r>
          </w:p>
        </w:tc>
      </w:tr>
      <w:tr w:rsidR="005948B8" w14:paraId="2C1E5C04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C7999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5BF6F7" w14:textId="21D93CC8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proofErr w:type="spellStart"/>
            <w:r w:rsidRPr="005948B8">
              <w:t>clearInputBuffer</w:t>
            </w:r>
            <w:proofErr w:type="spellEnd"/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6D4B7DA8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B81D40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46F5AA" w14:textId="25FD8BC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0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3C11C2B1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7D637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5DAF11" w14:textId="0AE7A02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67FAF28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3F15AD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2F4872" w14:textId="72F758EC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proofErr w:type="spellStart"/>
            <w:r w:rsidRPr="005948B8">
              <w:t>clearInputBuffer</w:t>
            </w:r>
            <w:proofErr w:type="spellEnd"/>
            <w:r w:rsidRPr="005948B8">
              <w:rPr>
                <w:b/>
                <w:color w:val="EE0000"/>
              </w:rPr>
              <w:t>();</w:t>
            </w:r>
          </w:p>
        </w:tc>
      </w:tr>
      <w:tr w:rsidR="005948B8" w14:paraId="4156281A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0F483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136F4" w14:textId="161B396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return</w:t>
            </w:r>
            <w:r w:rsidRPr="005948B8">
              <w:t xml:space="preserve"> 1</w:t>
            </w:r>
            <w:r w:rsidRPr="005948B8">
              <w:rPr>
                <w:b/>
                <w:color w:val="EE0000"/>
              </w:rPr>
              <w:t>;</w:t>
            </w:r>
          </w:p>
        </w:tc>
      </w:tr>
      <w:tr w:rsidR="005948B8" w14:paraId="660944E9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EF1D75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4A0E09" w14:textId="2D757B49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  <w:tr w:rsidR="005948B8" w14:paraId="1C4E913E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DBFDCA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A425E6" w14:textId="77777777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5948B8" w14:paraId="28A2A5F6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476A8E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CFC417" w14:textId="0F075DB7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color w:val="A5C9EB" w:themeColor="text2" w:themeTint="40"/>
              </w:rPr>
              <w:t>////////////////////////////////////////////////////////////////</w:t>
            </w:r>
          </w:p>
        </w:tc>
      </w:tr>
      <w:tr w:rsidR="005948B8" w14:paraId="32B66C4F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F4B2C7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7B2E93" w14:textId="28A2DFD1" w:rsidR="005948B8" w:rsidRPr="00DB4BE7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5C9EB" w:themeColor="text2" w:themeTint="40"/>
              </w:rPr>
            </w:pPr>
            <w:r w:rsidRPr="00DB4BE7">
              <w:rPr>
                <w:rFonts w:hint="eastAsia"/>
                <w:color w:val="A5C9EB" w:themeColor="text2" w:themeTint="40"/>
              </w:rPr>
              <w:t xml:space="preserve">// </w:t>
            </w:r>
            <w:r w:rsidRPr="00DB4BE7">
              <w:rPr>
                <w:rFonts w:hint="eastAsia"/>
                <w:color w:val="A5C9EB" w:themeColor="text2" w:themeTint="40"/>
              </w:rPr>
              <w:t>清除缓冲区</w:t>
            </w:r>
          </w:p>
        </w:tc>
      </w:tr>
      <w:tr w:rsidR="005948B8" w14:paraId="64B7C003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11BA1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FDABE1" w14:textId="0B712075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000000" w:themeColor="text1"/>
              </w:rPr>
              <w:t>void</w:t>
            </w:r>
            <w:r w:rsidRPr="005948B8">
              <w:t xml:space="preserve"> </w:t>
            </w:r>
            <w:proofErr w:type="spellStart"/>
            <w:r w:rsidRPr="005948B8">
              <w:t>clearInputBuffer</w:t>
            </w:r>
            <w:proofErr w:type="spellEnd"/>
            <w:r w:rsidRPr="005948B8">
              <w:rPr>
                <w:b/>
                <w:color w:val="EE0000"/>
              </w:rPr>
              <w:t>()</w:t>
            </w:r>
            <w:r w:rsidRPr="005948B8">
              <w:t xml:space="preserve"> </w:t>
            </w:r>
            <w:r w:rsidRPr="005948B8">
              <w:rPr>
                <w:b/>
                <w:color w:val="EE0000"/>
              </w:rPr>
              <w:t>{</w:t>
            </w:r>
          </w:p>
        </w:tc>
      </w:tr>
      <w:tr w:rsidR="005948B8" w14:paraId="6299CC1D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62422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90A1BE" w14:textId="0DF6DF94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t xml:space="preserve">    </w:t>
            </w:r>
            <w:r w:rsidRPr="005948B8">
              <w:rPr>
                <w:b/>
                <w:color w:val="000000" w:themeColor="text1"/>
              </w:rPr>
              <w:t>while</w:t>
            </w:r>
            <w:r w:rsidRPr="005948B8">
              <w:rPr>
                <w:b/>
                <w:color w:val="EE0000"/>
              </w:rPr>
              <w:t>(</w:t>
            </w:r>
            <w:proofErr w:type="spellStart"/>
            <w:r w:rsidRPr="005948B8">
              <w:t>get</w:t>
            </w:r>
            <w:r w:rsidRPr="00DB4BE7">
              <w:rPr>
                <w:bCs/>
                <w:color w:val="000000" w:themeColor="text1"/>
              </w:rPr>
              <w:t>char</w:t>
            </w:r>
            <w:proofErr w:type="spellEnd"/>
            <w:r w:rsidRPr="005948B8">
              <w:rPr>
                <w:b/>
                <w:color w:val="EE0000"/>
              </w:rPr>
              <w:t>()</w:t>
            </w:r>
            <w:r w:rsidRPr="00DB4BE7">
              <w:rPr>
                <w:b/>
                <w:color w:val="EE0000"/>
              </w:rPr>
              <w:t>!</w:t>
            </w:r>
            <w:r w:rsidRPr="005948B8">
              <w:rPr>
                <w:b/>
                <w:color w:val="EE0000"/>
              </w:rPr>
              <w:t>=</w:t>
            </w:r>
            <w:r w:rsidRPr="005948B8">
              <w:t>'\n'</w:t>
            </w:r>
            <w:r w:rsidRPr="005948B8">
              <w:rPr>
                <w:b/>
                <w:color w:val="EE0000"/>
              </w:rPr>
              <w:t>);</w:t>
            </w:r>
          </w:p>
        </w:tc>
      </w:tr>
      <w:tr w:rsidR="005948B8" w14:paraId="5BA49F5B" w14:textId="77777777" w:rsidTr="005948B8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77D248C6" w14:textId="77777777" w:rsidR="005948B8" w:rsidRPr="005C0275" w:rsidRDefault="005948B8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3EDCAC" w14:textId="52EBF7A6" w:rsidR="005948B8" w:rsidRPr="005948B8" w:rsidRDefault="005948B8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5948B8">
              <w:rPr>
                <w:b/>
                <w:color w:val="EE0000"/>
              </w:rPr>
              <w:t>}</w:t>
            </w:r>
          </w:p>
        </w:tc>
      </w:tr>
    </w:tbl>
    <w:p w14:paraId="4F2A0E73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804D8" w14:textId="77777777" w:rsidR="008531F3" w:rsidRDefault="008531F3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07D1C18" w14:textId="77777777" w:rsidR="008531F3" w:rsidRDefault="008531F3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4C64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059E6E46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9A30" w14:textId="77777777" w:rsidR="008531F3" w:rsidRDefault="008531F3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761042D" w14:textId="77777777" w:rsidR="008531F3" w:rsidRDefault="008531F3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B8"/>
    <w:rsid w:val="00004214"/>
    <w:rsid w:val="000113CB"/>
    <w:rsid w:val="0001390F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362E5"/>
    <w:rsid w:val="004A2DE3"/>
    <w:rsid w:val="004E3E4A"/>
    <w:rsid w:val="004E51C8"/>
    <w:rsid w:val="00522075"/>
    <w:rsid w:val="005948B8"/>
    <w:rsid w:val="005C0275"/>
    <w:rsid w:val="005C65FC"/>
    <w:rsid w:val="005F37AB"/>
    <w:rsid w:val="00612EBE"/>
    <w:rsid w:val="0062357B"/>
    <w:rsid w:val="00641698"/>
    <w:rsid w:val="00702B7E"/>
    <w:rsid w:val="00706ED9"/>
    <w:rsid w:val="00707380"/>
    <w:rsid w:val="007322DF"/>
    <w:rsid w:val="00813991"/>
    <w:rsid w:val="00820C72"/>
    <w:rsid w:val="008324AE"/>
    <w:rsid w:val="008531F3"/>
    <w:rsid w:val="00882CF7"/>
    <w:rsid w:val="00911925"/>
    <w:rsid w:val="00952C6D"/>
    <w:rsid w:val="00964E02"/>
    <w:rsid w:val="00965081"/>
    <w:rsid w:val="00A14010"/>
    <w:rsid w:val="00A30D33"/>
    <w:rsid w:val="00A522C6"/>
    <w:rsid w:val="00A57F33"/>
    <w:rsid w:val="00AB229C"/>
    <w:rsid w:val="00AC3D71"/>
    <w:rsid w:val="00AE4E31"/>
    <w:rsid w:val="00B75C87"/>
    <w:rsid w:val="00BB3D42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7606D"/>
    <w:rsid w:val="00DB34C4"/>
    <w:rsid w:val="00DB4BE7"/>
    <w:rsid w:val="00E25B88"/>
    <w:rsid w:val="00E3085E"/>
    <w:rsid w:val="00E3683C"/>
    <w:rsid w:val="00E76DA3"/>
    <w:rsid w:val="00EB7641"/>
    <w:rsid w:val="00ED415E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2F166B"/>
  <w14:defaultImageDpi w14:val="32767"/>
  <w15:chartTrackingRefBased/>
  <w15:docId w15:val="{FB2F0876-D803-4126-8B7B-A1BEC409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28</TotalTime>
  <Pages>7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2</cp:revision>
  <dcterms:created xsi:type="dcterms:W3CDTF">2025-11-28T12:38:00Z</dcterms:created>
  <dcterms:modified xsi:type="dcterms:W3CDTF">2025-11-28T13:06:00Z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