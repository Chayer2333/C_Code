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24A4" w14:textId="630D8456" w:rsidR="00083D44" w:rsidRDefault="00A37FA2" w:rsidP="00A37FA2">
      <w:pPr>
        <w:pStyle w:val="00"/>
        <w:ind w:firstLineChars="0" w:firstLine="0"/>
      </w:pPr>
      <w:r>
        <w:rPr>
          <w:rFonts w:hint="eastAsia"/>
        </w:rPr>
        <w:t>学生通讯录系统</w:t>
      </w: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2C7F403A" w14:textId="77777777" w:rsidTr="00952C6D">
        <w:tc>
          <w:tcPr>
            <w:tcW w:w="8948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601574E" w14:textId="4D61B912" w:rsidR="00A30D33" w:rsidRPr="00083D44" w:rsidRDefault="00A37FA2" w:rsidP="00A30D33">
            <w:pPr>
              <w:pStyle w:val="001"/>
              <w:spacing w:line="360" w:lineRule="exact"/>
              <w:jc w:val="both"/>
              <w:textAlignment w:val="center"/>
            </w:pPr>
            <w:r>
              <w:rPr>
                <w:rFonts w:hint="eastAsia"/>
              </w:rPr>
              <w:t>2024040731192_</w:t>
            </w:r>
            <w:r>
              <w:rPr>
                <w:rFonts w:hint="eastAsia"/>
              </w:rPr>
              <w:t>李畅</w:t>
            </w:r>
            <w:r>
              <w:rPr>
                <w:rFonts w:hint="eastAsia"/>
              </w:rPr>
              <w:t>_KS1.cpp</w:t>
            </w:r>
          </w:p>
        </w:tc>
      </w:tr>
      <w:tr w:rsidR="005C0275" w14:paraId="706836AD" w14:textId="77777777" w:rsidTr="00952C6D">
        <w:trPr>
          <w:trHeight w:val="64"/>
        </w:trPr>
        <w:tc>
          <w:tcPr>
            <w:tcW w:w="421" w:type="dxa"/>
            <w:tcBorders>
              <w:top w:val="threeDEmboss" w:sz="6" w:space="0" w:color="auto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CFB256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threeDEmboss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42F948BC" w14:textId="05C60085" w:rsidR="005C0275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&lt;stdio.h&gt;</w:t>
            </w:r>
          </w:p>
        </w:tc>
      </w:tr>
      <w:tr w:rsidR="005C0275" w14:paraId="0F1631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0677A4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28C4E4" w14:textId="180E9FC6" w:rsidR="005C0275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#include &lt;cstdlib&gt;      // </w:t>
            </w:r>
            <w:r>
              <w:rPr>
                <w:rFonts w:hint="eastAsia"/>
                <w:b/>
                <w:bCs/>
              </w:rPr>
              <w:t>包含</w:t>
            </w:r>
            <w:r>
              <w:rPr>
                <w:rFonts w:hint="eastAsia"/>
                <w:b/>
                <w:bCs/>
              </w:rPr>
              <w:t>system(),rand(),srand()</w:t>
            </w:r>
            <w:r>
              <w:rPr>
                <w:rFonts w:hint="eastAsia"/>
                <w:b/>
                <w:bCs/>
              </w:rPr>
              <w:t>函数的头文件</w:t>
            </w:r>
          </w:p>
        </w:tc>
      </w:tr>
      <w:tr w:rsidR="00A37FA2" w14:paraId="3A7BB9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0FA47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2527FB" w14:textId="04141DE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#include &lt;ctime&gt;        // </w:t>
            </w:r>
            <w:r>
              <w:rPr>
                <w:rFonts w:hint="eastAsia"/>
                <w:b/>
                <w:bCs/>
              </w:rPr>
              <w:t>用于设置随机种子</w:t>
            </w:r>
          </w:p>
        </w:tc>
      </w:tr>
      <w:tr w:rsidR="00A37FA2" w14:paraId="51D248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FF63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96F217" w14:textId="12CC493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#include &lt;stdlib.h&gt;     // </w:t>
            </w:r>
            <w:r>
              <w:rPr>
                <w:rFonts w:hint="eastAsia"/>
                <w:b/>
                <w:bCs/>
              </w:rPr>
              <w:t>需要包含</w:t>
            </w:r>
            <w:r>
              <w:rPr>
                <w:rFonts w:hint="eastAsia"/>
                <w:b/>
                <w:bCs/>
              </w:rPr>
              <w:t>malloc</w:t>
            </w:r>
            <w:r>
              <w:rPr>
                <w:rFonts w:hint="eastAsia"/>
                <w:b/>
                <w:bCs/>
              </w:rPr>
              <w:t>的头文件</w:t>
            </w:r>
          </w:p>
        </w:tc>
      </w:tr>
      <w:tr w:rsidR="00A37FA2" w14:paraId="3F3F074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A2172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5F4DF9" w14:textId="4221871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#include &lt;iostream&gt;     // c++</w:t>
            </w:r>
            <w:r>
              <w:rPr>
                <w:rFonts w:hint="eastAsia"/>
                <w:b/>
                <w:bCs/>
              </w:rPr>
              <w:t>库</w:t>
            </w:r>
            <w:r>
              <w:rPr>
                <w:rFonts w:hint="eastAsia"/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>是</w:t>
            </w:r>
            <w:r>
              <w:rPr>
                <w:rFonts w:hint="eastAsia"/>
                <w:b/>
                <w:bCs/>
              </w:rPr>
              <w:t>IO</w:t>
            </w:r>
            <w:r>
              <w:rPr>
                <w:rFonts w:hint="eastAsia"/>
                <w:b/>
                <w:bCs/>
              </w:rPr>
              <w:t>的库</w:t>
            </w:r>
          </w:p>
        </w:tc>
      </w:tr>
      <w:tr w:rsidR="00A37FA2" w14:paraId="3B441D3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23205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9BEF9D" w14:textId="1B485B7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&lt;stdbool.h&gt;    // bool</w:t>
            </w:r>
          </w:p>
        </w:tc>
      </w:tr>
      <w:tr w:rsidR="00A37FA2" w14:paraId="0B358DA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A2A1B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23B724" w14:textId="41E9C3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#include &lt;string.h&gt;     // </w:t>
            </w:r>
            <w:r>
              <w:rPr>
                <w:rFonts w:hint="eastAsia"/>
                <w:b/>
                <w:bCs/>
              </w:rPr>
              <w:t>字符串操作</w:t>
            </w:r>
          </w:p>
        </w:tc>
      </w:tr>
      <w:tr w:rsidR="00A37FA2" w14:paraId="174731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FD4D5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8D717A" w14:textId="3FFC80E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#include &lt;ctype.h&gt;      // </w:t>
            </w:r>
            <w:r>
              <w:rPr>
                <w:rFonts w:hint="eastAsia"/>
                <w:b/>
                <w:bCs/>
              </w:rPr>
              <w:t>字符类型判断</w:t>
            </w:r>
          </w:p>
        </w:tc>
      </w:tr>
      <w:tr w:rsidR="00A37FA2" w14:paraId="562422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EF76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A99775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D2CF1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EB55E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4C74E2" w14:textId="54E9DB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using namespace std;    // </w:t>
            </w:r>
            <w:r>
              <w:rPr>
                <w:rFonts w:hint="eastAsia"/>
                <w:b/>
                <w:bCs/>
              </w:rPr>
              <w:t>调用标准</w:t>
            </w:r>
            <w:r>
              <w:rPr>
                <w:rFonts w:hint="eastAsia"/>
                <w:b/>
                <w:bCs/>
              </w:rPr>
              <w:t>(std)</w:t>
            </w:r>
            <w:r>
              <w:rPr>
                <w:rFonts w:hint="eastAsia"/>
                <w:b/>
                <w:bCs/>
              </w:rPr>
              <w:t>命名空间</w:t>
            </w:r>
          </w:p>
        </w:tc>
      </w:tr>
      <w:tr w:rsidR="00A37FA2" w14:paraId="04DADFC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904A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877D33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D78C97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38BF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6D0C2B" w14:textId="2A8890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常量定义</w:t>
            </w:r>
          </w:p>
        </w:tc>
      </w:tr>
      <w:tr w:rsidR="00A37FA2" w14:paraId="453C04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3B56D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7FC1D6" w14:textId="541E4BF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NAME_LEN 20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姓名的最大长度</w:t>
            </w:r>
          </w:p>
        </w:tc>
      </w:tr>
      <w:tr w:rsidR="00A37FA2" w14:paraId="762561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ADB22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97F1D6" w14:textId="2954F4E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PLACE_LEN 30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籍贯的最大长度</w:t>
            </w:r>
          </w:p>
        </w:tc>
      </w:tr>
      <w:tr w:rsidR="00A37FA2" w14:paraId="02A409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B4207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4E446F" w14:textId="3B4543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PHONE_LEN 15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电话号码的最大长度</w:t>
            </w:r>
          </w:p>
        </w:tc>
      </w:tr>
      <w:tr w:rsidR="00A37FA2" w14:paraId="61FFC78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1BBB0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E1BC41" w14:textId="6B2CF55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#define MAX_STUDENTS 100// </w:t>
            </w:r>
            <w:r>
              <w:rPr>
                <w:rFonts w:hint="eastAsia"/>
                <w:b/>
                <w:bCs/>
              </w:rPr>
              <w:t>学生数据最大容量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A37FA2" w14:paraId="12261B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4A713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E6DFD6" w14:textId="36CD1F3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MIN_AGE 1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年龄最小值</w:t>
            </w:r>
          </w:p>
        </w:tc>
      </w:tr>
      <w:tr w:rsidR="00A37FA2" w14:paraId="56E4710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0988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D73A4D" w14:textId="763255C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MAX_AGE 120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年龄最大值</w:t>
            </w:r>
          </w:p>
        </w:tc>
      </w:tr>
      <w:tr w:rsidR="00A37FA2" w14:paraId="5F310C8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09FB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0955E4" w14:textId="04113E8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MIN_HEIGHT 50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身高最小值（厘米）</w:t>
            </w:r>
          </w:p>
        </w:tc>
      </w:tr>
      <w:tr w:rsidR="00A37FA2" w14:paraId="1CA72F2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C3BD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3A9D0A" w14:textId="2498CAD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#define MAX_HEIGHT 250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身高最大值（厘米）</w:t>
            </w:r>
          </w:p>
        </w:tc>
      </w:tr>
      <w:tr w:rsidR="00A37FA2" w14:paraId="3E3FF4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E915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DA1AB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236604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E3E70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22201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17B2D5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B932A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D96818" w14:textId="14AA4F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typedef struct</w:t>
            </w:r>
          </w:p>
        </w:tc>
      </w:tr>
      <w:tr w:rsidR="00A37FA2" w14:paraId="31562FE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BAF4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4A957F" w14:textId="64A5BC5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数据结构</w:t>
            </w:r>
            <w:proofErr w:type="gramStart"/>
            <w:r>
              <w:rPr>
                <w:rFonts w:hint="eastAsia"/>
                <w:b/>
                <w:bCs/>
              </w:rPr>
              <w:t>体设计</w:t>
            </w:r>
            <w:proofErr w:type="gramEnd"/>
          </w:p>
        </w:tc>
      </w:tr>
      <w:tr w:rsidR="00A37FA2" w14:paraId="6A65F5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5EFE0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46866" w14:textId="653F5DA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proofErr w:type="gramStart"/>
            <w:r w:rsidR="00800E8D">
              <w:rPr>
                <w:rFonts w:hint="eastAsia"/>
                <w:b/>
                <w:bCs/>
              </w:rPr>
              <w:t>long long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gramEnd"/>
            <w:r>
              <w:rPr>
                <w:rFonts w:hint="eastAsia"/>
                <w:b/>
                <w:bCs/>
              </w:rPr>
              <w:t xml:space="preserve">id;                   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学号</w:t>
            </w:r>
          </w:p>
        </w:tc>
      </w:tr>
      <w:tr w:rsidR="00A37FA2" w14:paraId="3C62398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59D7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A45BCB" w14:textId="76961B5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name[NAME_LEN];       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姓名</w:t>
            </w:r>
          </w:p>
        </w:tc>
      </w:tr>
      <w:tr w:rsidR="00A37FA2" w14:paraId="6EDE01B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EAC58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A94C38" w14:textId="77A4945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int age;                   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年龄</w:t>
            </w:r>
          </w:p>
        </w:tc>
      </w:tr>
      <w:tr w:rsidR="00A37FA2" w14:paraId="04C29C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62EB5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EB44FE" w14:textId="7FDC2B5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native_place[PLACE_LEN];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籍贯</w:t>
            </w:r>
          </w:p>
        </w:tc>
      </w:tr>
      <w:tr w:rsidR="00A37FA2" w14:paraId="26C4AAA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BE065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5135C" w14:textId="3C76AE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float height;              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身高（自选信息）</w:t>
            </w:r>
          </w:p>
        </w:tc>
      </w:tr>
      <w:tr w:rsidR="00A37FA2" w14:paraId="3FF410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089E8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B593CE" w14:textId="30130EE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char landline[PHONE_LEN];  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固定电话</w:t>
            </w:r>
          </w:p>
        </w:tc>
      </w:tr>
      <w:tr w:rsidR="00A37FA2" w14:paraId="75EBCC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5D093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37ACC4" w14:textId="662F3F7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Student;</w:t>
            </w:r>
          </w:p>
        </w:tc>
      </w:tr>
      <w:tr w:rsidR="00A37FA2" w14:paraId="09E82D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1F9B1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8D5AF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90F119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C8C5B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550E35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B74BF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85E8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23AB70" w14:textId="3DA2444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typedef struct LNode </w:t>
            </w:r>
          </w:p>
        </w:tc>
      </w:tr>
      <w:tr w:rsidR="00A37FA2" w14:paraId="5C24F19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92B59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C1095" w14:textId="1522D47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{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单链表节点定义</w:t>
            </w:r>
          </w:p>
        </w:tc>
      </w:tr>
      <w:tr w:rsidR="00A37FA2" w14:paraId="7DDB5F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C22E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70EA5A" w14:textId="743D2C7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Student data;</w:t>
            </w:r>
          </w:p>
        </w:tc>
      </w:tr>
      <w:tr w:rsidR="00A37FA2" w14:paraId="77EDF35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FE90A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00EF6D" w14:textId="69E0F3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struct LNode *next;</w:t>
            </w:r>
          </w:p>
        </w:tc>
      </w:tr>
      <w:tr w:rsidR="00A37FA2" w14:paraId="5FE6A89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2AEF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9F8CBB" w14:textId="75E98C8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LinkNode;</w:t>
            </w:r>
          </w:p>
        </w:tc>
      </w:tr>
      <w:tr w:rsidR="00A37FA2" w14:paraId="182E4B4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43628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28E6E3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ABD1F5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861F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7B1AB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C6C2D6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55AC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B48C03" w14:textId="1BC0DE8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函数声明</w:t>
            </w:r>
          </w:p>
        </w:tc>
      </w:tr>
      <w:tr w:rsidR="00A37FA2" w14:paraId="13484F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50C46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8BF525" w14:textId="51259F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Menu();                                          // </w:t>
            </w:r>
            <w:r>
              <w:rPr>
                <w:rFonts w:hint="eastAsia"/>
                <w:b/>
                <w:bCs/>
              </w:rPr>
              <w:t>主控制面板</w:t>
            </w:r>
          </w:p>
        </w:tc>
      </w:tr>
      <w:tr w:rsidR="00A37FA2" w14:paraId="0F35BA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1D2DF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798D7C" w14:textId="2B68F0D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SearchMenu();                                    // </w:t>
            </w:r>
            <w:r>
              <w:rPr>
                <w:rFonts w:hint="eastAsia"/>
                <w:b/>
                <w:bCs/>
              </w:rPr>
              <w:t>查询菜单</w:t>
            </w:r>
          </w:p>
        </w:tc>
      </w:tr>
      <w:tr w:rsidR="00A37FA2" w14:paraId="14E0AFA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4E7D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41DDA4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6B21E47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7131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8291D8" w14:textId="73EC92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InitList(LinkNode *&amp;L);                          // </w:t>
            </w:r>
            <w:r>
              <w:rPr>
                <w:rFonts w:hint="eastAsia"/>
                <w:b/>
                <w:bCs/>
              </w:rPr>
              <w:t>创建空表</w:t>
            </w:r>
          </w:p>
        </w:tc>
      </w:tr>
      <w:tr w:rsidR="00A37FA2" w14:paraId="37EB49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48B81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CB0E2A" w14:textId="55AE683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DestroyList(LinkNode *&amp;L);                       // </w:t>
            </w:r>
            <w:r>
              <w:rPr>
                <w:rFonts w:hint="eastAsia"/>
                <w:b/>
                <w:bCs/>
              </w:rPr>
              <w:t>销毁表</w:t>
            </w:r>
          </w:p>
        </w:tc>
      </w:tr>
      <w:tr w:rsidR="00A37FA2" w14:paraId="1C3783B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45A3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8C58CD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592C14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05DD5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08618A" w14:textId="1EE094E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IsEmpty(LinkNode *&amp;L);                           // </w:t>
            </w:r>
            <w:r>
              <w:rPr>
                <w:rFonts w:hint="eastAsia"/>
                <w:b/>
                <w:bCs/>
              </w:rPr>
              <w:t>判断是否为空</w:t>
            </w:r>
          </w:p>
        </w:tc>
      </w:tr>
      <w:tr w:rsidR="00A37FA2" w14:paraId="7D913D0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8D428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3E13FB" w14:textId="28BCCE4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int ListLength(LinkNode *L);                          // </w:t>
            </w:r>
            <w:r>
              <w:rPr>
                <w:rFonts w:hint="eastAsia"/>
                <w:b/>
                <w:bCs/>
              </w:rPr>
              <w:t>返回表长度</w:t>
            </w:r>
          </w:p>
        </w:tc>
      </w:tr>
      <w:tr w:rsidR="00A37FA2" w14:paraId="62EBC9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46A8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B1252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CBED8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34E84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C063BB" w14:textId="6E42B01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ShowTitle();                                     // </w:t>
            </w:r>
            <w:r>
              <w:rPr>
                <w:rFonts w:hint="eastAsia"/>
                <w:b/>
                <w:bCs/>
              </w:rPr>
              <w:t>显示表头</w:t>
            </w:r>
          </w:p>
        </w:tc>
      </w:tr>
      <w:tr w:rsidR="00A37FA2" w14:paraId="2252BAF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57F2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005892" w14:textId="0F6A5FF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ShowData(Student stud);                          // </w:t>
            </w:r>
            <w:r>
              <w:rPr>
                <w:rFonts w:hint="eastAsia"/>
                <w:b/>
                <w:bCs/>
              </w:rPr>
              <w:t>显示一条记录</w:t>
            </w:r>
          </w:p>
        </w:tc>
      </w:tr>
      <w:tr w:rsidR="00A37FA2" w14:paraId="205B054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2F57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4BBB3E" w14:textId="7EEF3E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DispList(LinkNode *L);                           // </w:t>
            </w:r>
            <w:r>
              <w:rPr>
                <w:rFonts w:hint="eastAsia"/>
                <w:b/>
                <w:bCs/>
              </w:rPr>
              <w:t>显示全部记录</w:t>
            </w:r>
          </w:p>
        </w:tc>
      </w:tr>
      <w:tr w:rsidR="00A37FA2" w14:paraId="4F020B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B15E4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7B5F4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5E225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C4A7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6AD7B5" w14:textId="3B3007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CreateList(LinkNode *&amp;L);                        // </w:t>
            </w:r>
            <w:r>
              <w:rPr>
                <w:rFonts w:hint="eastAsia"/>
                <w:b/>
                <w:bCs/>
              </w:rPr>
              <w:t>初始化输入记录</w:t>
            </w:r>
          </w:p>
        </w:tc>
      </w:tr>
      <w:tr w:rsidR="00A37FA2" w14:paraId="39F8C2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86713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B1C5A9" w14:textId="3CAEE9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InRecordData(Student &amp;e);                        // </w:t>
            </w:r>
            <w:r>
              <w:rPr>
                <w:rFonts w:hint="eastAsia"/>
                <w:b/>
                <w:bCs/>
              </w:rPr>
              <w:t>输入一条记录数据</w:t>
            </w:r>
          </w:p>
        </w:tc>
      </w:tr>
      <w:tr w:rsidR="00A37FA2" w14:paraId="3A4EDC7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E86D8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E5850" w14:textId="1D3E9C4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ListInsert(LinkNode *&amp;L);                        // </w:t>
            </w:r>
            <w:r>
              <w:rPr>
                <w:rFonts w:hint="eastAsia"/>
                <w:b/>
                <w:bCs/>
              </w:rPr>
              <w:t>插入通讯录记录</w:t>
            </w:r>
          </w:p>
        </w:tc>
      </w:tr>
      <w:tr w:rsidR="00A37FA2" w14:paraId="0D1F46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B572F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082FD2" w14:textId="05FDE57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ListDelete(LinkNode *&amp;L);                        // </w:t>
            </w:r>
            <w:r>
              <w:rPr>
                <w:rFonts w:hint="eastAsia"/>
                <w:b/>
                <w:bCs/>
              </w:rPr>
              <w:t>删除通讯录记录</w:t>
            </w:r>
          </w:p>
        </w:tc>
      </w:tr>
      <w:tr w:rsidR="00A37FA2" w14:paraId="5CF0B48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F7CA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3095D4" w14:textId="7858333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Search(LinkNode *L);                             // </w:t>
            </w:r>
            <w:r>
              <w:rPr>
                <w:rFonts w:hint="eastAsia"/>
                <w:b/>
                <w:bCs/>
              </w:rPr>
              <w:t>查询通讯录记录</w:t>
            </w:r>
          </w:p>
        </w:tc>
      </w:tr>
      <w:tr w:rsidR="00A37FA2" w14:paraId="02ADCF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41C44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1304D8" w14:textId="6AB16E9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Modify(LinkNode *&amp;L);                            // </w:t>
            </w:r>
            <w:r>
              <w:rPr>
                <w:rFonts w:hint="eastAsia"/>
                <w:b/>
                <w:bCs/>
              </w:rPr>
              <w:t>修改通讯录记录</w:t>
            </w:r>
          </w:p>
        </w:tc>
      </w:tr>
      <w:tr w:rsidR="00A37FA2" w14:paraId="12C330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4C980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722A0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CA403D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E8CB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C0E1D2" w14:textId="33EB835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SaveToFile(LinkNode *L);                         // </w:t>
            </w:r>
            <w:r>
              <w:rPr>
                <w:rFonts w:hint="eastAsia"/>
                <w:b/>
                <w:bCs/>
              </w:rPr>
              <w:t>保存到文件</w:t>
            </w:r>
          </w:p>
        </w:tc>
      </w:tr>
      <w:tr w:rsidR="00A37FA2" w14:paraId="1176BBB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6300A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1BE6EB" w14:textId="6D19C80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LoadFromFile(LinkNode *&amp;L);                      // </w:t>
            </w:r>
            <w:r>
              <w:rPr>
                <w:rFonts w:hint="eastAsia"/>
                <w:b/>
                <w:bCs/>
              </w:rPr>
              <w:t>从文件加载</w:t>
            </w:r>
          </w:p>
        </w:tc>
      </w:tr>
      <w:tr w:rsidR="00A37FA2" w14:paraId="099852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A994B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BAB40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E806D7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F9D6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9A1765" w14:textId="3892CDB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bool ValidateID(</w:t>
            </w:r>
            <w:proofErr w:type="gramStart"/>
            <w:r w:rsidR="00800E8D">
              <w:rPr>
                <w:rFonts w:hint="eastAsia"/>
                <w:b/>
                <w:bCs/>
              </w:rPr>
              <w:t>long long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gramEnd"/>
            <w:r>
              <w:rPr>
                <w:rFonts w:hint="eastAsia"/>
                <w:b/>
                <w:bCs/>
              </w:rPr>
              <w:t xml:space="preserve">id, LinkNode *L, LinkNode *exclude = NULL); // </w:t>
            </w:r>
            <w:r>
              <w:rPr>
                <w:rFonts w:hint="eastAsia"/>
                <w:b/>
                <w:bCs/>
              </w:rPr>
              <w:t>验证学号唯一性</w:t>
            </w:r>
          </w:p>
        </w:tc>
      </w:tr>
      <w:tr w:rsidR="00A37FA2" w14:paraId="5DEF717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80FC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69FBD8" w14:textId="7C2BFC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ValidateName(const char *name);                             // </w:t>
            </w:r>
            <w:r>
              <w:rPr>
                <w:rFonts w:hint="eastAsia"/>
                <w:b/>
                <w:bCs/>
              </w:rPr>
              <w:t>验证姓名</w:t>
            </w:r>
          </w:p>
        </w:tc>
      </w:tr>
      <w:tr w:rsidR="00A37FA2" w14:paraId="60E2286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3793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2AD961" w14:textId="3E8D9CE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ValidatePhone(const char *phone);                           // </w:t>
            </w:r>
            <w:r>
              <w:rPr>
                <w:rFonts w:hint="eastAsia"/>
                <w:b/>
                <w:bCs/>
              </w:rPr>
              <w:t>验证电话号码</w:t>
            </w:r>
          </w:p>
        </w:tc>
      </w:tr>
      <w:tr w:rsidR="00A37FA2" w14:paraId="4613F03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96799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C44EE8" w14:textId="59C974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ValidateAge(int age);                                       // </w:t>
            </w:r>
            <w:r>
              <w:rPr>
                <w:rFonts w:hint="eastAsia"/>
                <w:b/>
                <w:bCs/>
              </w:rPr>
              <w:t>验证年龄</w:t>
            </w:r>
          </w:p>
        </w:tc>
      </w:tr>
      <w:tr w:rsidR="00A37FA2" w14:paraId="7C6822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55EDA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B55D3" w14:textId="207710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ValidateHeight(float height);                               // </w:t>
            </w:r>
            <w:r>
              <w:rPr>
                <w:rFonts w:hint="eastAsia"/>
                <w:b/>
                <w:bCs/>
              </w:rPr>
              <w:t>验证身高</w:t>
            </w:r>
          </w:p>
        </w:tc>
      </w:tr>
      <w:tr w:rsidR="00A37FA2" w14:paraId="2FBA53A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37526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608425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76BE2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8DBAC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4411CE" w14:textId="12C144F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int  input(char c);                                   // sys</w:t>
            </w:r>
            <w:r>
              <w:rPr>
                <w:rFonts w:hint="eastAsia"/>
                <w:b/>
                <w:bCs/>
              </w:rPr>
              <w:t>选择</w:t>
            </w:r>
          </w:p>
        </w:tc>
      </w:tr>
      <w:tr w:rsidR="00A37FA2" w14:paraId="3FCF77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6257F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D4A51E" w14:textId="1B8057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Input(const char *s, int *n);                    // </w:t>
            </w:r>
            <w:r>
              <w:rPr>
                <w:rFonts w:hint="eastAsia"/>
                <w:b/>
                <w:bCs/>
              </w:rPr>
              <w:t>整型验证</w:t>
            </w:r>
          </w:p>
        </w:tc>
      </w:tr>
      <w:tr w:rsidR="00A37FA2" w14:paraId="22BE3AA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58609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7E4231" w14:textId="39F5AB2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bool InputLong(const char *s,</w:t>
            </w:r>
            <w:proofErr w:type="gramStart"/>
            <w:r>
              <w:rPr>
                <w:rFonts w:hint="eastAsia"/>
                <w:b/>
                <w:bCs/>
              </w:rPr>
              <w:t xml:space="preserve"> </w:t>
            </w:r>
            <w:r w:rsidR="00800E8D">
              <w:rPr>
                <w:rFonts w:hint="eastAsia"/>
                <w:b/>
                <w:bCs/>
              </w:rPr>
              <w:t>long long</w:t>
            </w:r>
            <w:proofErr w:type="gramEnd"/>
            <w:r>
              <w:rPr>
                <w:rFonts w:hint="eastAsia"/>
                <w:b/>
                <w:bCs/>
              </w:rPr>
              <w:t xml:space="preserve"> *n);               // </w:t>
            </w:r>
            <w:r>
              <w:rPr>
                <w:rFonts w:hint="eastAsia"/>
                <w:b/>
                <w:bCs/>
              </w:rPr>
              <w:t>长整型验证</w:t>
            </w:r>
          </w:p>
        </w:tc>
      </w:tr>
      <w:tr w:rsidR="00A37FA2" w14:paraId="7B1C5AE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C6DE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500D55" w14:textId="6EE8B34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InputFloat(const char *s, float *n);             // </w:t>
            </w:r>
            <w:r>
              <w:rPr>
                <w:rFonts w:hint="eastAsia"/>
                <w:b/>
                <w:bCs/>
              </w:rPr>
              <w:t>浮点型验证</w:t>
            </w:r>
          </w:p>
        </w:tc>
      </w:tr>
      <w:tr w:rsidR="00A37FA2" w14:paraId="2EFE23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18184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682FC9" w14:textId="7033CBC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clearInputBuffer();                              // </w:t>
            </w:r>
            <w:r>
              <w:rPr>
                <w:rFonts w:hint="eastAsia"/>
                <w:b/>
                <w:bCs/>
              </w:rPr>
              <w:t>清除缓冲区</w:t>
            </w:r>
          </w:p>
        </w:tc>
      </w:tr>
      <w:tr w:rsidR="00A37FA2" w14:paraId="016E38E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3AA7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2C315A" w14:textId="0E1D17F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trimString(char *str);                           // </w:t>
            </w:r>
            <w:r>
              <w:rPr>
                <w:rFonts w:hint="eastAsia"/>
                <w:b/>
                <w:bCs/>
              </w:rPr>
              <w:t>去除字符串首尾空格</w:t>
            </w:r>
          </w:p>
        </w:tc>
      </w:tr>
      <w:tr w:rsidR="00A37FA2" w14:paraId="72BDA65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F74A9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5E0CC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0C16F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DBC9A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D321B8" w14:textId="0D2D18A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55B95B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7A1E8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F24C07" w14:textId="161781C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主函数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049FC70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97751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42AED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C95C6D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F0CF0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42F3F5" w14:textId="1EDB8C1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</w:t>
            </w:r>
          </w:p>
        </w:tc>
      </w:tr>
      <w:tr w:rsidR="00A37FA2" w14:paraId="08BCF41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1814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E2755B" w14:textId="6799F0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2AC7AE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BED6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38EC22" w14:textId="179BD8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choice=0;</w:t>
            </w:r>
          </w:p>
        </w:tc>
      </w:tr>
      <w:tr w:rsidR="00A37FA2" w14:paraId="7272345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8CEA9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0F3BB3" w14:textId="50D5360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c='N';</w:t>
            </w:r>
          </w:p>
        </w:tc>
      </w:tr>
      <w:tr w:rsidR="00A37FA2" w14:paraId="6A46902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A489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2CE47F" w14:textId="1E866CB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LinkNode *L;            // </w:t>
            </w:r>
            <w:r>
              <w:rPr>
                <w:rFonts w:hint="eastAsia"/>
                <w:b/>
                <w:bCs/>
              </w:rPr>
              <w:t>通讯录链表</w:t>
            </w:r>
          </w:p>
        </w:tc>
      </w:tr>
      <w:tr w:rsidR="00A37FA2" w14:paraId="06A809B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3DE31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3D9C74" w14:textId="26051E2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InitList(L);</w:t>
            </w:r>
          </w:p>
        </w:tc>
      </w:tr>
      <w:tr w:rsidR="00A37FA2" w14:paraId="07267F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FD40A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A593DE" w14:textId="2D62225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LoadFromFile(L);        // </w:t>
            </w:r>
            <w:r>
              <w:rPr>
                <w:rFonts w:hint="eastAsia"/>
                <w:b/>
                <w:bCs/>
              </w:rPr>
              <w:t>启动时加载数据</w:t>
            </w:r>
          </w:p>
        </w:tc>
      </w:tr>
      <w:tr w:rsidR="00A37FA2" w14:paraId="1D215D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FE0F4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DD5D7" w14:textId="28CD61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确认退出系统吗？</w:t>
            </w:r>
            <w:r>
              <w:rPr>
                <w:rFonts w:hint="eastAsia"/>
                <w:b/>
                <w:bCs/>
              </w:rPr>
              <w:t>(Y/N): ";</w:t>
            </w:r>
          </w:p>
        </w:tc>
      </w:tr>
      <w:tr w:rsidR="00A37FA2" w14:paraId="6394C65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0C0F1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ACDC85" w14:textId="6A1FF81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cin&gt;&gt;c;</w:t>
            </w:r>
          </w:p>
        </w:tc>
      </w:tr>
      <w:tr w:rsidR="00A37FA2" w14:paraId="1695A07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3C21A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E3EA05" w14:textId="677DE54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31ED350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4092D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4ED278" w14:textId="63D2650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if(c=='Y' || c=='y') {</w:t>
            </w:r>
          </w:p>
        </w:tc>
      </w:tr>
      <w:tr w:rsidR="00A37FA2" w14:paraId="5FFB44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E283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97F74" w14:textId="1979D3B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ab/>
              <w:t>cout&lt;&lt;"\n</w:t>
            </w:r>
            <w:r>
              <w:rPr>
                <w:rFonts w:hint="eastAsia"/>
                <w:b/>
                <w:bCs/>
              </w:rPr>
              <w:t>系统已退出。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904010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21D7B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5E3AD5" w14:textId="71BD0DF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ab/>
              <w:t>return 0;</w:t>
            </w:r>
          </w:p>
        </w:tc>
      </w:tr>
      <w:tr w:rsidR="00A37FA2" w14:paraId="3D8E01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296AB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F04B85" w14:textId="7CCCC24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}</w:t>
            </w:r>
          </w:p>
        </w:tc>
      </w:tr>
      <w:tr w:rsidR="00A37FA2" w14:paraId="7B8886B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10EEC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A44219" w14:textId="5646BF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948FF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9049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E7E1E" w14:textId="73237B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do</w:t>
            </w:r>
          </w:p>
        </w:tc>
      </w:tr>
      <w:tr w:rsidR="00A37FA2" w14:paraId="790016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1AA8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AFF96A" w14:textId="333561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A37FA2" w14:paraId="02A896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FCF1E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D8BBC7" w14:textId="21F0A7F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choice=0; </w:t>
            </w:r>
          </w:p>
        </w:tc>
      </w:tr>
      <w:tr w:rsidR="00A37FA2" w14:paraId="042A05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B7ECA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FFBE08" w14:textId="2868E6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c='N'; </w:t>
            </w:r>
          </w:p>
        </w:tc>
      </w:tr>
      <w:tr w:rsidR="00A37FA2" w14:paraId="2A9845C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1D1CA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E02FD7" w14:textId="5B6F17E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Menu();</w:t>
            </w:r>
          </w:p>
        </w:tc>
      </w:tr>
      <w:tr w:rsidR="00A37FA2" w14:paraId="74CA5A2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0A3D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D851E4" w14:textId="4FF455D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cin&gt;&gt;c;</w:t>
            </w:r>
          </w:p>
        </w:tc>
      </w:tr>
      <w:tr w:rsidR="00A37FA2" w14:paraId="080CB3C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45AC4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EEBE70" w14:textId="6B8E65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choice=input(c);</w:t>
            </w:r>
          </w:p>
        </w:tc>
      </w:tr>
      <w:tr w:rsidR="00A37FA2" w14:paraId="5B8A11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11FC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16676A" w14:textId="50E1B9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clearInputBuffer();</w:t>
            </w:r>
          </w:p>
        </w:tc>
      </w:tr>
      <w:tr w:rsidR="00A37FA2" w14:paraId="2D34369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D1FDB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001BB7" w14:textId="7E94A78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5753F4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CAD03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A33C79" w14:textId="27EBC0B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switch(choice)</w:t>
            </w:r>
          </w:p>
        </w:tc>
      </w:tr>
      <w:tr w:rsidR="00A37FA2" w14:paraId="283CEC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F6BF0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0AB135" w14:textId="1A4CB18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{</w:t>
            </w:r>
          </w:p>
        </w:tc>
      </w:tr>
      <w:tr w:rsidR="00A37FA2" w14:paraId="0DD659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44FF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020DBF" w14:textId="0B425BD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0: {       // ** </w:t>
            </w:r>
            <w:r>
              <w:rPr>
                <w:rFonts w:hint="eastAsia"/>
                <w:b/>
                <w:bCs/>
              </w:rPr>
              <w:t>退出系统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08174A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AAF3E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5BA6B5" w14:textId="0BCAD10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cout&lt;&lt;"\n</w:t>
            </w:r>
            <w:r>
              <w:rPr>
                <w:rFonts w:hint="eastAsia"/>
                <w:b/>
                <w:bCs/>
              </w:rPr>
              <w:t>确认退出系统吗？</w:t>
            </w:r>
            <w:r>
              <w:rPr>
                <w:rFonts w:hint="eastAsia"/>
                <w:b/>
                <w:bCs/>
              </w:rPr>
              <w:t>(Y/N): ";</w:t>
            </w:r>
          </w:p>
        </w:tc>
      </w:tr>
      <w:tr w:rsidR="00A37FA2" w14:paraId="4EEB1F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1139E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67389" w14:textId="7EC1C5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c=getchar();</w:t>
            </w:r>
          </w:p>
        </w:tc>
      </w:tr>
      <w:tr w:rsidR="00A37FA2" w14:paraId="3E2E89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323E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A4CBE3" w14:textId="6AC91FF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clearInputBuffer();</w:t>
            </w:r>
          </w:p>
        </w:tc>
      </w:tr>
      <w:tr w:rsidR="00A37FA2" w14:paraId="28CB591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F9E8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4D5539" w14:textId="40DB2C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</w:p>
        </w:tc>
      </w:tr>
      <w:tr w:rsidR="00A37FA2" w14:paraId="0A0B3E1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ACBC4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BEFD61" w14:textId="3356775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if(c=='Y' || c=='y')</w:t>
            </w:r>
          </w:p>
        </w:tc>
      </w:tr>
      <w:tr w:rsidR="00A37FA2" w14:paraId="392207C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92C23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31E4C3" w14:textId="172DA4F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{</w:t>
            </w:r>
          </w:p>
        </w:tc>
      </w:tr>
      <w:tr w:rsidR="00A37FA2" w14:paraId="269AA8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8190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91CE0D" w14:textId="4D1D84F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SaveToFile(L);</w:t>
            </w:r>
          </w:p>
        </w:tc>
      </w:tr>
      <w:tr w:rsidR="00A37FA2" w14:paraId="25558B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F2176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793790" w14:textId="008218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DestroyList(L);</w:t>
            </w:r>
          </w:p>
        </w:tc>
      </w:tr>
      <w:tr w:rsidR="00A37FA2" w14:paraId="44B662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5EEE0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DE502C" w14:textId="19E43FC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cout&lt;&lt;"\n</w:t>
            </w:r>
            <w:r>
              <w:rPr>
                <w:rFonts w:hint="eastAsia"/>
                <w:b/>
                <w:bCs/>
              </w:rPr>
              <w:t>数据已保存。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A4D54A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E0078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8ED9FC" w14:textId="647023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cout&lt;&lt;"\n</w:t>
            </w:r>
            <w:r>
              <w:rPr>
                <w:rFonts w:hint="eastAsia"/>
                <w:b/>
                <w:bCs/>
              </w:rPr>
              <w:t>系统已退出。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2C3CCC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4E6F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068908" w14:textId="3D00091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}</w:t>
            </w:r>
          </w:p>
        </w:tc>
      </w:tr>
      <w:tr w:rsidR="00A37FA2" w14:paraId="7F2227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9DDEF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EDE47" w14:textId="456A32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3989BCB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A176C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55D99A" w14:textId="162C45E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5233B9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90B1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E70EE9" w14:textId="3B81AD4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49F63DE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2B427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A152E6" w14:textId="78E1E6F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1: {       // ** </w:t>
            </w:r>
            <w:r>
              <w:rPr>
                <w:rFonts w:hint="eastAsia"/>
                <w:b/>
                <w:bCs/>
              </w:rPr>
              <w:t>初始化输入记录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61DF9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0E1A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0A2444" w14:textId="0D659D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CreateList(L);</w:t>
            </w:r>
          </w:p>
        </w:tc>
      </w:tr>
      <w:tr w:rsidR="00A37FA2" w14:paraId="5D04AE1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5607B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73E428" w14:textId="0E55D57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32074F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1706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529ABF" w14:textId="0DEBE3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3A312A0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CAF9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D345FF" w14:textId="2D7B87A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50842D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1A53F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14F191" w14:textId="770F7E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2: {       // ** </w:t>
            </w:r>
            <w:r>
              <w:rPr>
                <w:rFonts w:hint="eastAsia"/>
                <w:b/>
                <w:bCs/>
              </w:rPr>
              <w:t>插入通讯录记录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7B038CC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07C4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AF131" w14:textId="287FC7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ListInsert(L);</w:t>
            </w:r>
          </w:p>
        </w:tc>
      </w:tr>
      <w:tr w:rsidR="00A37FA2" w14:paraId="28F4664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229DD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0DE419" w14:textId="491740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107FB8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07DA2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494F9B" w14:textId="1C18AEC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66A2CA6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0B583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43D082" w14:textId="79F6974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56BB770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3474C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FA938" w14:textId="04178B5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3: {       // ** </w:t>
            </w:r>
            <w:r>
              <w:rPr>
                <w:rFonts w:hint="eastAsia"/>
                <w:b/>
                <w:bCs/>
              </w:rPr>
              <w:t>删除通讯录记录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2174F48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3468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9515DF" w14:textId="16485F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ListDelete(L);</w:t>
            </w:r>
          </w:p>
        </w:tc>
      </w:tr>
      <w:tr w:rsidR="00A37FA2" w14:paraId="3878E8D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69DA7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EFE034" w14:textId="7178C0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025F70E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8DF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2F7319" w14:textId="407FD4B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299F62C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29B0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5B036D" w14:textId="030F3A5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14A935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4F886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31E19F" w14:textId="7A3D92E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4: {       // ** </w:t>
            </w:r>
            <w:r>
              <w:rPr>
                <w:rFonts w:hint="eastAsia"/>
                <w:b/>
                <w:bCs/>
              </w:rPr>
              <w:t>查询通讯录记录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571F98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E70FA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50AD92" w14:textId="2739F22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Search(L);</w:t>
            </w:r>
          </w:p>
        </w:tc>
      </w:tr>
      <w:tr w:rsidR="00A37FA2" w14:paraId="7709DD8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F503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94A1A5" w14:textId="750B962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3B4E3AA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73448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9DD5E" w14:textId="588C947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686043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4FE5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11225D" w14:textId="242940F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7F7277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42D31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A8F2AC" w14:textId="5DAE67D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5: {       // ** </w:t>
            </w:r>
            <w:r>
              <w:rPr>
                <w:rFonts w:hint="eastAsia"/>
                <w:b/>
                <w:bCs/>
              </w:rPr>
              <w:t>修改通讯录记录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72F287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FBD4A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1AD1E1" w14:textId="06D1DB8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Modify(L);</w:t>
            </w:r>
          </w:p>
        </w:tc>
      </w:tr>
      <w:tr w:rsidR="00A37FA2" w14:paraId="0FEBA0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A10F7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DAFB67" w14:textId="3BE0782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23B05B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8B16C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F57C5A" w14:textId="2D6E586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6A2FA7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B5DC0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C5BEA6" w14:textId="7D41E79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0DCCFB6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7390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6EA07" w14:textId="645D8D7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case 6: {       // ** </w:t>
            </w:r>
            <w:r>
              <w:rPr>
                <w:rFonts w:hint="eastAsia"/>
                <w:b/>
                <w:bCs/>
              </w:rPr>
              <w:t>显示通讯录记录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4F6A495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7E52E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3F74A2" w14:textId="740864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DispList(L);</w:t>
            </w:r>
          </w:p>
        </w:tc>
      </w:tr>
      <w:tr w:rsidR="00A37FA2" w14:paraId="1741BD1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4947A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4DC314" w14:textId="0109EF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1CF508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DDF73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17C94" w14:textId="752488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09BFB6D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1B988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B667F9" w14:textId="15A0504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</w:p>
        </w:tc>
      </w:tr>
      <w:tr w:rsidR="00A37FA2" w14:paraId="149AE9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054A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13FB42" w14:textId="423571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default: </w:t>
            </w:r>
          </w:p>
        </w:tc>
      </w:tr>
      <w:tr w:rsidR="00A37FA2" w14:paraId="6DC63A3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8D9B9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61591" w14:textId="175847D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cout&lt;&lt;"\n---- </w:t>
            </w:r>
            <w:r>
              <w:rPr>
                <w:rFonts w:hint="eastAsia"/>
                <w:b/>
                <w:bCs/>
              </w:rPr>
              <w:t>输入错误</w:t>
            </w:r>
            <w:r>
              <w:rPr>
                <w:rFonts w:hint="eastAsia"/>
                <w:b/>
                <w:bCs/>
              </w:rPr>
              <w:t xml:space="preserve">! </w:t>
            </w:r>
            <w:r>
              <w:rPr>
                <w:rFonts w:hint="eastAsia"/>
                <w:b/>
                <w:bCs/>
              </w:rPr>
              <w:t>请输入</w:t>
            </w:r>
            <w:r>
              <w:rPr>
                <w:rFonts w:hint="eastAsia"/>
                <w:b/>
                <w:bCs/>
              </w:rPr>
              <w:t>0~6</w:t>
            </w:r>
            <w:r>
              <w:rPr>
                <w:rFonts w:hint="eastAsia"/>
                <w:b/>
                <w:bCs/>
              </w:rPr>
              <w:t>之间的数字</w:t>
            </w:r>
            <w:r>
              <w:rPr>
                <w:rFonts w:hint="eastAsia"/>
                <w:b/>
                <w:bCs/>
              </w:rPr>
              <w:t xml:space="preserve"> ----\n";</w:t>
            </w:r>
          </w:p>
        </w:tc>
      </w:tr>
      <w:tr w:rsidR="00A37FA2" w14:paraId="4557432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7203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09859A" w14:textId="30C9764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3E0B99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E3A94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E23B58" w14:textId="3BCA38F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96A2F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9E6BA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93CE9E" w14:textId="57F8FD2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if(choice!=0) {</w:t>
            </w:r>
          </w:p>
        </w:tc>
      </w:tr>
      <w:tr w:rsidR="00A37FA2" w14:paraId="3FC335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26FA5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5E2BCE" w14:textId="06159B3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cout&lt;&lt;"\n\n</w:t>
            </w:r>
            <w:r>
              <w:rPr>
                <w:rFonts w:hint="eastAsia"/>
                <w:b/>
                <w:bCs/>
              </w:rPr>
              <w:t>按任意键继续</w:t>
            </w:r>
            <w:r>
              <w:rPr>
                <w:rFonts w:hint="eastAsia"/>
                <w:b/>
                <w:bCs/>
              </w:rPr>
              <w:t>....";</w:t>
            </w:r>
          </w:p>
        </w:tc>
      </w:tr>
      <w:tr w:rsidR="00A37FA2" w14:paraId="78D284A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BDDD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F78C6A" w14:textId="05EF53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getchar();</w:t>
            </w:r>
          </w:p>
        </w:tc>
      </w:tr>
      <w:tr w:rsidR="00A37FA2" w14:paraId="27EFEF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4737E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37A634" w14:textId="4958F39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3814B78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9D57B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3B2C06" w14:textId="7486F7E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while(choice!=0);</w:t>
            </w:r>
          </w:p>
        </w:tc>
      </w:tr>
      <w:tr w:rsidR="00A37FA2" w14:paraId="1B10034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B503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5557A4" w14:textId="78E103E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18C4B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B05FB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42E98" w14:textId="6B607F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0;</w:t>
            </w:r>
          </w:p>
        </w:tc>
      </w:tr>
      <w:tr w:rsidR="00A37FA2" w14:paraId="2AB1D8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FC08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CE8ADB" w14:textId="6FF9DB5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694444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D0BB9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B956D0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B88808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72864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97619D" w14:textId="5F60AE6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00702A0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F4817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1889EE" w14:textId="1B0EE9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控制面板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13FCAA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CB390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571CE7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2B7D01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1280D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E59CA8" w14:textId="26285A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Menu()</w:t>
            </w:r>
          </w:p>
        </w:tc>
      </w:tr>
      <w:tr w:rsidR="00A37FA2" w14:paraId="3DC5165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78A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F979DE" w14:textId="752F93E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0242BA4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B2CB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107AC5" w14:textId="3D4AF32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system("cls");</w:t>
            </w:r>
          </w:p>
        </w:tc>
      </w:tr>
      <w:tr w:rsidR="00A37FA2" w14:paraId="09A665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F9019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BDBA72" w14:textId="7F5F8D1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cout&lt;&lt;"************************************************************\n";</w:t>
            </w:r>
          </w:p>
        </w:tc>
      </w:tr>
      <w:tr w:rsidR="00A37FA2" w14:paraId="4D0078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017B6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E9521F" w14:textId="0FB393D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* * * * * * * * * * </w:t>
            </w:r>
            <w:r>
              <w:rPr>
                <w:rFonts w:hint="eastAsia"/>
                <w:b/>
                <w:bCs/>
              </w:rPr>
              <w:t>通讯录管理系统</w:t>
            </w:r>
            <w:r>
              <w:rPr>
                <w:rFonts w:hint="eastAsia"/>
                <w:b/>
                <w:bCs/>
              </w:rPr>
              <w:t xml:space="preserve"> * * * * * * * * * *\n";</w:t>
            </w:r>
          </w:p>
        </w:tc>
      </w:tr>
      <w:tr w:rsidR="00A37FA2" w14:paraId="0AA9C9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96A3F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CD1CF" w14:textId="773BE1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cout&lt;&lt;"************************************************************\n";</w:t>
            </w:r>
          </w:p>
        </w:tc>
      </w:tr>
      <w:tr w:rsidR="00A37FA2" w14:paraId="3C01E0F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CB421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B45A87" w14:textId="4F48790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1</w:t>
            </w:r>
            <w:r>
              <w:rPr>
                <w:rFonts w:hint="eastAsia"/>
                <w:b/>
                <w:bCs/>
              </w:rPr>
              <w:t>、初始化输入记录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33ADFF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99B49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B15F9D" w14:textId="2A589C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2</w:t>
            </w:r>
            <w:r>
              <w:rPr>
                <w:rFonts w:hint="eastAsia"/>
                <w:b/>
                <w:bCs/>
              </w:rPr>
              <w:t>、插入通讯录记录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1726418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D1EA3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12968B" w14:textId="2474C3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3</w:t>
            </w:r>
            <w:r>
              <w:rPr>
                <w:rFonts w:hint="eastAsia"/>
                <w:b/>
                <w:bCs/>
              </w:rPr>
              <w:t>、删除通讯录记录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55C21F2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CDF2A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E33055" w14:textId="2E6EAD2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4</w:t>
            </w:r>
            <w:r>
              <w:rPr>
                <w:rFonts w:hint="eastAsia"/>
                <w:b/>
                <w:bCs/>
              </w:rPr>
              <w:t>、查询通讯录记录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40D8381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53A92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8E657D" w14:textId="66F61ED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5</w:t>
            </w:r>
            <w:r>
              <w:rPr>
                <w:rFonts w:hint="eastAsia"/>
                <w:b/>
                <w:bCs/>
              </w:rPr>
              <w:t>、修改通讯录记录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452C98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B1648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6A6836" w14:textId="0B09FE3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6</w:t>
            </w:r>
            <w:r>
              <w:rPr>
                <w:rFonts w:hint="eastAsia"/>
                <w:b/>
                <w:bCs/>
              </w:rPr>
              <w:t>、显示通讯录记录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451E24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FF4AE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E8AC13" w14:textId="196B45B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                    0</w:t>
            </w:r>
            <w:r>
              <w:rPr>
                <w:rFonts w:hint="eastAsia"/>
                <w:b/>
                <w:bCs/>
              </w:rPr>
              <w:t>、退出通讯录系统</w:t>
            </w:r>
            <w:r>
              <w:rPr>
                <w:rFonts w:hint="eastAsia"/>
                <w:b/>
                <w:bCs/>
              </w:rPr>
              <w:t xml:space="preserve">                    \n";</w:t>
            </w:r>
          </w:p>
        </w:tc>
      </w:tr>
      <w:tr w:rsidR="00A37FA2" w14:paraId="7B70862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D58AC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38B47A" w14:textId="435EA2B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cout&lt;&lt;"************************************************************\n";</w:t>
            </w:r>
          </w:p>
        </w:tc>
      </w:tr>
      <w:tr w:rsidR="00A37FA2" w14:paraId="561ADB7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6EBE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96ED50" w14:textId="2094745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</w:t>
            </w:r>
            <w:r>
              <w:rPr>
                <w:rFonts w:hint="eastAsia"/>
                <w:b/>
                <w:bCs/>
              </w:rPr>
              <w:t>请输入你的菜单选择编号（</w:t>
            </w:r>
            <w:r>
              <w:rPr>
                <w:rFonts w:hint="eastAsia"/>
                <w:b/>
                <w:bCs/>
              </w:rPr>
              <w:t>0~6</w:t>
            </w:r>
            <w:r>
              <w:rPr>
                <w:rFonts w:hint="eastAsia"/>
                <w:b/>
                <w:bCs/>
              </w:rPr>
              <w:t>）：</w:t>
            </w:r>
            <w:r>
              <w:rPr>
                <w:rFonts w:hint="eastAsia"/>
                <w:b/>
                <w:bCs/>
              </w:rPr>
              <w:t>";</w:t>
            </w:r>
          </w:p>
        </w:tc>
      </w:tr>
      <w:tr w:rsidR="00A37FA2" w14:paraId="5D6E586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23DBC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B26F8D" w14:textId="7A40C44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721474C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A47D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81728E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938272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517F7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94EC41" w14:textId="21B62C3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1C8DF1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E8550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12E954" w14:textId="64C9EC0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显示表头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254A26C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E9D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BAE75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8BDEF3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52B2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A597D1" w14:textId="316FAF8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ShowTitle()</w:t>
            </w:r>
          </w:p>
        </w:tc>
      </w:tr>
      <w:tr w:rsidR="00A37FA2" w14:paraId="4AA607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D5E9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7DD01E" w14:textId="24AE1E6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3EB6CE2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74013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5F3D12" w14:textId="46D1CE2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2C1D4C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9E156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A7816E" w14:textId="79DF965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</w:t>
            </w: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  <w:b/>
                <w:bCs/>
              </w:rPr>
              <w:t>\t\t</w:t>
            </w:r>
            <w:r>
              <w:rPr>
                <w:rFonts w:hint="eastAsia"/>
                <w:b/>
                <w:bCs/>
              </w:rPr>
              <w:t>姓名</w:t>
            </w:r>
            <w:r>
              <w:rPr>
                <w:rFonts w:hint="eastAsia"/>
                <w:b/>
                <w:bCs/>
              </w:rPr>
              <w:t>\t\t</w:t>
            </w:r>
            <w:r>
              <w:rPr>
                <w:rFonts w:hint="eastAsia"/>
                <w:b/>
                <w:bCs/>
              </w:rPr>
              <w:t>年龄</w:t>
            </w:r>
            <w:r>
              <w:rPr>
                <w:rFonts w:hint="eastAsia"/>
                <w:b/>
                <w:bCs/>
              </w:rPr>
              <w:t>\t</w:t>
            </w:r>
            <w:r>
              <w:rPr>
                <w:rFonts w:hint="eastAsia"/>
                <w:b/>
                <w:bCs/>
              </w:rPr>
              <w:t>籍贯</w:t>
            </w:r>
            <w:r>
              <w:rPr>
                <w:rFonts w:hint="eastAsia"/>
                <w:b/>
                <w:bCs/>
              </w:rPr>
              <w:t>\t\t</w:t>
            </w:r>
            <w:r>
              <w:rPr>
                <w:rFonts w:hint="eastAsia"/>
                <w:b/>
                <w:bCs/>
              </w:rPr>
              <w:t>身高</w:t>
            </w:r>
            <w:r>
              <w:rPr>
                <w:rFonts w:hint="eastAsia"/>
                <w:b/>
                <w:bCs/>
              </w:rPr>
              <w:t>\t</w:t>
            </w:r>
            <w:r>
              <w:rPr>
                <w:rFonts w:hint="eastAsia"/>
                <w:b/>
                <w:bCs/>
              </w:rPr>
              <w:t>固定电话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1B8DA7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F227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DF89DE" w14:textId="1197B3C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cout&lt;&lt;"====================================================================================================\n";</w:t>
            </w:r>
          </w:p>
        </w:tc>
      </w:tr>
      <w:tr w:rsidR="00A37FA2" w14:paraId="5F359F5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CA7C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153241" w14:textId="03D9361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33CC813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C88EE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1F1DF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45801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2D4FC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5A9D7A" w14:textId="3EFD8EF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1B0C731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5E9A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5871A4" w14:textId="2062557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显示一条记录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A6A00F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0983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12DB0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6DFE7F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12C04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66E226" w14:textId="7774EDB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ShowData(Student stud)</w:t>
            </w:r>
          </w:p>
        </w:tc>
      </w:tr>
      <w:tr w:rsidR="00A37FA2" w14:paraId="732D307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86986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91DF38" w14:textId="5BCFCC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6949D9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423C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0B3DAD" w14:textId="4DE39C0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printf("%ld\t%-8s\t%d\t%-12s\t%.1f\t%s\n", </w:t>
            </w:r>
          </w:p>
        </w:tc>
      </w:tr>
      <w:tr w:rsidR="00A37FA2" w14:paraId="1703447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4C4E6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6976E8" w14:textId="2FE5146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stud.id, stud.name, stud.age, stud.native_place, stud.height, stud.landline);</w:t>
            </w:r>
          </w:p>
        </w:tc>
      </w:tr>
      <w:tr w:rsidR="00A37FA2" w14:paraId="328F46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4719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B1C996" w14:textId="024D84A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4762A6D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EA8DF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5462E4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76F2EA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7F130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0A5887" w14:textId="72E7839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6AB036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F76DA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3739C7" w14:textId="36B102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显示全部记录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366924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1F8CA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648C49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7AC4295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16651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2FB875" w14:textId="3FC022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DispList(LinkNode *L)</w:t>
            </w:r>
          </w:p>
        </w:tc>
      </w:tr>
      <w:tr w:rsidR="00A37FA2" w14:paraId="146B726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20DC4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AF7013" w14:textId="48F5944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4775A2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5213D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CFF1AC" w14:textId="10472C9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if(IsEmpty(L))</w:t>
            </w:r>
          </w:p>
        </w:tc>
      </w:tr>
      <w:tr w:rsidR="00A37FA2" w14:paraId="3F31507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DF99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68537" w14:textId="15871FF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A37FA2" w14:paraId="4DFD46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3C85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E5F538" w14:textId="7BE1D82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通讯录为空，没有记录可显示。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4E69FF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A1243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F69CB5" w14:textId="222F8F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return;</w:t>
            </w:r>
          </w:p>
        </w:tc>
      </w:tr>
      <w:tr w:rsidR="00A37FA2" w14:paraId="77DC289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F9B85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228F30" w14:textId="15A6572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B027B1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158D6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DF350A" w14:textId="29694A9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CA125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C832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005A9E" w14:textId="475EF5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cout&lt;&lt;"\n===== </w:t>
            </w:r>
            <w:r>
              <w:rPr>
                <w:rFonts w:hint="eastAsia"/>
                <w:b/>
                <w:bCs/>
              </w:rPr>
              <w:t>通讯录所有记录</w:t>
            </w:r>
            <w:r>
              <w:rPr>
                <w:rFonts w:hint="eastAsia"/>
                <w:b/>
                <w:bCs/>
              </w:rPr>
              <w:t xml:space="preserve"> =====\n";</w:t>
            </w:r>
          </w:p>
        </w:tc>
      </w:tr>
      <w:tr w:rsidR="00A37FA2" w14:paraId="7D422DB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D56B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786EDF" w14:textId="20FADC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</w:t>
            </w:r>
            <w:r>
              <w:rPr>
                <w:rFonts w:hint="eastAsia"/>
                <w:b/>
                <w:bCs/>
              </w:rPr>
              <w:t>共有</w:t>
            </w:r>
            <w:r>
              <w:rPr>
                <w:rFonts w:hint="eastAsia"/>
                <w:b/>
                <w:bCs/>
              </w:rPr>
              <w:t xml:space="preserve"> "&lt;&lt;ListLength(L)&lt;&lt;" </w:t>
            </w:r>
            <w:r>
              <w:rPr>
                <w:rFonts w:hint="eastAsia"/>
                <w:b/>
                <w:bCs/>
              </w:rPr>
              <w:t>条记录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4BB867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F8BE5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AA20DD" w14:textId="52EBC1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A399CB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B6446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69D5BE" w14:textId="396363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ShowTitle();</w:t>
            </w:r>
          </w:p>
        </w:tc>
      </w:tr>
      <w:tr w:rsidR="00A37FA2" w14:paraId="2EA5028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DC984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CA1C1A" w14:textId="34F34F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494668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AFAE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0790AE" w14:textId="753F58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count=1;</w:t>
            </w:r>
          </w:p>
        </w:tc>
      </w:tr>
      <w:tr w:rsidR="00A37FA2" w14:paraId="332AF9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BA54C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525245" w14:textId="1A3B60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482580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19DD4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4A4D40" w14:textId="72FCE60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</w:t>
            </w:r>
          </w:p>
        </w:tc>
      </w:tr>
      <w:tr w:rsidR="00A37FA2" w14:paraId="4DAA64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BBA50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B7D670" w14:textId="6B122AD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A37FA2" w14:paraId="1082CA2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324FC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2AF842" w14:textId="33020A8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ShowData(p-&gt;data);</w:t>
            </w:r>
          </w:p>
        </w:tc>
      </w:tr>
      <w:tr w:rsidR="00A37FA2" w14:paraId="023E9E1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88D1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C8B7C3" w14:textId="705A3B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16C2CE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5577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CA5244" w14:textId="50A5A2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count++;</w:t>
            </w:r>
          </w:p>
        </w:tc>
      </w:tr>
      <w:tr w:rsidR="00A37FA2" w14:paraId="7E88ADE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A4DA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6F9C3" w14:textId="7D6752A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714FCB0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92E3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21DE09" w14:textId="7FDACF9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704001E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6932C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CD7CF8" w14:textId="085AEF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7869A9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218D3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3391B4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7ADA718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74E8B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10FD83" w14:textId="2390E6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2D43C3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BED5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0231F7" w14:textId="08ECE82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创建空表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551A3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F494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ED228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92E4FC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D6F0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D5E13B" w14:textId="03934A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InitList(LinkNode *&amp;L)</w:t>
            </w:r>
          </w:p>
        </w:tc>
      </w:tr>
      <w:tr w:rsidR="00A37FA2" w14:paraId="655314E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9A90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A418AA" w14:textId="44A8A4F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44876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EDD6B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53A75E" w14:textId="14CE389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 = (LinkNode *)malloc(sizeof(LinkNode));</w:t>
            </w:r>
          </w:p>
        </w:tc>
      </w:tr>
      <w:tr w:rsidR="00A37FA2" w14:paraId="01B8B48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41567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9E4B3A" w14:textId="465D683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(L==NULL) {</w:t>
            </w:r>
          </w:p>
        </w:tc>
      </w:tr>
      <w:tr w:rsidR="00A37FA2" w14:paraId="33AC7DD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9D025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70990F" w14:textId="087420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内存分配失败！系统无法启动。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69D62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D5C00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33CF1C" w14:textId="6A009DF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4B76D5F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708F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43F765" w14:textId="34BA38F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L-&gt;next=NULL;</w:t>
            </w:r>
          </w:p>
        </w:tc>
      </w:tr>
      <w:tr w:rsidR="00A37FA2" w14:paraId="084AB14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46AD7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79BCBE" w14:textId="672778A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73675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8179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263119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57B4E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2CA49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B3817C" w14:textId="704D59B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67E8044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35C55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DFAC75" w14:textId="6278A0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销毁表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683DAB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C7D9E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FFED4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2F4F4B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FA5FA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3525B8" w14:textId="48A4884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DestroyList(LinkNode *&amp;L)</w:t>
            </w:r>
          </w:p>
        </w:tc>
      </w:tr>
      <w:tr w:rsidR="00A37FA2" w14:paraId="1B6DF04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E7764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B0F9DA" w14:textId="6B0CE7A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CFB117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546B6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A9B114" w14:textId="691FE60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if(L==NULL) return;</w:t>
            </w:r>
          </w:p>
        </w:tc>
      </w:tr>
      <w:tr w:rsidR="00A37FA2" w14:paraId="00A680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23CA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125728" w14:textId="07C89E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D46543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D174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753A31" w14:textId="36699D1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*p=L;</w:t>
            </w:r>
          </w:p>
        </w:tc>
      </w:tr>
      <w:tr w:rsidR="00A37FA2" w14:paraId="5ED4D3C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71EA9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427024" w14:textId="0CBD16D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*q;</w:t>
            </w:r>
          </w:p>
        </w:tc>
      </w:tr>
      <w:tr w:rsidR="00A37FA2" w14:paraId="36111C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C514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BB5DFA" w14:textId="4D20E2A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AAE7E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E15B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7C6152" w14:textId="01A4309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</w:t>
            </w:r>
          </w:p>
        </w:tc>
      </w:tr>
      <w:tr w:rsidR="00A37FA2" w14:paraId="0166F0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E720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C811FC" w14:textId="12E9818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A37FA2" w14:paraId="0D0B200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85FA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F3E7AA" w14:textId="231ADC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q=p-&gt;next;</w:t>
            </w:r>
          </w:p>
        </w:tc>
      </w:tr>
      <w:tr w:rsidR="00A37FA2" w14:paraId="23070CB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C829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FD99EE" w14:textId="5876EE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free(p);</w:t>
            </w:r>
          </w:p>
        </w:tc>
      </w:tr>
      <w:tr w:rsidR="00A37FA2" w14:paraId="3DBD05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77400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E09B92" w14:textId="6596C56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p=q;</w:t>
            </w:r>
          </w:p>
        </w:tc>
      </w:tr>
      <w:tr w:rsidR="00A37FA2" w14:paraId="4E96596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A8D7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6C3768" w14:textId="641F880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4E61BB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E67A2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E8B482" w14:textId="28B395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L=NULL;</w:t>
            </w:r>
          </w:p>
        </w:tc>
      </w:tr>
      <w:tr w:rsidR="00A37FA2" w14:paraId="69DFA8A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D0C7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8ED720" w14:textId="0C7BE2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4BB36A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3255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04C98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2F9A0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20C38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FAF79A" w14:textId="07B260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3CEA99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63B9A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D51DF1" w14:textId="612B28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判断是否为空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CEEC39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2790A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E5D379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D988C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D04B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3B5F7" w14:textId="4FC8C7B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IsEmpty(LinkNode *&amp;L)</w:t>
            </w:r>
          </w:p>
        </w:tc>
      </w:tr>
      <w:tr w:rsidR="00A37FA2" w14:paraId="5777F23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57A2C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0C647D" w14:textId="64A38F4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2019590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4462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7703B" w14:textId="71BB722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(L==NULL) return true;</w:t>
            </w:r>
          </w:p>
        </w:tc>
      </w:tr>
      <w:tr w:rsidR="00A37FA2" w14:paraId="37B66D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F19EE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68C765" w14:textId="3F17FF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return(L-&gt;next==NULL);</w:t>
            </w:r>
          </w:p>
        </w:tc>
      </w:tr>
      <w:tr w:rsidR="00A37FA2" w14:paraId="022E890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6C724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69DC21" w14:textId="16B9E18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618B64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C6E31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025533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9ACD56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0BC6D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D7B7A4" w14:textId="740DCD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B6711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9ACA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B6B7B" w14:textId="50A143A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返回表长度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42EB607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2BE5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1BFDF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EE58B5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CD16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F17A17" w14:textId="55AC453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ListLength(LinkNode *L)</w:t>
            </w:r>
          </w:p>
        </w:tc>
      </w:tr>
      <w:tr w:rsidR="00A37FA2" w14:paraId="5B6E44D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576F7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5C9288" w14:textId="4CE72A2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231F05C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DD3C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72FB4A" w14:textId="5B48698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(L==NULL) return 0;</w:t>
            </w:r>
          </w:p>
        </w:tc>
      </w:tr>
      <w:tr w:rsidR="00A37FA2" w14:paraId="59462B8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E7FC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C06DEF" w14:textId="0405B1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24BB36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8A7CB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DEED8B" w14:textId="6973367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n=0;</w:t>
            </w:r>
          </w:p>
        </w:tc>
      </w:tr>
      <w:tr w:rsidR="00A37FA2" w14:paraId="5C19228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F9FA5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05DDC1" w14:textId="03FE98E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75A7135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42EB4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494348" w14:textId="593DA0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EB6D7E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990C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7BA6B1" w14:textId="2C4057C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</w:t>
            </w:r>
          </w:p>
        </w:tc>
      </w:tr>
      <w:tr w:rsidR="00A37FA2" w14:paraId="4B580F1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81433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FD8EB1" w14:textId="3B735F0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{</w:t>
            </w:r>
          </w:p>
        </w:tc>
      </w:tr>
      <w:tr w:rsidR="00A37FA2" w14:paraId="540A4C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217D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E4E3F6" w14:textId="541085A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n++;</w:t>
            </w:r>
          </w:p>
        </w:tc>
      </w:tr>
      <w:tr w:rsidR="00A37FA2" w14:paraId="218632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65DBB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ABDE92" w14:textId="18E50F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115FA02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029A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FCDAB8" w14:textId="26889B1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D599B2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3751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2E17F2" w14:textId="61B2C24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16671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2A2C7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F7B1A3" w14:textId="21D51B5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n;</w:t>
            </w:r>
          </w:p>
        </w:tc>
      </w:tr>
      <w:tr w:rsidR="00A37FA2" w14:paraId="34E404B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DB931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A66100" w14:textId="07863C1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1C1BE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8AD4B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0FDDEE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77D3BA0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B0659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351783" w14:textId="43BADD6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E9D838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887EC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74318C" w14:textId="72CD47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初始化输入记录（批量增加）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19B8C8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FBFA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C14D2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D3A68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99BD7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06AD7E" w14:textId="482EC7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void</w:t>
            </w:r>
            <w:proofErr w:type="gramEnd"/>
            <w:r>
              <w:rPr>
                <w:b/>
                <w:bCs/>
              </w:rPr>
              <w:t xml:space="preserve"> CreateList(LinkNode *&amp;L)</w:t>
            </w:r>
          </w:p>
        </w:tc>
      </w:tr>
      <w:tr w:rsidR="00A37FA2" w14:paraId="582834F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BCD44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277E60" w14:textId="45A6A0C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D11E9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7C4D0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A34819" w14:textId="2471F05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n;</w:t>
            </w:r>
          </w:p>
        </w:tc>
      </w:tr>
      <w:tr w:rsidR="00A37FA2" w14:paraId="7E83288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04D77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CAC8BA" w14:textId="421F215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c;</w:t>
            </w:r>
          </w:p>
        </w:tc>
      </w:tr>
      <w:tr w:rsidR="00A37FA2" w14:paraId="2EE870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DEECB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2BA868" w14:textId="3F4EBC4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25728E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7FA6D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30B331" w14:textId="4A98E5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cout&lt;&lt;"\n===== </w:t>
            </w:r>
            <w:r>
              <w:rPr>
                <w:rFonts w:hint="eastAsia"/>
                <w:b/>
                <w:bCs/>
              </w:rPr>
              <w:t>初始化输入记录</w:t>
            </w:r>
            <w:r>
              <w:rPr>
                <w:rFonts w:hint="eastAsia"/>
                <w:b/>
                <w:bCs/>
              </w:rPr>
              <w:t xml:space="preserve"> =====\n";</w:t>
            </w:r>
          </w:p>
        </w:tc>
      </w:tr>
      <w:tr w:rsidR="00A37FA2" w14:paraId="354EB23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B3AC3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E2DD40" w14:textId="66AB273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897AF4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C0F0C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E126BC" w14:textId="4F0B5BE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检查是否已有记录</w:t>
            </w:r>
          </w:p>
        </w:tc>
      </w:tr>
      <w:tr w:rsidR="00A37FA2" w14:paraId="5FF6777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0E948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64AAB9" w14:textId="01D112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(!IsEmpty(L)) {</w:t>
            </w:r>
          </w:p>
        </w:tc>
      </w:tr>
      <w:tr w:rsidR="00A37FA2" w14:paraId="51A405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B2E5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225858" w14:textId="4CC13A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通讯录中已有记录，是否清空后重新输入？</w:t>
            </w:r>
            <w:r>
              <w:rPr>
                <w:rFonts w:hint="eastAsia"/>
                <w:b/>
                <w:bCs/>
              </w:rPr>
              <w:t>(Y/N): ";</w:t>
            </w:r>
          </w:p>
        </w:tc>
      </w:tr>
      <w:tr w:rsidR="00A37FA2" w14:paraId="2A637F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34976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A0A841" w14:textId="2BF708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c=getchar();</w:t>
            </w:r>
          </w:p>
        </w:tc>
      </w:tr>
      <w:tr w:rsidR="00A37FA2" w14:paraId="3028F3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E922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EC73F2" w14:textId="3F1899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clearInputBuffer();</w:t>
            </w:r>
          </w:p>
        </w:tc>
      </w:tr>
      <w:tr w:rsidR="00A37FA2" w14:paraId="7BAF62C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B3521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6166BE" w14:textId="2DD5041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773B9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2DED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12DB8" w14:textId="6009CF2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(c!='Y' &amp;&amp; c!='y') {</w:t>
            </w:r>
          </w:p>
        </w:tc>
      </w:tr>
      <w:tr w:rsidR="00A37FA2" w14:paraId="0D3F26D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585E0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1C06D6" w14:textId="735CCFE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操作已取消。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3E8A526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F797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780CA7" w14:textId="4A9FB3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return;</w:t>
            </w:r>
          </w:p>
        </w:tc>
      </w:tr>
      <w:tr w:rsidR="00A37FA2" w14:paraId="7EC5C20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57755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3DAA93" w14:textId="6BC4304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FD358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337F0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9CB4DE" w14:textId="607CEB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2F0916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26BDC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4A8582" w14:textId="3361D5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清空现有记录</w:t>
            </w:r>
          </w:p>
        </w:tc>
      </w:tr>
      <w:tr w:rsidR="00A37FA2" w14:paraId="2900ACF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6009B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615B83" w14:textId="4B457B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DestroyList(L);</w:t>
            </w:r>
          </w:p>
        </w:tc>
      </w:tr>
      <w:tr w:rsidR="00A37FA2" w14:paraId="1D72409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6C4D3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DB69B0" w14:textId="43B22D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InitList(L);</w:t>
            </w:r>
          </w:p>
        </w:tc>
      </w:tr>
      <w:tr w:rsidR="00A37FA2" w14:paraId="171E83F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574BC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02B676" w14:textId="258EB8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51D5F1F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E1870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06E040" w14:textId="6F4F066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F1BE3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13A5D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CE36DF" w14:textId="45B69E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输入要创建的学生数量</w:t>
            </w:r>
          </w:p>
        </w:tc>
      </w:tr>
      <w:tr w:rsidR="00A37FA2" w14:paraId="28AF4A6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810C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CEE836" w14:textId="09E7936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 (1) {</w:t>
            </w:r>
          </w:p>
        </w:tc>
      </w:tr>
      <w:tr w:rsidR="00A37FA2" w14:paraId="6933FA8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90FA9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EABBD1" w14:textId="140DF8C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 (!Input("</w:t>
            </w:r>
            <w:r>
              <w:rPr>
                <w:rFonts w:hint="eastAsia"/>
                <w:b/>
                <w:bCs/>
              </w:rPr>
              <w:t>请输入要创建的学生数量</w:t>
            </w:r>
            <w:r>
              <w:rPr>
                <w:rFonts w:hint="eastAsia"/>
                <w:b/>
                <w:bCs/>
              </w:rPr>
              <w:t>(1-100): ", &amp;n)) {</w:t>
            </w:r>
          </w:p>
        </w:tc>
      </w:tr>
      <w:tr w:rsidR="00A37FA2" w14:paraId="5FBA0A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782A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F94431" w14:textId="770D025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return;</w:t>
            </w:r>
          </w:p>
        </w:tc>
      </w:tr>
      <w:tr w:rsidR="00A37FA2" w14:paraId="0082D36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4D7F4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1937EA" w14:textId="4920AC7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1FA519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33A6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751B4C" w14:textId="0584FC5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B5F5D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96945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C4C250" w14:textId="59D073E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(n&lt;1 || n&gt;MAX_STUDENTS) {</w:t>
            </w:r>
          </w:p>
        </w:tc>
      </w:tr>
      <w:tr w:rsidR="00A37FA2" w14:paraId="2387AA0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043A6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4079A5" w14:textId="2CFB8C3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数量必须在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到</w:t>
            </w:r>
            <w:r>
              <w:rPr>
                <w:rFonts w:hint="eastAsia"/>
                <w:b/>
                <w:bCs/>
              </w:rPr>
              <w:t>"&lt;&lt;MAX_STUDENTS&lt;&lt;"</w:t>
            </w:r>
            <w:r>
              <w:rPr>
                <w:rFonts w:hint="eastAsia"/>
                <w:b/>
                <w:bCs/>
              </w:rPr>
              <w:t>之间！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2356EF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28AB6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454A04" w14:textId="493FA4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385F843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EAF39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90AD92" w14:textId="2993C02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6E278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B86C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2BBC45" w14:textId="243EF7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472844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4E014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93120D" w14:textId="1E987CA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25A0E7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54DC3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91904F" w14:textId="5AF1C3D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52C695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8B540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22BFFF" w14:textId="07F3E8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批量输入学生信息</w:t>
            </w:r>
          </w:p>
        </w:tc>
      </w:tr>
      <w:tr w:rsidR="00A37FA2" w14:paraId="154F2C9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92819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83187C" w14:textId="333AA3C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 (int i=0; i&lt;n; i++) {</w:t>
            </w:r>
          </w:p>
        </w:tc>
      </w:tr>
      <w:tr w:rsidR="00A37FA2" w14:paraId="47D786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DB25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385310" w14:textId="6BAB17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cout&lt;&lt;"\n--- </w:t>
            </w:r>
            <w:r>
              <w:rPr>
                <w:rFonts w:hint="eastAsia"/>
                <w:b/>
                <w:bCs/>
              </w:rPr>
              <w:t>输入第</w:t>
            </w:r>
            <w:r>
              <w:rPr>
                <w:rFonts w:hint="eastAsia"/>
                <w:b/>
                <w:bCs/>
              </w:rPr>
              <w:t xml:space="preserve"> "&lt;&lt;i+1&lt;&lt;" </w:t>
            </w:r>
            <w:proofErr w:type="gramStart"/>
            <w:r>
              <w:rPr>
                <w:rFonts w:hint="eastAsia"/>
                <w:b/>
                <w:bCs/>
              </w:rPr>
              <w:t>个</w:t>
            </w:r>
            <w:proofErr w:type="gramEnd"/>
            <w:r>
              <w:rPr>
                <w:rFonts w:hint="eastAsia"/>
                <w:b/>
                <w:bCs/>
              </w:rPr>
              <w:t>学生信息</w:t>
            </w:r>
            <w:r>
              <w:rPr>
                <w:rFonts w:hint="eastAsia"/>
                <w:b/>
                <w:bCs/>
              </w:rPr>
              <w:t xml:space="preserve"> ---\n";</w:t>
            </w:r>
          </w:p>
        </w:tc>
      </w:tr>
      <w:tr w:rsidR="00A37FA2" w14:paraId="484BD22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ADCD9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B56E0E" w14:textId="1DAD0C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LinkNode *newNode, *p;</w:t>
            </w:r>
          </w:p>
        </w:tc>
      </w:tr>
      <w:tr w:rsidR="00A37FA2" w14:paraId="0F5730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59B29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251304" w14:textId="12D7AEC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3C9FF9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6456F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67F7F2" w14:textId="77581D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newNode=(LinkNode *)malloc(sizeof(LinkNode));</w:t>
            </w:r>
          </w:p>
        </w:tc>
      </w:tr>
      <w:tr w:rsidR="00A37FA2" w14:paraId="261FAF1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BE1A8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0D23B5" w14:textId="0A6E778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if(newNode==NULL) {</w:t>
            </w:r>
          </w:p>
        </w:tc>
      </w:tr>
      <w:tr w:rsidR="00A37FA2" w14:paraId="65B4D7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142A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AFCF6A" w14:textId="4AEB68A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6800D1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8F20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CDD563" w14:textId="441AB1E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return;</w:t>
            </w:r>
          </w:p>
        </w:tc>
      </w:tr>
      <w:tr w:rsidR="00A37FA2" w14:paraId="72943B4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B0D58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FDB84C" w14:textId="4F26A4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C6490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29951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A59D1" w14:textId="188A894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49AE99C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9659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01EE9" w14:textId="15C13F7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InRecordData(newNode-&gt;data);</w:t>
            </w:r>
          </w:p>
        </w:tc>
      </w:tr>
      <w:tr w:rsidR="00A37FA2" w14:paraId="247691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8192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E9C6A5" w14:textId="31AD57F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C2E257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32D9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D02526" w14:textId="621418A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验证学号唯一性</w:t>
            </w:r>
          </w:p>
        </w:tc>
      </w:tr>
      <w:tr w:rsidR="00A37FA2" w14:paraId="5B9EC5F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ECB13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56DE65" w14:textId="3802F04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(!ValidateID(newNode-&gt;data.id, L, NULL)) {</w:t>
            </w:r>
          </w:p>
        </w:tc>
      </w:tr>
      <w:tr w:rsidR="00A37FA2" w14:paraId="5082BF9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58D85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6F6501" w14:textId="63C78D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错误：学号</w:t>
            </w:r>
            <w:r>
              <w:rPr>
                <w:rFonts w:hint="eastAsia"/>
                <w:b/>
                <w:bCs/>
              </w:rPr>
              <w:t xml:space="preserve"> "&lt;&lt;newNode-&gt;data.id&lt;&lt;" </w:t>
            </w:r>
            <w:r>
              <w:rPr>
                <w:rFonts w:hint="eastAsia"/>
                <w:b/>
                <w:bCs/>
              </w:rPr>
              <w:t>已存在！请重新输入。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286604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43788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746D00" w14:textId="798AA2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free(newNode);</w:t>
            </w:r>
          </w:p>
        </w:tc>
      </w:tr>
      <w:tr w:rsidR="00A37FA2" w14:paraId="023B594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CCBF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DBEDB8" w14:textId="5698A39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i--; // </w:t>
            </w:r>
            <w:r>
              <w:rPr>
                <w:rFonts w:hint="eastAsia"/>
                <w:b/>
                <w:bCs/>
              </w:rPr>
              <w:t>重新输入</w:t>
            </w:r>
          </w:p>
        </w:tc>
      </w:tr>
      <w:tr w:rsidR="00A37FA2" w14:paraId="7A253C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3EDEC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F5720E" w14:textId="38C8440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7AB98B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914D8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57C1FC" w14:textId="75E588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A01A6D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99596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080702" w14:textId="01B8EB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2FC274A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D12E6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EF4F50" w14:textId="2E371B4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找到链表末尾</w:t>
            </w:r>
          </w:p>
        </w:tc>
      </w:tr>
      <w:tr w:rsidR="00A37FA2" w14:paraId="024B0A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726B8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3E87E" w14:textId="131F3AA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p=L;</w:t>
            </w:r>
          </w:p>
        </w:tc>
      </w:tr>
      <w:tr w:rsidR="00A37FA2" w14:paraId="5FFC1E1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FE8F1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C573E7" w14:textId="301B10A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while(p-&gt;next!=NULL) {</w:t>
            </w:r>
          </w:p>
        </w:tc>
      </w:tr>
      <w:tr w:rsidR="00A37FA2" w14:paraId="13AA937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0F6CF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D4CC34" w14:textId="195AE90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p=p-&gt;next;</w:t>
            </w:r>
          </w:p>
        </w:tc>
      </w:tr>
      <w:tr w:rsidR="00A37FA2" w14:paraId="20CDDA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28DCC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AAC17E" w14:textId="4FA99B6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69E61B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2CE45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40E035" w14:textId="38BAFE8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5783E6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02998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C7AEA7" w14:textId="78C2770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插入到末尾</w:t>
            </w:r>
          </w:p>
        </w:tc>
      </w:tr>
      <w:tr w:rsidR="00A37FA2" w14:paraId="0F5AE35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1C1A0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1FC1CE" w14:textId="575D0B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p-&gt;next=newNode;</w:t>
            </w:r>
          </w:p>
        </w:tc>
      </w:tr>
      <w:tr w:rsidR="00A37FA2" w14:paraId="6AA8632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BA94E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EE7918" w14:textId="277DE4E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newNode-&gt;next=NULL;</w:t>
            </w:r>
          </w:p>
        </w:tc>
      </w:tr>
      <w:tr w:rsidR="00A37FA2" w14:paraId="49F16C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A57D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C9C0AD" w14:textId="23C2B94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314FE2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A2974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92AD73" w14:textId="004A7FF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8DB81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7D029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D93539" w14:textId="451C99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成功创建</w:t>
            </w:r>
            <w:r>
              <w:rPr>
                <w:rFonts w:hint="eastAsia"/>
                <w:b/>
                <w:bCs/>
              </w:rPr>
              <w:t xml:space="preserve"> "&lt;&lt;n&lt;&lt;" </w:t>
            </w:r>
            <w:r>
              <w:rPr>
                <w:rFonts w:hint="eastAsia"/>
                <w:b/>
                <w:bCs/>
              </w:rPr>
              <w:t>条记录！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64A34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2035C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BACCA9" w14:textId="754AC9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C70FDE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82A2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AD3FAF" w14:textId="51338E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显示所有记录</w:t>
            </w:r>
          </w:p>
        </w:tc>
      </w:tr>
      <w:tr w:rsidR="00A37FA2" w14:paraId="3B826FE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17EF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531612" w14:textId="41DE84A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创建后的通讯录记录：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CC10AD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8E1F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6B55A3" w14:textId="10950B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DispList(L);</w:t>
            </w:r>
          </w:p>
        </w:tc>
      </w:tr>
      <w:tr w:rsidR="00A37FA2" w14:paraId="2152647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85C4C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DB8A39" w14:textId="40DCD8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7F853D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A8B03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7D71D7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81CADF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1CE40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64F51F" w14:textId="736DB9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4966F2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F4321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3287F4" w14:textId="53732B0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输入一条记录数据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7DF917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3C4DF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80A20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040963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CF93B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62BEDA" w14:textId="0445EA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InRecordData(Student &amp;e)</w:t>
            </w:r>
          </w:p>
        </w:tc>
      </w:tr>
      <w:tr w:rsidR="00A37FA2" w14:paraId="5BDD194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E4A8F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33CA1B" w14:textId="0933DE3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33656A9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C5645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A6D5CF" w14:textId="25E1935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学号</w:t>
            </w:r>
          </w:p>
        </w:tc>
      </w:tr>
      <w:tr w:rsidR="00A37FA2" w14:paraId="0770E07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05A8D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2BC6A9" w14:textId="59DF42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10F0DBF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2140F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C59BA5" w14:textId="65027D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if(!InputLong("</w:t>
            </w: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正整数</w:t>
            </w:r>
            <w:r>
              <w:rPr>
                <w:rFonts w:hint="eastAsia"/>
                <w:b/>
                <w:bCs/>
              </w:rPr>
              <w:t>): ", &amp;e.id))</w:t>
            </w:r>
          </w:p>
        </w:tc>
      </w:tr>
      <w:tr w:rsidR="00A37FA2" w14:paraId="18D3BE4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36637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93A2A6" w14:textId="2B87E2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474D00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5984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30417C" w14:textId="170C6E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6AE0A8B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F74F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A14BAA" w14:textId="5302C3C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if(e.id &lt;= 0) {</w:t>
            </w:r>
          </w:p>
        </w:tc>
      </w:tr>
      <w:tr w:rsidR="00A37FA2" w14:paraId="3654E0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B2C00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7EC4E8" w14:textId="2C1D69F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学号必须为正整数！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A2B165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ABA5B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026009" w14:textId="7F76AC7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6B7A72E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D7F3D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B3596D" w14:textId="06C3A14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1DB1A89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98025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EA1CA" w14:textId="1A10173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1B2A915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DC82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7A981F" w14:textId="76573F5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6B6D7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3F38E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73EF3" w14:textId="0C25ECD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D4ED76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8B71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949CC4" w14:textId="25FA92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姓名</w:t>
            </w:r>
          </w:p>
        </w:tc>
      </w:tr>
      <w:tr w:rsidR="00A37FA2" w14:paraId="3F60833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7847E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6B9C85" w14:textId="18E42E4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2EFC3A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B1B94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1E1444" w14:textId="04CFFD8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姓名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56A523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5A84C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A3D814" w14:textId="3A3E3CE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fgets(e.name, NAME_LEN, stdin);</w:t>
            </w:r>
          </w:p>
        </w:tc>
      </w:tr>
      <w:tr w:rsidR="00A37FA2" w14:paraId="2B402F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E27D3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EB5C49" w14:textId="00B30C0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e.name[strcspn(e.name, "\n")]='\0';</w:t>
            </w:r>
          </w:p>
        </w:tc>
      </w:tr>
      <w:tr w:rsidR="00A37FA2" w14:paraId="37E8C12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1C17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CEF062" w14:textId="6FE09B5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trimString(e.name);</w:t>
            </w:r>
          </w:p>
        </w:tc>
      </w:tr>
      <w:tr w:rsidR="00A37FA2" w14:paraId="64F469D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7067B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46D209" w14:textId="16B53B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55F32D1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2909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C80BA" w14:textId="41BA13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(strlen(e.name) == 0) {</w:t>
            </w:r>
          </w:p>
        </w:tc>
      </w:tr>
      <w:tr w:rsidR="00A37FA2" w14:paraId="48D2C47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6F017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9853C7" w14:textId="1A7D4F8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姓名不能为空！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06729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D6838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807721" w14:textId="545FD24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DA993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05203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B1AF93" w14:textId="7B1262B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1B821C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84548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AC9AB7" w14:textId="0B6171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2DFBF5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0172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8DF4FA" w14:textId="3454BA6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5D8D22E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51EC1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DC17E2" w14:textId="3180908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0C325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DC9D8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2EE0C" w14:textId="2C34ABD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年龄</w:t>
            </w:r>
          </w:p>
        </w:tc>
      </w:tr>
      <w:tr w:rsidR="00A37FA2" w14:paraId="484BE0F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D338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3BCD9E" w14:textId="7BB003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53CADD5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D140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9A3AB4" w14:textId="2A77EE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if(!Input("</w:t>
            </w:r>
            <w:r>
              <w:rPr>
                <w:rFonts w:hint="eastAsia"/>
                <w:b/>
                <w:bCs/>
              </w:rPr>
              <w:t>年龄</w:t>
            </w:r>
            <w:r>
              <w:rPr>
                <w:rFonts w:hint="eastAsia"/>
                <w:b/>
                <w:bCs/>
              </w:rPr>
              <w:t>: ", &amp;e.age))</w:t>
            </w:r>
          </w:p>
        </w:tc>
      </w:tr>
      <w:tr w:rsidR="00A37FA2" w14:paraId="07B20F7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8DE87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BDB1F" w14:textId="5600EF4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66ACF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7775C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D6C91" w14:textId="7CE77FA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3F1CE37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7DBB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810801" w14:textId="5819313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if(e.age&lt;MIN_AGE || e.age&gt;MAX_AGE) {</w:t>
            </w:r>
          </w:p>
        </w:tc>
      </w:tr>
      <w:tr w:rsidR="00A37FA2" w14:paraId="3BD2A60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3AA7D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45CCE8" w14:textId="5981D51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年龄必须在</w:t>
            </w:r>
            <w:r>
              <w:rPr>
                <w:rFonts w:hint="eastAsia"/>
                <w:b/>
                <w:bCs/>
              </w:rPr>
              <w:t>"&lt;&lt;MIN_AGE&lt;&lt;"</w:t>
            </w:r>
            <w:r>
              <w:rPr>
                <w:rFonts w:hint="eastAsia"/>
                <w:b/>
                <w:bCs/>
              </w:rPr>
              <w:t>到</w:t>
            </w:r>
            <w:r>
              <w:rPr>
                <w:rFonts w:hint="eastAsia"/>
                <w:b/>
                <w:bCs/>
              </w:rPr>
              <w:t>"&lt;&lt;MAX_AGE&lt;&lt;"</w:t>
            </w:r>
            <w:r>
              <w:rPr>
                <w:rFonts w:hint="eastAsia"/>
                <w:b/>
                <w:bCs/>
              </w:rPr>
              <w:t>岁之间！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1524FCC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5C1FD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3F441E" w14:textId="64D8791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E63E0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22681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008E66" w14:textId="5FAB62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80CB4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C776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FF3E6" w14:textId="4CF6F91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60C77B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CFE9D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49AEE5" w14:textId="39BFF0A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E1A145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A72BB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44A927" w14:textId="138021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B6351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3F75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849C0B" w14:textId="3581605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籍贯</w:t>
            </w:r>
          </w:p>
        </w:tc>
      </w:tr>
      <w:tr w:rsidR="00A37FA2" w14:paraId="1D27FC4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7E9BF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31FF9D" w14:textId="3F58E6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</w:t>
            </w:r>
            <w:r>
              <w:rPr>
                <w:rFonts w:hint="eastAsia"/>
                <w:b/>
                <w:bCs/>
              </w:rPr>
              <w:t>籍贯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3027A5D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80AA8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19A04E" w14:textId="509A5A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fgets(e.native_place, PLACE_LEN, stdin);</w:t>
            </w:r>
          </w:p>
        </w:tc>
      </w:tr>
      <w:tr w:rsidR="00A37FA2" w14:paraId="31BECDF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B38AC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E06CE7" w14:textId="4CA0036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e.native_place[strcspn(e.native_place, "\n")]='\0';</w:t>
            </w:r>
          </w:p>
        </w:tc>
      </w:tr>
      <w:tr w:rsidR="00A37FA2" w14:paraId="693728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85F3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CAE16F" w14:textId="31AE77A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trimString(e.native_place);</w:t>
            </w:r>
          </w:p>
        </w:tc>
      </w:tr>
      <w:tr w:rsidR="00A37FA2" w14:paraId="7E882D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C1FC0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ED6D56" w14:textId="0D3227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CDB09E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54F4F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7AD96" w14:textId="5811EE1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身高</w:t>
            </w:r>
          </w:p>
        </w:tc>
      </w:tr>
      <w:tr w:rsidR="00A37FA2" w14:paraId="2963B9F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EE56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73968E" w14:textId="42E7378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04CCD5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50D26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A47298" w14:textId="3B49193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if(!InputFloat("</w:t>
            </w:r>
            <w:r>
              <w:rPr>
                <w:rFonts w:hint="eastAsia"/>
                <w:b/>
                <w:bCs/>
              </w:rPr>
              <w:t>身高</w:t>
            </w:r>
            <w:r>
              <w:rPr>
                <w:rFonts w:hint="eastAsia"/>
                <w:b/>
                <w:bCs/>
              </w:rPr>
              <w:t>(cm): ", &amp;e.height))</w:t>
            </w:r>
          </w:p>
        </w:tc>
      </w:tr>
      <w:tr w:rsidR="00A37FA2" w14:paraId="16E4094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8D98E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2FA545" w14:textId="7E594C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7FB9BC9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44126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838CB5" w14:textId="42D92F4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652707F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6483D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22DA8C" w14:textId="20F6BF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if(e.height&lt;MIN_HEIGHT || e.height&gt;MAX_HEIGHT) {</w:t>
            </w:r>
          </w:p>
        </w:tc>
      </w:tr>
      <w:tr w:rsidR="00A37FA2" w14:paraId="7ADD0E2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6888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1191B" w14:textId="3520915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身高必须在</w:t>
            </w:r>
            <w:r>
              <w:rPr>
                <w:rFonts w:hint="eastAsia"/>
                <w:b/>
                <w:bCs/>
              </w:rPr>
              <w:t>"&lt;&lt;MIN_HEIGHT&lt;&lt;"</w:t>
            </w:r>
            <w:r>
              <w:rPr>
                <w:rFonts w:hint="eastAsia"/>
                <w:b/>
                <w:bCs/>
              </w:rPr>
              <w:t>到</w:t>
            </w:r>
            <w:r>
              <w:rPr>
                <w:rFonts w:hint="eastAsia"/>
                <w:b/>
                <w:bCs/>
              </w:rPr>
              <w:t>"&lt;&lt;MAX_HEIGHT&lt;&lt;"</w:t>
            </w:r>
            <w:r>
              <w:rPr>
                <w:rFonts w:hint="eastAsia"/>
                <w:b/>
                <w:bCs/>
              </w:rPr>
              <w:t>厘米之间！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54A7CC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A9054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3D49F1" w14:textId="3D74AB1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3EE2C5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BC3A7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1AB714" w14:textId="3FD5890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6003BE8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809C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FF1CE2" w14:textId="7DF7617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1BD48C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37A22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539053" w14:textId="1662A60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49B0D9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8589E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07281F" w14:textId="6187992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2855C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1DF0B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A9C208" w14:textId="2A0A71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固定电话</w:t>
            </w:r>
          </w:p>
        </w:tc>
      </w:tr>
      <w:tr w:rsidR="00A37FA2" w14:paraId="16236BC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24444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5B99AE" w14:textId="6DA6FA5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22EF47F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A6E1A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2AD9B8" w14:textId="39DFAD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固定电话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3E98532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718D0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3D0292" w14:textId="550B5C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fgets(e.landline, PHONE_LEN, stdin);</w:t>
            </w:r>
          </w:p>
        </w:tc>
      </w:tr>
      <w:tr w:rsidR="00A37FA2" w14:paraId="02C8334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C550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BA8D37" w14:textId="2FDAE5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e.landline[strcspn(e.landline, "\n")]='\0';</w:t>
            </w:r>
          </w:p>
        </w:tc>
      </w:tr>
      <w:tr w:rsidR="00A37FA2" w14:paraId="1DF302B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DD86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89C90F" w14:textId="7BA685C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trimString(e.landline);</w:t>
            </w:r>
          </w:p>
        </w:tc>
      </w:tr>
      <w:tr w:rsidR="00A37FA2" w14:paraId="2939D12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9A949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42B580" w14:textId="3E671EC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51646C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4FB76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3B2E1A" w14:textId="151478F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len=strlen(e.landline);</w:t>
            </w:r>
          </w:p>
        </w:tc>
      </w:tr>
      <w:tr w:rsidR="00A37FA2" w14:paraId="48F89D2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40271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295D9A" w14:textId="4D711F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digitCount=0;</w:t>
            </w:r>
          </w:p>
        </w:tc>
      </w:tr>
      <w:tr w:rsidR="00A37FA2" w14:paraId="1ED9671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8DB02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ACAF98" w14:textId="07D1684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bool valid=true;</w:t>
            </w:r>
          </w:p>
        </w:tc>
      </w:tr>
      <w:tr w:rsidR="00A37FA2" w14:paraId="37E6262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7551F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D6C23B" w14:textId="079B622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9A3A7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E7762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D97C1" w14:textId="6F109E7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 (int i=0; i&lt;len; i++) {</w:t>
            </w:r>
          </w:p>
        </w:tc>
      </w:tr>
      <w:tr w:rsidR="00A37FA2" w14:paraId="170AD82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F8013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52B588" w14:textId="6B9C65E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(isdigit(e.landline[i])) {</w:t>
            </w:r>
          </w:p>
        </w:tc>
      </w:tr>
      <w:tr w:rsidR="00A37FA2" w14:paraId="5991F4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25D76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C513B6" w14:textId="69FEB9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digitCount++;</w:t>
            </w:r>
          </w:p>
        </w:tc>
      </w:tr>
      <w:tr w:rsidR="00A37FA2" w14:paraId="74B68C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A954E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2B49B0" w14:textId="6C2B71D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else if (e.landline[i]!='-' &amp;&amp; e.landline[i]!=' ' &amp;&amp; </w:t>
            </w:r>
          </w:p>
        </w:tc>
      </w:tr>
      <w:tr w:rsidR="00A37FA2" w14:paraId="1CE42E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1F61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F76B82" w14:textId="59BB736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e.landline[i]!='(' &amp;&amp; e.landline[i]!=')') {</w:t>
            </w:r>
          </w:p>
        </w:tc>
      </w:tr>
      <w:tr w:rsidR="00A37FA2" w14:paraId="7F0F795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2D278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5182B1" w14:textId="074689F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valid=false;</w:t>
            </w:r>
          </w:p>
        </w:tc>
      </w:tr>
      <w:tr w:rsidR="00A37FA2" w14:paraId="7D819F4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02257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652679" w14:textId="38286D6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5BACDEE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EE61F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31FC68" w14:textId="01F9CEA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595D920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0360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887E2E" w14:textId="6778B18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14AAC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6E5E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3C8F19" w14:textId="1C3F8D5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488C17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B5650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F0D79B" w14:textId="4D1E38C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(!valid) {</w:t>
            </w:r>
          </w:p>
        </w:tc>
      </w:tr>
      <w:tr w:rsidR="00A37FA2" w14:paraId="56B71D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9E9ED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3FEEC0" w14:textId="1B74A2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电话号码只能包含数字、空格、括号和横线！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5E3041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1434A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342E59" w14:textId="647F67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508F05E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2FEF4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FBF913" w14:textId="06A146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7FA926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E1D6A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F4F007" w14:textId="7419673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0EC8C9E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3309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118FDB" w14:textId="0D9ACD2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(digitCount&lt;7) {</w:t>
            </w:r>
          </w:p>
        </w:tc>
      </w:tr>
      <w:tr w:rsidR="00A37FA2" w14:paraId="40D3687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1C09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A1735D" w14:textId="06BE29C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电话号码至少需要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位数字！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161243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64220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7AD38B" w14:textId="485505B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712F21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E956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F6D3FB" w14:textId="00C827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EE222B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04AA3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039118" w14:textId="19A7D40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56D92A7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A1B9E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65F0F0" w14:textId="567E97E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7FAB93B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D5F8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B93177" w14:textId="5196E34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3AE531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C701D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9F49F6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741881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0B53D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9C5292" w14:textId="249924B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725EA6C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EAC26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3110CF" w14:textId="2222036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插入通讯录记录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2E70594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3A007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31B16D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7A8D59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183A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906613" w14:textId="0DE9637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ListInsert(LinkNode *&amp;L)</w:t>
            </w:r>
          </w:p>
        </w:tc>
      </w:tr>
      <w:tr w:rsidR="00A37FA2" w14:paraId="5A65889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CCF19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5C6398" w14:textId="4D9A301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2A239E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41CA1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F28D4D" w14:textId="2F33A3F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pos;</w:t>
            </w:r>
          </w:p>
        </w:tc>
      </w:tr>
      <w:tr w:rsidR="00A37FA2" w14:paraId="367327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F9508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93355D" w14:textId="6B2725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prompt[100];</w:t>
            </w:r>
          </w:p>
        </w:tc>
      </w:tr>
      <w:tr w:rsidR="00A37FA2" w14:paraId="5536E6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52425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C6F1CB" w14:textId="57DA9F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E3279F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2989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800AFD" w14:textId="7923C73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listLen=ListLength(L);</w:t>
            </w:r>
          </w:p>
        </w:tc>
      </w:tr>
      <w:tr w:rsidR="00A37FA2" w14:paraId="1FB88FD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AA38F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591648" w14:textId="6C9F15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BE7F2B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60CC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929196" w14:textId="2DF850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(listLen==0) {</w:t>
            </w:r>
          </w:p>
        </w:tc>
      </w:tr>
      <w:tr w:rsidR="00A37FA2" w14:paraId="0B00A5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AD92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E28B24" w14:textId="2A32F77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当前通讯录为空，将插入为第一条记录。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96AB98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DD484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2BB279" w14:textId="004C3FB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pos=1;</w:t>
            </w:r>
          </w:p>
        </w:tc>
      </w:tr>
      <w:tr w:rsidR="00A37FA2" w14:paraId="548FFF4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543DE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D8004B" w14:textId="0835EF4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else {</w:t>
            </w:r>
          </w:p>
        </w:tc>
      </w:tr>
      <w:tr w:rsidR="00A37FA2" w14:paraId="076D5B2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44CD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545C7F" w14:textId="18296A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sprintf(prompt, "\n</w:t>
            </w:r>
            <w:r>
              <w:rPr>
                <w:rFonts w:hint="eastAsia"/>
                <w:b/>
                <w:bCs/>
              </w:rPr>
              <w:t>请输入插入位置</w:t>
            </w:r>
            <w:r>
              <w:rPr>
                <w:rFonts w:hint="eastAsia"/>
                <w:b/>
                <w:bCs/>
              </w:rPr>
              <w:t>(1-%d): ", listLen+1);</w:t>
            </w:r>
          </w:p>
        </w:tc>
      </w:tr>
      <w:tr w:rsidR="00A37FA2" w14:paraId="430ABCF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C035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C49EBE" w14:textId="07F269C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if(!Input(prompt, &amp;pos))</w:t>
            </w:r>
          </w:p>
        </w:tc>
      </w:tr>
      <w:tr w:rsidR="00A37FA2" w14:paraId="1F39C59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5BBB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246B6B" w14:textId="79D05D1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A37FA2" w14:paraId="448F89B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267EB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5D76D78" w14:textId="4990AF4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5B17D7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40259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EE5AA3" w14:textId="4EA156E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if(pos&lt;1 || pos&gt;listLen+1) {</w:t>
            </w:r>
          </w:p>
        </w:tc>
      </w:tr>
      <w:tr w:rsidR="00A37FA2" w14:paraId="4938617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1A9EA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44E601" w14:textId="1E902F3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插入位置无效！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3403C4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45999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2113DC" w14:textId="1C7033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 false;</w:t>
            </w:r>
          </w:p>
        </w:tc>
      </w:tr>
      <w:tr w:rsidR="00A37FA2" w14:paraId="4A9340D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4E97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1F1C73" w14:textId="1774FCF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6F451F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8FD1A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6B0900" w14:textId="7E1931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D6D04C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543E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F59BF6" w14:textId="277C793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5D57C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2CCEE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B76B2" w14:textId="6D4358F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*newNode, *p=L;</w:t>
            </w:r>
          </w:p>
        </w:tc>
      </w:tr>
      <w:tr w:rsidR="00A37FA2" w14:paraId="2A19D4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C57B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2EB670" w14:textId="4BB8229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B3449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DDEAF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8B89DB" w14:textId="7212E8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newNode=(LinkNode *)malloc(sizeof(LinkNode));</w:t>
            </w:r>
          </w:p>
        </w:tc>
      </w:tr>
      <w:tr w:rsidR="00A37FA2" w14:paraId="378E1D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FA04A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909418" w14:textId="5A7A997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if(newNode==NULL) {</w:t>
            </w:r>
          </w:p>
        </w:tc>
      </w:tr>
      <w:tr w:rsidR="00A37FA2" w14:paraId="30105C4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CA2F4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83819D" w14:textId="2C5DD6F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88D232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7CA36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946255" w14:textId="270CF4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FE8318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B51A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C14105" w14:textId="370D08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728028E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9C3F1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2D50C2" w14:textId="0A0078B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16D884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7D8D7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A97EAD" w14:textId="4F24362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请输入要插入的学生信息：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327087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B3FF1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4D579E" w14:textId="3B3DA9E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InRecordData(newNode-&gt;data);</w:t>
            </w:r>
          </w:p>
        </w:tc>
      </w:tr>
      <w:tr w:rsidR="00A37FA2" w14:paraId="2F6EA6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6BE00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E82DA" w14:textId="47AB6D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BAB447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041D7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EBFF3A" w14:textId="1685D0D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验证学号唯一性</w:t>
            </w:r>
          </w:p>
        </w:tc>
      </w:tr>
      <w:tr w:rsidR="00A37FA2" w14:paraId="710982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9972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CEF13C" w14:textId="26A9CA1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(!ValidateID(newNode-&gt;data.id, L, NULL)) {</w:t>
            </w:r>
          </w:p>
        </w:tc>
      </w:tr>
      <w:tr w:rsidR="00A37FA2" w14:paraId="3C49262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06802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6F20C6" w14:textId="5ABB4D4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</w:t>
            </w:r>
            <w:r>
              <w:rPr>
                <w:rFonts w:hint="eastAsia"/>
                <w:b/>
                <w:bCs/>
              </w:rPr>
              <w:t>错误：学号</w:t>
            </w:r>
            <w:r>
              <w:rPr>
                <w:rFonts w:hint="eastAsia"/>
                <w:b/>
                <w:bCs/>
              </w:rPr>
              <w:t xml:space="preserve"> "&lt;&lt;newNode-&gt;data.id&lt;&lt;" </w:t>
            </w:r>
            <w:r>
              <w:rPr>
                <w:rFonts w:hint="eastAsia"/>
                <w:b/>
                <w:bCs/>
              </w:rPr>
              <w:t>已存在！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FB5E6E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F9717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829C5F" w14:textId="5E90134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free(newNode);</w:t>
            </w:r>
          </w:p>
        </w:tc>
      </w:tr>
      <w:tr w:rsidR="00A37FA2" w14:paraId="158B937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8084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5784BA" w14:textId="584062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96CD4C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817C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9788ED" w14:textId="38FCD1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EEC7D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C6A1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2EEAA5" w14:textId="55ECAFE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8816E7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C6969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8CA422" w14:textId="7424CB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找到插入位置的前一个节点</w:t>
            </w:r>
          </w:p>
        </w:tc>
      </w:tr>
      <w:tr w:rsidR="00A37FA2" w14:paraId="3002814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E14A9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F6E02B" w14:textId="42A6330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for(int i=0; i&lt;pos-1; i++) {</w:t>
            </w:r>
          </w:p>
        </w:tc>
      </w:tr>
      <w:tr w:rsidR="00A37FA2" w14:paraId="699B08D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9C62E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8ADF09" w14:textId="7D00F14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1DD22B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81EFC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77C8F" w14:textId="283436A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7432BD8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43810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BAB15A" w14:textId="7621C88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39EA65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D8DF4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AE7E2" w14:textId="0917132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插入节点</w:t>
            </w:r>
          </w:p>
        </w:tc>
      </w:tr>
      <w:tr w:rsidR="00A37FA2" w14:paraId="21A98C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9FCB6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4C280F" w14:textId="5545871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newNode-&gt;next=p-&gt;next;</w:t>
            </w:r>
          </w:p>
        </w:tc>
      </w:tr>
      <w:tr w:rsidR="00A37FA2" w14:paraId="1936C43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67FA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10F940" w14:textId="675B8C3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p-&gt;next=newNode;</w:t>
            </w:r>
          </w:p>
        </w:tc>
      </w:tr>
      <w:tr w:rsidR="00A37FA2" w14:paraId="6C3BBA9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3916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1D25B1" w14:textId="3E1EE92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BDAA8B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B1042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F8B8E9" w14:textId="42E4635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记录插入成功！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30E7D8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7E3B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AD1515" w14:textId="4EC34A4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F28D9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D21F7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0D8EB6" w14:textId="350591E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显示插入后的所有记录</w:t>
            </w:r>
          </w:p>
        </w:tc>
      </w:tr>
      <w:tr w:rsidR="00A37FA2" w14:paraId="23BCFF3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40A2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97B9BB" w14:textId="31BB64B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插入后的通讯录记录：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03253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7119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BA413" w14:textId="7D14C9B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DispList(L);</w:t>
            </w:r>
          </w:p>
        </w:tc>
      </w:tr>
      <w:tr w:rsidR="00A37FA2" w14:paraId="14BBBA8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62194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702803" w14:textId="218AE1D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C801A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6E0CE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F0D09E" w14:textId="680610A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37FA2" w14:paraId="09685E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24738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714B74" w14:textId="4BB8B41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59BC7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B46C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B8A4EC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A3F5A4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6E31E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DB2C0" w14:textId="07E1109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4DF5F0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63548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AF5FAA" w14:textId="604693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删除通讯录记录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21D359F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79FB3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A7B4E4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FE035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97773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C4AAFB" w14:textId="0E8DC30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ListDelete(LinkNode *&amp;L)</w:t>
            </w:r>
          </w:p>
        </w:tc>
      </w:tr>
      <w:tr w:rsidR="00A37FA2" w14:paraId="1051A7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EF3FC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6F425C" w14:textId="6F7F6CA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1E7AF3F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74A321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7097C2" w14:textId="4ED08A8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id;</w:t>
            </w:r>
          </w:p>
        </w:tc>
      </w:tr>
      <w:tr w:rsidR="00A37FA2" w14:paraId="3AB8464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FE8B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2A16C5" w14:textId="77D41CA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c;</w:t>
            </w:r>
          </w:p>
        </w:tc>
      </w:tr>
      <w:tr w:rsidR="00A37FA2" w14:paraId="1FE40C3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5B7FF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497395" w14:textId="1F5BF4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FB0E3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D3E34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C3E18E" w14:textId="25ACB33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if(IsEmpty(L)) {</w:t>
            </w:r>
          </w:p>
        </w:tc>
      </w:tr>
      <w:tr w:rsidR="00A37FA2" w14:paraId="77AAAE8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D239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FB16E8" w14:textId="6D6316B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通讯录为空，没有记录可删除。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938B44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A5DBD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EFEBDF" w14:textId="0D6A97D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26C6FA5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415B4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57077B" w14:textId="4D4FB93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76468F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72C02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420270" w14:textId="06826AD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05D74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73ED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76385F" w14:textId="5448D85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if(!InputLong("\n</w:t>
            </w:r>
            <w:r>
              <w:rPr>
                <w:rFonts w:hint="eastAsia"/>
                <w:b/>
                <w:bCs/>
              </w:rPr>
              <w:t>请输入要删除的学生学号</w:t>
            </w:r>
            <w:r>
              <w:rPr>
                <w:rFonts w:hint="eastAsia"/>
                <w:b/>
                <w:bCs/>
              </w:rPr>
              <w:t>: ", &amp;id))</w:t>
            </w:r>
          </w:p>
        </w:tc>
      </w:tr>
      <w:tr w:rsidR="00A37FA2" w14:paraId="2F6029E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58D3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82354" w14:textId="099FC06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EB61B1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F0BF4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E6A788" w14:textId="50A5A1A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048A25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B1D1C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C9BC47" w14:textId="7D37B3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*p=L, *q;</w:t>
            </w:r>
          </w:p>
        </w:tc>
      </w:tr>
      <w:tr w:rsidR="00A37FA2" w14:paraId="6FE30EE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71919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EB2478" w14:textId="5CF1E14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E3EB35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CD71F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9AC9DA" w14:textId="465D366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查找要删除的节点</w:t>
            </w:r>
          </w:p>
        </w:tc>
      </w:tr>
      <w:tr w:rsidR="00A37FA2" w14:paraId="371CEB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75694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54CBD8" w14:textId="00FC77F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while(p-&gt;next!=NULL &amp;&amp; p-&gt;next-&gt;data.id!=id) {</w:t>
            </w:r>
          </w:p>
        </w:tc>
      </w:tr>
      <w:tr w:rsidR="00A37FA2" w14:paraId="348632C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AAF80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FAFB44" w14:textId="709400B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0367C9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7DC1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647EF8" w14:textId="78EB9A0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2ACD19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1D6F7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4A4102" w14:textId="01821E5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2DF08E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24D6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37B9C9" w14:textId="77D206C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if(p-&gt;next==NULL) {</w:t>
            </w:r>
          </w:p>
        </w:tc>
      </w:tr>
      <w:tr w:rsidR="00A37FA2" w14:paraId="264020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BA8C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BD8264" w14:textId="4F5AFC1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未找到学号为</w:t>
            </w:r>
            <w:r>
              <w:rPr>
                <w:rFonts w:hint="eastAsia"/>
                <w:b/>
                <w:bCs/>
              </w:rPr>
              <w:t xml:space="preserve"> "&lt;&lt;id&lt;&lt;" </w:t>
            </w:r>
            <w:r>
              <w:rPr>
                <w:rFonts w:hint="eastAsia"/>
                <w:b/>
                <w:bCs/>
              </w:rPr>
              <w:t>的学生。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372860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ADB17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7D92B9" w14:textId="70854CF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3151EC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E7B7E9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B41336" w14:textId="44E6F8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2445BD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66150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41ED96" w14:textId="6BC9AD4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6B2B38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87C70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EABF1E" w14:textId="33096BD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显示要删除的记录</w:t>
            </w:r>
          </w:p>
        </w:tc>
      </w:tr>
      <w:tr w:rsidR="00A37FA2" w14:paraId="1E3D8F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5317F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CC148F" w14:textId="0B7AD2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找到以下记录：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577F3F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E63F4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15E17A" w14:textId="01D9FAD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ShowTitle();</w:t>
            </w:r>
          </w:p>
        </w:tc>
      </w:tr>
      <w:tr w:rsidR="00A37FA2" w14:paraId="31C3297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CD21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912EF4" w14:textId="2279F9E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ShowData(p-&gt;next-&gt;data);</w:t>
            </w:r>
          </w:p>
        </w:tc>
      </w:tr>
      <w:tr w:rsidR="00A37FA2" w14:paraId="7964B7A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838E5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F84465" w14:textId="3C75EC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16E667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7B916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857BAD" w14:textId="1309DD3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011FAE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72E1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32AC8A" w14:textId="7C7987E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确认删除该记录？</w:t>
            </w:r>
            <w:r>
              <w:rPr>
                <w:rFonts w:hint="eastAsia"/>
                <w:b/>
                <w:bCs/>
              </w:rPr>
              <w:t>(Y/N): ";</w:t>
            </w:r>
          </w:p>
        </w:tc>
      </w:tr>
      <w:tr w:rsidR="00A37FA2" w14:paraId="4CDCDED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CAEEE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3CF055" w14:textId="5D5EECA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c=getchar();</w:t>
            </w:r>
          </w:p>
        </w:tc>
      </w:tr>
      <w:tr w:rsidR="00A37FA2" w14:paraId="015F35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61BE7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D577BB" w14:textId="1DAA813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2FBCB18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6014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3FF99D0" w14:textId="312AEE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958203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7E866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F7828D" w14:textId="5700D33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if(c=='Y' || c=='y') {</w:t>
            </w:r>
          </w:p>
        </w:tc>
      </w:tr>
      <w:tr w:rsidR="00A37FA2" w14:paraId="1B1696B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ABAC9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0A100E" w14:textId="55B504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q=p-&gt;next;</w:t>
            </w:r>
          </w:p>
        </w:tc>
      </w:tr>
      <w:tr w:rsidR="00A37FA2" w14:paraId="76FC43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5E5A9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C6717B" w14:textId="1C8CFD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p-&gt;next=q-&gt;next;</w:t>
            </w:r>
          </w:p>
        </w:tc>
      </w:tr>
      <w:tr w:rsidR="00A37FA2" w14:paraId="66AD63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2196A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9C63CD" w14:textId="67D2F7D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free(q);</w:t>
            </w:r>
          </w:p>
        </w:tc>
      </w:tr>
      <w:tr w:rsidR="00A37FA2" w14:paraId="08B3A10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22245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DA45C7" w14:textId="2379C85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记录删除成功！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883D75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AF01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D4A9D3" w14:textId="1207B3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4EFB1C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334E6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54D84F" w14:textId="4C79812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显示删除后的所有记录</w:t>
            </w:r>
          </w:p>
        </w:tc>
      </w:tr>
      <w:tr w:rsidR="00A37FA2" w14:paraId="6C5548A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E7C53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86CC38" w14:textId="6C5CAB1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删除后的通讯录记录：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413CE6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4867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A6FBBA" w14:textId="3A1D00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DispList(L);</w:t>
            </w:r>
          </w:p>
        </w:tc>
      </w:tr>
      <w:tr w:rsidR="00A37FA2" w14:paraId="203889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3D174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B35E60" w14:textId="05B86C8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true;</w:t>
            </w:r>
          </w:p>
        </w:tc>
      </w:tr>
      <w:tr w:rsidR="00A37FA2" w14:paraId="3FCB5B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84748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764F41" w14:textId="0F27F2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else {</w:t>
            </w:r>
          </w:p>
        </w:tc>
      </w:tr>
      <w:tr w:rsidR="00A37FA2" w14:paraId="22E9A88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CD8CD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A06FB1" w14:textId="0A90C2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删除操作已取消。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B4D6A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095E9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E74A3" w14:textId="6E8623F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27DE4F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13150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FA2EB2" w14:textId="2B1EF0B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C01F9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D2DD7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87562E" w14:textId="5D0617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EB8A40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B4BAD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71182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671AB1C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3FC47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612023" w14:textId="4DC8A2E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7B3192E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17942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9A656B" w14:textId="251DF5B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查询通讯录记录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5556CCB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48BBC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59491E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6F389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371A6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D27FB" w14:textId="09696FF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Search(LinkNode *L)</w:t>
            </w:r>
          </w:p>
        </w:tc>
      </w:tr>
      <w:tr w:rsidR="00A37FA2" w14:paraId="688E11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E571F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53025B" w14:textId="2CF9067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4A8A404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92B5F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5A8417" w14:textId="28C43C1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id;</w:t>
            </w:r>
          </w:p>
        </w:tc>
      </w:tr>
      <w:tr w:rsidR="00A37FA2" w14:paraId="02E05E3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89DCC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E7ACE2" w14:textId="1EB102F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082AC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2CBAA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0D1EF" w14:textId="07CB2C8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if(IsEmpty(L)) {</w:t>
            </w:r>
          </w:p>
        </w:tc>
      </w:tr>
      <w:tr w:rsidR="00A37FA2" w14:paraId="49D64B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6A39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1C5ADB" w14:textId="1876E6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通讯录为空，没有记录可查询。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1A86F3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F1BF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69400" w14:textId="247642C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3EDAF8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03671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9792F6" w14:textId="67EB8FB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31B112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1879C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04D2E2" w14:textId="52F498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EAECB2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5F267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53A35B" w14:textId="0C8F05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if(!InputLong("\n</w:t>
            </w:r>
            <w:r>
              <w:rPr>
                <w:rFonts w:hint="eastAsia"/>
                <w:b/>
                <w:bCs/>
              </w:rPr>
              <w:t>请输入要查询的学生学号</w:t>
            </w:r>
            <w:r>
              <w:rPr>
                <w:rFonts w:hint="eastAsia"/>
                <w:b/>
                <w:bCs/>
              </w:rPr>
              <w:t>: ", &amp;id))</w:t>
            </w:r>
          </w:p>
        </w:tc>
      </w:tr>
      <w:tr w:rsidR="00A37FA2" w14:paraId="2FFF454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63F7D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27D410" w14:textId="65E0D8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BEE647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37EA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281D08" w14:textId="7DE9674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F2EE2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1A3AE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52D7D6" w14:textId="7E2B8A2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2A103D2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10729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084A1F" w14:textId="675FA3C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bool found=false;</w:t>
            </w:r>
          </w:p>
        </w:tc>
      </w:tr>
      <w:tr w:rsidR="00A37FA2" w14:paraId="2FC37EF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B30FC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7139CF" w14:textId="5B19F5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6AFE9B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20E6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43CA2C" w14:textId="0DF5FA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 {</w:t>
            </w:r>
          </w:p>
        </w:tc>
      </w:tr>
      <w:tr w:rsidR="00A37FA2" w14:paraId="35612B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541B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BC1AE8" w14:textId="30A096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if(p-&gt;data.id==id) {</w:t>
            </w:r>
          </w:p>
        </w:tc>
      </w:tr>
      <w:tr w:rsidR="00A37FA2" w14:paraId="38B572C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00380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733B44" w14:textId="1BCBB8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cout&lt;&lt;"\n</w:t>
            </w:r>
            <w:r>
              <w:rPr>
                <w:rFonts w:hint="eastAsia"/>
                <w:b/>
                <w:bCs/>
              </w:rPr>
              <w:t>查询结果：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162BC8D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6A01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B7BF1F" w14:textId="71813A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ShowTitle();</w:t>
            </w:r>
          </w:p>
        </w:tc>
      </w:tr>
      <w:tr w:rsidR="00A37FA2" w14:paraId="17154B9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A561C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A4D892" w14:textId="05AD3BE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ShowData(p-&gt;data);</w:t>
            </w:r>
          </w:p>
        </w:tc>
      </w:tr>
      <w:tr w:rsidR="00A37FA2" w14:paraId="57198A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2964E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10FF28" w14:textId="61DEED6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0869782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46D53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6E596D" w14:textId="404620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found=true;</w:t>
            </w:r>
          </w:p>
        </w:tc>
      </w:tr>
      <w:tr w:rsidR="00A37FA2" w14:paraId="36EAF40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20F0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B8859E" w14:textId="5D5B611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break;</w:t>
            </w:r>
          </w:p>
        </w:tc>
      </w:tr>
      <w:tr w:rsidR="00A37FA2" w14:paraId="780A6A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1F2B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E5E18A" w14:textId="15A7AA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49E118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3B6B3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8C7CD8" w14:textId="5C47F51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 = p-&gt;next;</w:t>
            </w:r>
          </w:p>
        </w:tc>
      </w:tr>
      <w:tr w:rsidR="00A37FA2" w14:paraId="1BE803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A2DF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6B7804" w14:textId="4F9145F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24E921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A4C72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7A0CEC" w14:textId="13362F2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D674E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33B16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2A1B54" w14:textId="20BBF93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if(!found) {</w:t>
            </w:r>
          </w:p>
        </w:tc>
      </w:tr>
      <w:tr w:rsidR="00A37FA2" w14:paraId="019DA9E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1EF8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218950" w14:textId="6655354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没有查找到学号为</w:t>
            </w:r>
            <w:r>
              <w:rPr>
                <w:rFonts w:hint="eastAsia"/>
                <w:b/>
                <w:bCs/>
              </w:rPr>
              <w:t xml:space="preserve"> "&lt;&lt;id&lt;&lt;" </w:t>
            </w:r>
            <w:r>
              <w:rPr>
                <w:rFonts w:hint="eastAsia"/>
                <w:b/>
                <w:bCs/>
              </w:rPr>
              <w:t>的记录！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3AB1BB8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31608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51157A" w14:textId="6DE9033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755F158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811E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845289" w14:textId="1F2E01F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FFB1B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C169B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A00E918" w14:textId="430E539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448D9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4113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9723E5" w14:textId="17A9D9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37FA2" w14:paraId="533E23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B3FF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4F174F" w14:textId="6A0A7AF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465CF5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FB4A9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89D0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53C57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08E86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C8AA5C" w14:textId="2F1D142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CE04B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3E483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6474C4" w14:textId="099BDB2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修改通讯录记录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000C1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4305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29FDF7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C6030F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29DD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DE9754" w14:textId="3B32B0E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bool Modify(LinkNode *&amp;L)</w:t>
            </w:r>
          </w:p>
        </w:tc>
      </w:tr>
      <w:tr w:rsidR="00A37FA2" w14:paraId="50168D2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0085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FB4F1A" w14:textId="22BA141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4958E0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A2CB9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69A12C" w14:textId="6777B56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id;</w:t>
            </w:r>
          </w:p>
        </w:tc>
      </w:tr>
      <w:tr w:rsidR="00A37FA2" w14:paraId="3DAB49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5CD7A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CAE475" w14:textId="6F5E9AB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char c;</w:t>
            </w:r>
          </w:p>
        </w:tc>
      </w:tr>
      <w:tr w:rsidR="00A37FA2" w14:paraId="63A2633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49EA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A5E080" w14:textId="1B6264C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64EAB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4CEF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8D49A2" w14:textId="28C006C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if(IsEmpty(L)) {</w:t>
            </w:r>
          </w:p>
        </w:tc>
      </w:tr>
      <w:tr w:rsidR="00A37FA2" w14:paraId="2B90B5D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5694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923F3B" w14:textId="69D0986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通讯录为空，没有记录可修改。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1FA1B7E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152B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E6B28" w14:textId="02742D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251A50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FB39D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E81FD7" w14:textId="3E0029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1E90C8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A128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916C00" w14:textId="27434C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BC8A8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08C7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E05278" w14:textId="5BD85AD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if(!InputLong("\n</w:t>
            </w:r>
            <w:r>
              <w:rPr>
                <w:rFonts w:hint="eastAsia"/>
                <w:b/>
                <w:bCs/>
              </w:rPr>
              <w:t>请输入要修改的学生学号</w:t>
            </w:r>
            <w:r>
              <w:rPr>
                <w:rFonts w:hint="eastAsia"/>
                <w:b/>
                <w:bCs/>
              </w:rPr>
              <w:t>: ", &amp;id))</w:t>
            </w:r>
          </w:p>
        </w:tc>
      </w:tr>
      <w:tr w:rsidR="00A37FA2" w14:paraId="40C1384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CE99B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B9BB5" w14:textId="162221D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09D6D01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F61A5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5E545A" w14:textId="3678AA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4588D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95FC1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F4E741" w14:textId="4E3358E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查找要修改的节点</w:t>
            </w:r>
          </w:p>
        </w:tc>
      </w:tr>
      <w:tr w:rsidR="00A37FA2" w14:paraId="454A7B8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04709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5FABB0" w14:textId="22E5AD6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33FD8D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52CD9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A53560" w14:textId="6039C69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 &amp;&amp; p-&gt;data.id!=id) {</w:t>
            </w:r>
          </w:p>
        </w:tc>
      </w:tr>
      <w:tr w:rsidR="00A37FA2" w14:paraId="5E9FEC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4403C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51726F" w14:textId="23858D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2FB8503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2D3B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3F193F" w14:textId="559E4C6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11512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29904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90262B" w14:textId="34E64E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C0B23D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50184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BF2C16" w14:textId="026DF04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if(p==NULL) {</w:t>
            </w:r>
          </w:p>
        </w:tc>
      </w:tr>
      <w:tr w:rsidR="00A37FA2" w14:paraId="6711C1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6EC23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E578E" w14:textId="4EA8818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没有查找到学号为</w:t>
            </w:r>
            <w:r>
              <w:rPr>
                <w:rFonts w:hint="eastAsia"/>
                <w:b/>
                <w:bCs/>
              </w:rPr>
              <w:t xml:space="preserve"> "&lt;&lt;id&lt;&lt;" </w:t>
            </w:r>
            <w:r>
              <w:rPr>
                <w:rFonts w:hint="eastAsia"/>
                <w:b/>
                <w:bCs/>
              </w:rPr>
              <w:t>的记录！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B0043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08A05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FB9141" w14:textId="317E03C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4E3A63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36BE4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2EFA05" w14:textId="4A6454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F8D771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52E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57BA29" w14:textId="0618A57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CDFA12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04C9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C363FD" w14:textId="7A9161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显示原记录</w:t>
            </w:r>
          </w:p>
        </w:tc>
      </w:tr>
      <w:tr w:rsidR="00A37FA2" w14:paraId="500A84D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31344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B049C2" w14:textId="3665F5A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原记录信息：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8916F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797F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0DFC35" w14:textId="008D983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ShowTitle();</w:t>
            </w:r>
          </w:p>
        </w:tc>
      </w:tr>
      <w:tr w:rsidR="00A37FA2" w14:paraId="3C0226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B880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387C37" w14:textId="5315C86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ShowData(p-&gt;data);</w:t>
            </w:r>
          </w:p>
        </w:tc>
      </w:tr>
      <w:tr w:rsidR="00A37FA2" w14:paraId="785BCA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3686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DEB1E8" w14:textId="05B50CE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75CCF4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25435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95BEFD" w14:textId="0DBBD84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D7315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A6694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21D847" w14:textId="7A65BD2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请输入新的信息：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4B4A76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E072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A63E67" w14:textId="2C16E12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D4D42E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702C0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558146" w14:textId="04C785F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动态分配缓冲区存储新输入的数据</w:t>
            </w:r>
          </w:p>
        </w:tc>
      </w:tr>
      <w:tr w:rsidR="00A37FA2" w14:paraId="0F44AA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1214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A06B63" w14:textId="756BC3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Student *temp=(Student *)malloc(sizeof(Student));</w:t>
            </w:r>
          </w:p>
        </w:tc>
      </w:tr>
      <w:tr w:rsidR="00A37FA2" w14:paraId="505876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D8AA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03AEDF" w14:textId="423BC77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(temp==NULL) {</w:t>
            </w:r>
          </w:p>
        </w:tc>
      </w:tr>
      <w:tr w:rsidR="00A37FA2" w14:paraId="2B918FF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DE669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1213E2" w14:textId="0A60A0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CCED0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35F5C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21C6A8" w14:textId="37EB37A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7B36B57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F08A6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FB4946" w14:textId="55C1CCB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429953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CA27F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6CFCC4" w14:textId="06D76F4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E5AB5E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CFCB7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BCDC42" w14:textId="11D4FF1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保存原学号</w:t>
            </w:r>
          </w:p>
        </w:tc>
      </w:tr>
      <w:tr w:rsidR="00A37FA2" w14:paraId="415EBB6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DF455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737BBC" w14:textId="6F6A2BB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old_id=p-&gt;data.id;</w:t>
            </w:r>
          </w:p>
        </w:tc>
      </w:tr>
      <w:tr w:rsidR="00A37FA2" w14:paraId="31674E8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6D6E5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2DF045" w14:textId="595A6A4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10D03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169E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C9A6B4" w14:textId="7CAC1C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输入新信息到缓冲区</w:t>
            </w:r>
          </w:p>
        </w:tc>
      </w:tr>
      <w:tr w:rsidR="00A37FA2" w14:paraId="6344308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92957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7D416F" w14:textId="71CD69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470FA3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CA48A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533B1D" w14:textId="705E1D0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学号</w:t>
            </w:r>
          </w:p>
        </w:tc>
      </w:tr>
      <w:tr w:rsidR="00A37FA2" w14:paraId="74F8F4F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EC18C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7EC284" w14:textId="658D47C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if(!InputLong("</w:t>
            </w: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正整数</w:t>
            </w:r>
            <w:r>
              <w:rPr>
                <w:rFonts w:hint="eastAsia"/>
                <w:b/>
                <w:bCs/>
              </w:rPr>
              <w:t>): ", &amp;temp-&gt;id)) {</w:t>
            </w:r>
          </w:p>
        </w:tc>
      </w:tr>
      <w:tr w:rsidR="00A37FA2" w14:paraId="0872627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A8158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4EE34A" w14:textId="78075ED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free(temp);</w:t>
            </w:r>
          </w:p>
        </w:tc>
      </w:tr>
      <w:tr w:rsidR="00A37FA2" w14:paraId="60398B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EDC0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1B87E7" w14:textId="4DCECEE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8D21A4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6C41E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9E8BA" w14:textId="11E52C2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32166DF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E44E0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92E2E0" w14:textId="1FDB5D5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C96A7E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9CAE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EB6535" w14:textId="3D977FA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if(temp-&gt;id&lt;=0) {</w:t>
            </w:r>
          </w:p>
        </w:tc>
      </w:tr>
      <w:tr w:rsidR="00A37FA2" w14:paraId="39D03B5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3BAEA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A96D3A" w14:textId="780A2A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学号必须为正整数！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3D21D6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A506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FBB16A" w14:textId="3901C74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7AD8DA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1A529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DE8674" w14:textId="14461C0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6AFC9F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4CBBF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D365FF" w14:textId="60ACEA7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2CE178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AD57D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0EA51F" w14:textId="64ACA9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如果学号被修改，验证</w:t>
            </w:r>
            <w:proofErr w:type="gramStart"/>
            <w:r>
              <w:rPr>
                <w:rFonts w:hint="eastAsia"/>
                <w:b/>
                <w:bCs/>
              </w:rPr>
              <w:t>新学号</w:t>
            </w:r>
            <w:proofErr w:type="gramEnd"/>
            <w:r>
              <w:rPr>
                <w:rFonts w:hint="eastAsia"/>
                <w:b/>
                <w:bCs/>
              </w:rPr>
              <w:t>的唯一性（排除当前节点）</w:t>
            </w:r>
          </w:p>
        </w:tc>
      </w:tr>
      <w:tr w:rsidR="00A37FA2" w14:paraId="23386BD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C3B40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DE8F9F" w14:textId="4F01E39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(temp-&gt;id!=old_id &amp;&amp; !ValidateID(temp-&gt;id, L, p)) {</w:t>
            </w:r>
          </w:p>
        </w:tc>
      </w:tr>
      <w:tr w:rsidR="00A37FA2" w14:paraId="382DBD7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D21FD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1D1EA7" w14:textId="1684F6C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错误：学号</w:t>
            </w:r>
            <w:r>
              <w:rPr>
                <w:rFonts w:hint="eastAsia"/>
                <w:b/>
                <w:bCs/>
              </w:rPr>
              <w:t xml:space="preserve"> "&lt;&lt;temp-&gt;id&lt;&lt;" </w:t>
            </w:r>
            <w:r>
              <w:rPr>
                <w:rFonts w:hint="eastAsia"/>
                <w:b/>
                <w:bCs/>
              </w:rPr>
              <w:t>已存在！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338A93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3BC39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CBE130" w14:textId="05FC82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1EC20A6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9BAE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87CCA1" w14:textId="4328DC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6904C2A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3F7B0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5E919C" w14:textId="119451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18B251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72F57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3FFBFA" w14:textId="0215741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690368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CDE842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81EDE5" w14:textId="0C14346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069C5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146B4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63A2CF" w14:textId="7E2C4D2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姓名</w:t>
            </w:r>
          </w:p>
        </w:tc>
      </w:tr>
      <w:tr w:rsidR="00A37FA2" w14:paraId="736E77E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EF0A0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615E61" w14:textId="0497F4C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550C6D0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A8AA8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3A1E649" w14:textId="54961B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 &lt;&lt; "</w:t>
            </w:r>
            <w:r>
              <w:rPr>
                <w:rFonts w:hint="eastAsia"/>
                <w:b/>
                <w:bCs/>
              </w:rPr>
              <w:t>姓名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237574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8D4D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DDA7A7" w14:textId="1DBC54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fgets(temp-&gt;name, NAME_LEN, stdin);</w:t>
            </w:r>
          </w:p>
        </w:tc>
      </w:tr>
      <w:tr w:rsidR="00A37FA2" w14:paraId="7491B2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7FB67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888CE3" w14:textId="5CF0AD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temp-&gt;name[strcspn(temp-&gt;name, "\n")]='\0';</w:t>
            </w:r>
          </w:p>
        </w:tc>
      </w:tr>
      <w:tr w:rsidR="00A37FA2" w14:paraId="3794DD7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B0B8F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B4C275" w14:textId="18434F2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trimString(temp-&gt;name);</w:t>
            </w:r>
          </w:p>
        </w:tc>
      </w:tr>
      <w:tr w:rsidR="00A37FA2" w14:paraId="7DCD5D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3AFC5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F03927" w14:textId="693FDFA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C7C7A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40C5F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F7D392" w14:textId="527335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(strlen(temp-&gt;name)==0) {</w:t>
            </w:r>
          </w:p>
        </w:tc>
      </w:tr>
      <w:tr w:rsidR="00A37FA2" w14:paraId="1A3D94E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033F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B41F0" w14:textId="28DC101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姓名不能为空！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95D48A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5E46C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CD3454" w14:textId="1D611BB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738585B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6719D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566C4D" w14:textId="317116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7C63559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5C93D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A086E1" w14:textId="5A79BA6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61E47F1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B27E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B9D31B" w14:textId="0AF072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3C2C49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62F62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89A66F" w14:textId="4565B9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A249EC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7ACF6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73FFAE" w14:textId="6A882A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年龄</w:t>
            </w:r>
          </w:p>
        </w:tc>
      </w:tr>
      <w:tr w:rsidR="00A37FA2" w14:paraId="6786599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DEEBC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08E001" w14:textId="04D518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179A357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962AC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F3BCAD" w14:textId="7E16BFB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if(!Input("</w:t>
            </w:r>
            <w:r>
              <w:rPr>
                <w:rFonts w:hint="eastAsia"/>
                <w:b/>
                <w:bCs/>
              </w:rPr>
              <w:t>年龄</w:t>
            </w:r>
            <w:r>
              <w:rPr>
                <w:rFonts w:hint="eastAsia"/>
                <w:b/>
                <w:bCs/>
              </w:rPr>
              <w:t>: ", &amp;temp-&gt;age)) {</w:t>
            </w:r>
          </w:p>
        </w:tc>
      </w:tr>
      <w:tr w:rsidR="00A37FA2" w14:paraId="00529DE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70E10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750BCE" w14:textId="49C609E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free(temp);</w:t>
            </w:r>
          </w:p>
        </w:tc>
      </w:tr>
      <w:tr w:rsidR="00A37FA2" w14:paraId="0714F94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5542B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EC3E0B" w14:textId="4D76B9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26739B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72E6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09D66B" w14:textId="5EC1355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702A689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9F31F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4D0E4C" w14:textId="35276F9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5A35E1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0C0E0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2F2A3" w14:textId="44EFF34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if(temp-&gt;age&lt;MIN_AGE || temp-&gt;age&gt;MAX_AGE) {</w:t>
            </w:r>
          </w:p>
        </w:tc>
      </w:tr>
      <w:tr w:rsidR="00A37FA2" w14:paraId="7E5FC9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654A9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EC03EF" w14:textId="4454D05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年龄必须在</w:t>
            </w:r>
            <w:r>
              <w:rPr>
                <w:rFonts w:hint="eastAsia"/>
                <w:b/>
                <w:bCs/>
              </w:rPr>
              <w:t>"&lt;&lt;MIN_AGE&lt;&lt;"</w:t>
            </w:r>
            <w:r>
              <w:rPr>
                <w:rFonts w:hint="eastAsia"/>
                <w:b/>
                <w:bCs/>
              </w:rPr>
              <w:t>到</w:t>
            </w:r>
            <w:r>
              <w:rPr>
                <w:rFonts w:hint="eastAsia"/>
                <w:b/>
                <w:bCs/>
              </w:rPr>
              <w:t>"&lt;&lt;MAX_AGE&lt;&lt;"</w:t>
            </w:r>
            <w:r>
              <w:rPr>
                <w:rFonts w:hint="eastAsia"/>
                <w:b/>
                <w:bCs/>
              </w:rPr>
              <w:t>岁之间！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B83F1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AE699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14801E" w14:textId="04C8B85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54116F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1F72D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8471DF" w14:textId="2355110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5755E6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6175F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F75B46" w14:textId="117A82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7B8D560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F03DA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7A5149" w14:textId="23E942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D3B64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F233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A5E47E" w14:textId="46A9BC6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C3119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725B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33181E" w14:textId="78ACF42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籍贯</w:t>
            </w:r>
          </w:p>
        </w:tc>
      </w:tr>
      <w:tr w:rsidR="00A37FA2" w14:paraId="34DEDF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0F1FD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44CFA5" w14:textId="1E1FAC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 &lt;&lt; "</w:t>
            </w:r>
            <w:r>
              <w:rPr>
                <w:rFonts w:hint="eastAsia"/>
                <w:b/>
                <w:bCs/>
              </w:rPr>
              <w:t>籍贯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3223A11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A360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C65E7D" w14:textId="403126C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fgets(temp-&gt;native_place, PLACE_LEN, stdin);</w:t>
            </w:r>
          </w:p>
        </w:tc>
      </w:tr>
      <w:tr w:rsidR="00A37FA2" w14:paraId="4C8E472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53056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024E9A" w14:textId="38A921F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temp-&gt;native_place[strcspn(temp-&gt;native_place, "\n")] = '\0';</w:t>
            </w:r>
          </w:p>
        </w:tc>
      </w:tr>
      <w:tr w:rsidR="00A37FA2" w14:paraId="0C7014E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8FEAF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DA56067" w14:textId="4B87F4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trimString(temp-&gt;native_place);</w:t>
            </w:r>
          </w:p>
        </w:tc>
      </w:tr>
      <w:tr w:rsidR="00A37FA2" w14:paraId="1FB3888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EA62B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DAB736" w14:textId="39B1B24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4722B1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A23D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2E68AB" w14:textId="71106F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身高</w:t>
            </w:r>
          </w:p>
        </w:tc>
      </w:tr>
      <w:tr w:rsidR="00A37FA2" w14:paraId="203E477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CA07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8BF4E1" w14:textId="1E96812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099E64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079BB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EE4A20" w14:textId="0EE561C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if(!InputFloat("</w:t>
            </w:r>
            <w:r>
              <w:rPr>
                <w:rFonts w:hint="eastAsia"/>
                <w:b/>
                <w:bCs/>
              </w:rPr>
              <w:t>身高</w:t>
            </w:r>
            <w:r>
              <w:rPr>
                <w:rFonts w:hint="eastAsia"/>
                <w:b/>
                <w:bCs/>
              </w:rPr>
              <w:t>(cm): ", &amp;temp-&gt;height)) {</w:t>
            </w:r>
          </w:p>
        </w:tc>
      </w:tr>
      <w:tr w:rsidR="00A37FA2" w14:paraId="1F8A71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AD3A0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80F28" w14:textId="10E3DF8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free(temp);</w:t>
            </w:r>
          </w:p>
        </w:tc>
      </w:tr>
      <w:tr w:rsidR="00A37FA2" w14:paraId="2C49C78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2218A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18F3B1" w14:textId="1102797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5F5308E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A4F6E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A0AE7E" w14:textId="26FB5C2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1DC7E5F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37DE8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FFF0A" w14:textId="140BBA7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4851251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A0B5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51B9C9" w14:textId="20FCF65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if(temp-&gt;height&lt;MIN_HEIGHT || temp-&gt;height&gt;MAX_HEIGHT) {</w:t>
            </w:r>
          </w:p>
        </w:tc>
      </w:tr>
      <w:tr w:rsidR="00A37FA2" w14:paraId="5EFC659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0A592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0BD523" w14:textId="2384422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身高必须在</w:t>
            </w:r>
            <w:r>
              <w:rPr>
                <w:rFonts w:hint="eastAsia"/>
                <w:b/>
                <w:bCs/>
              </w:rPr>
              <w:t>"&lt;&lt;MIN_HEIGHT&lt;&lt;"</w:t>
            </w:r>
            <w:r>
              <w:rPr>
                <w:rFonts w:hint="eastAsia"/>
                <w:b/>
                <w:bCs/>
              </w:rPr>
              <w:t>到</w:t>
            </w:r>
            <w:r>
              <w:rPr>
                <w:rFonts w:hint="eastAsia"/>
                <w:b/>
                <w:bCs/>
              </w:rPr>
              <w:t>"&lt;&lt;MAX_HEIGHT&lt;&lt;"</w:t>
            </w:r>
            <w:r>
              <w:rPr>
                <w:rFonts w:hint="eastAsia"/>
                <w:b/>
                <w:bCs/>
              </w:rPr>
              <w:t>厘米之间！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89F40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D1357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FBE57A" w14:textId="23EA890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6E41B08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3A408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C9940E" w14:textId="779736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2DF6739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6234D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92E8B6" w14:textId="7F1DE98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124581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583AD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D526FD" w14:textId="3993D91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F0521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C5D78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7EA9FE6" w14:textId="77FC68D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577E61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530C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23DA3B" w14:textId="294E51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固定电话</w:t>
            </w:r>
          </w:p>
        </w:tc>
      </w:tr>
      <w:tr w:rsidR="00A37FA2" w14:paraId="29E4F98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8A40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CA2B1F" w14:textId="3C8DF6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while(1) {</w:t>
            </w:r>
          </w:p>
        </w:tc>
      </w:tr>
      <w:tr w:rsidR="00A37FA2" w14:paraId="755060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203F2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23CBDB" w14:textId="2D40332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 &lt;&lt; "</w:t>
            </w:r>
            <w:r>
              <w:rPr>
                <w:rFonts w:hint="eastAsia"/>
                <w:b/>
                <w:bCs/>
              </w:rPr>
              <w:t>固定电话</w:t>
            </w:r>
            <w:r>
              <w:rPr>
                <w:rFonts w:hint="eastAsia"/>
                <w:b/>
                <w:bCs/>
              </w:rPr>
              <w:t>: ";</w:t>
            </w:r>
          </w:p>
        </w:tc>
      </w:tr>
      <w:tr w:rsidR="00A37FA2" w14:paraId="4609F6B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7F754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C41942" w14:textId="12F79F1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fgets(temp-&gt;landline, PHONE_LEN, stdin);</w:t>
            </w:r>
          </w:p>
        </w:tc>
      </w:tr>
      <w:tr w:rsidR="00A37FA2" w14:paraId="3DAACCA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1EB2C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BE7C14" w14:textId="409DE34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temp-&gt;landline[strcspn(temp-&gt;landline, "\n")]='\0';</w:t>
            </w:r>
          </w:p>
        </w:tc>
      </w:tr>
      <w:tr w:rsidR="00A37FA2" w14:paraId="55F86F5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93AB0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314F49A" w14:textId="0424288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trimString(temp-&gt;landline);</w:t>
            </w:r>
          </w:p>
        </w:tc>
      </w:tr>
      <w:tr w:rsidR="00A37FA2" w14:paraId="7BEC7D5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EA778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F9317E" w14:textId="7A339CC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774866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36904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48D087" w14:textId="29137B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len=strlen(temp-&gt;landline);</w:t>
            </w:r>
          </w:p>
        </w:tc>
      </w:tr>
      <w:tr w:rsidR="00A37FA2" w14:paraId="7305E6F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C3781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7531D7" w14:textId="6B852A8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int digitCount=0;</w:t>
            </w:r>
          </w:p>
        </w:tc>
      </w:tr>
      <w:tr w:rsidR="00A37FA2" w14:paraId="6A0B5A3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D60BE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931EA5" w14:textId="6EBC6BA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bool valid=true;</w:t>
            </w:r>
          </w:p>
        </w:tc>
      </w:tr>
      <w:tr w:rsidR="00A37FA2" w14:paraId="75316B6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E2F72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3004B5" w14:textId="4D7BE3B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0DA0C6A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68E98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D4F3FC" w14:textId="24DC37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for (int i=0; i&lt;len; i++) {</w:t>
            </w:r>
          </w:p>
        </w:tc>
      </w:tr>
      <w:tr w:rsidR="00A37FA2" w14:paraId="3ABC56C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FFA90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049B08" w14:textId="2F4DF16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if (isdigit(temp-&gt;landline[i])) {</w:t>
            </w:r>
          </w:p>
        </w:tc>
      </w:tr>
      <w:tr w:rsidR="00A37FA2" w14:paraId="4191E90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4890F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ED8847" w14:textId="5C32C9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digitCount++;</w:t>
            </w:r>
          </w:p>
        </w:tc>
      </w:tr>
      <w:tr w:rsidR="00A37FA2" w14:paraId="262646C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5D60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5AD190" w14:textId="2375491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 else if (temp-&gt;landline[i]!='-' &amp;&amp; temp-&gt;landline[i]!=' ' &amp;&amp; </w:t>
            </w:r>
          </w:p>
        </w:tc>
      </w:tr>
      <w:tr w:rsidR="00A37FA2" w14:paraId="48A9E58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33443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CC962C" w14:textId="6582D6D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temp-&gt;landline[i]!='(' &amp;&amp; temp-&gt;landline[i]!=')') {</w:t>
            </w:r>
          </w:p>
        </w:tc>
      </w:tr>
      <w:tr w:rsidR="00A37FA2" w14:paraId="3D1FA8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BD41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97E456" w14:textId="6778F93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valid=false;</w:t>
            </w:r>
          </w:p>
        </w:tc>
      </w:tr>
      <w:tr w:rsidR="00A37FA2" w14:paraId="27B5FA7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F0C0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2709F6" w14:textId="26FE215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break;</w:t>
            </w:r>
          </w:p>
        </w:tc>
      </w:tr>
      <w:tr w:rsidR="00A37FA2" w14:paraId="25E35B3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985B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0D2F7B" w14:textId="7E5165A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}</w:t>
            </w:r>
          </w:p>
        </w:tc>
      </w:tr>
      <w:tr w:rsidR="00A37FA2" w14:paraId="01890C7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5F746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1939F" w14:textId="13B4FB0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574CA8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162D8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05885A" w14:textId="210FFDA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0934E8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3D1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702B2B" w14:textId="7D83115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(!valid) {</w:t>
            </w:r>
          </w:p>
        </w:tc>
      </w:tr>
      <w:tr w:rsidR="00A37FA2" w14:paraId="04F34F3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19F96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82473A" w14:textId="283DF5E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电话号码只能包含数字、空格、括号和横线！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78A57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8F0F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435114" w14:textId="6C0E6B2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4F7BC0E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457FF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D4A8923" w14:textId="00320D7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5A8833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D9D1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56F2AC" w14:textId="1B3B549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0F90DB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B54D3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60A46D" w14:textId="4E28EDD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(digitCount&lt;7) {</w:t>
            </w:r>
          </w:p>
        </w:tc>
      </w:tr>
      <w:tr w:rsidR="00A37FA2" w14:paraId="02AADC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7FDD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509D2E" w14:textId="13390FD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电话号码至少需要</w:t>
            </w: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位数字！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56B01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95AA3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01037" w14:textId="0F20C66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48392E1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EE46E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B22FC63" w14:textId="7768327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752DC6D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41018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E40F5B" w14:textId="7364B8E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break;</w:t>
            </w:r>
          </w:p>
        </w:tc>
      </w:tr>
      <w:tr w:rsidR="00A37FA2" w14:paraId="035BC6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BAAB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5D60E9" w14:textId="7A1730D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79B244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E1988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A52C23" w14:textId="66B992B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C0DFE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02DC6D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323452" w14:textId="783ED5B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显示原记录和新记录对比</w:t>
            </w:r>
          </w:p>
        </w:tc>
      </w:tr>
      <w:tr w:rsidR="00A37FA2" w14:paraId="120C52D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8CB03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504FA5" w14:textId="1D98C54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5F8143E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8D4E4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01C220" w14:textId="08D46C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</w:t>
            </w:r>
            <w:r>
              <w:rPr>
                <w:rFonts w:hint="eastAsia"/>
                <w:b/>
                <w:bCs/>
              </w:rPr>
              <w:t>原记录信息：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DA7561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837D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6D0D62" w14:textId="585E45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ShowTitle();</w:t>
            </w:r>
          </w:p>
        </w:tc>
      </w:tr>
      <w:tr w:rsidR="00A37FA2" w14:paraId="6F16C47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DD4ED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25BED5" w14:textId="33AB303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ShowData(p-&gt;data);</w:t>
            </w:r>
          </w:p>
        </w:tc>
      </w:tr>
      <w:tr w:rsidR="00A37FA2" w14:paraId="56CFB24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B6C1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C280834" w14:textId="49665EC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新记录信息：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5A2560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A708F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10ABF9" w14:textId="774F41E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ShowTitle();</w:t>
            </w:r>
          </w:p>
        </w:tc>
      </w:tr>
      <w:tr w:rsidR="00A37FA2" w14:paraId="0A9EE5D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33B6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EB0EAE" w14:textId="36A0F3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ShowData(*temp);</w:t>
            </w:r>
          </w:p>
        </w:tc>
      </w:tr>
      <w:tr w:rsidR="00A37FA2" w14:paraId="0CDB668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1F43C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77ED67" w14:textId="5799C89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cout&lt;&lt;"\n====================================================================================================\n";</w:t>
            </w:r>
          </w:p>
        </w:tc>
      </w:tr>
      <w:tr w:rsidR="00A37FA2" w14:paraId="0A3F49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9D92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08089C" w14:textId="41B1148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722E6A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D2D44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275634" w14:textId="416D90C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确认是否修改</w:t>
            </w:r>
          </w:p>
        </w:tc>
      </w:tr>
      <w:tr w:rsidR="00A37FA2" w14:paraId="03C2036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9F0BC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94710E" w14:textId="235807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确认修改吗？</w:t>
            </w:r>
            <w:r>
              <w:rPr>
                <w:rFonts w:hint="eastAsia"/>
                <w:b/>
                <w:bCs/>
              </w:rPr>
              <w:t>(Y/N): ";</w:t>
            </w:r>
          </w:p>
        </w:tc>
      </w:tr>
      <w:tr w:rsidR="00A37FA2" w14:paraId="5F6DE19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9BF4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0448E9" w14:textId="031CC2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c=getchar();</w:t>
            </w:r>
          </w:p>
        </w:tc>
      </w:tr>
      <w:tr w:rsidR="00A37FA2" w14:paraId="26270E8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0E4C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F9E476D" w14:textId="01683F4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492AF0F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12000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979B3A" w14:textId="1750667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916244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636D7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6C62C7" w14:textId="0278457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if(c=='Y' || c=='y') {</w:t>
            </w:r>
          </w:p>
        </w:tc>
      </w:tr>
      <w:tr w:rsidR="00A37FA2" w14:paraId="51A259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B54E5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8BCF74" w14:textId="5B0C885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memcpy(&amp;p-&gt;data, temp, sizeof(Student));</w:t>
            </w:r>
          </w:p>
        </w:tc>
      </w:tr>
      <w:tr w:rsidR="00A37FA2" w14:paraId="1798F99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2F537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CA3163C" w14:textId="0AD7A63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free(temp);  // </w:t>
            </w:r>
            <w:r>
              <w:rPr>
                <w:rFonts w:hint="eastAsia"/>
                <w:b/>
                <w:bCs/>
              </w:rPr>
              <w:t>释放临时缓冲区</w:t>
            </w:r>
          </w:p>
        </w:tc>
      </w:tr>
      <w:tr w:rsidR="00A37FA2" w14:paraId="50E5BB5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C68B0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CF6F18" w14:textId="0E11686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F0753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5433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54B742" w14:textId="4CDEDCA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记录修改成功！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1D7492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8266AC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DB72FE" w14:textId="1CC3FD7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2027414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79CA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5FB173" w14:textId="25DE747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修改后的通讯录记录：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9DFFB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902E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53047D" w14:textId="622633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DispList(L);</w:t>
            </w:r>
          </w:p>
        </w:tc>
      </w:tr>
      <w:tr w:rsidR="00A37FA2" w14:paraId="4CACCC4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77A5C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1EE7BB" w14:textId="6E945E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7ECE508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20258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C57BB" w14:textId="4CFBEE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true;</w:t>
            </w:r>
          </w:p>
        </w:tc>
      </w:tr>
      <w:tr w:rsidR="00A37FA2" w14:paraId="228E3F7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375ED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3E8C04" w14:textId="78046B4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 else {</w:t>
            </w:r>
          </w:p>
        </w:tc>
      </w:tr>
      <w:tr w:rsidR="00A37FA2" w14:paraId="21074C2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D2454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B8B512" w14:textId="5C93C5C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修改操作已取消，原记录保持不变。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007BA5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F3834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F0BFD" w14:textId="2C1829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free(temp);  // </w:t>
            </w:r>
            <w:r>
              <w:rPr>
                <w:rFonts w:hint="eastAsia"/>
                <w:b/>
                <w:bCs/>
              </w:rPr>
              <w:t>释放临时缓冲区</w:t>
            </w:r>
          </w:p>
        </w:tc>
      </w:tr>
      <w:tr w:rsidR="00A37FA2" w14:paraId="4BB178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D6F52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88299E" w14:textId="35E9FB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3BF247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8FA2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6A6D5D" w14:textId="6C71C66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620ACD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855FB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B6567B" w14:textId="63D43B9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5579541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AEA3D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CFF1B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3CF141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A5F8C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4FDF2" w14:textId="5FFE43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6C4936C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EA1E97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863918" w14:textId="385F42F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验证学号唯一性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74B7F69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E632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29553E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E7A0B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E6265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59C8D2" w14:textId="73C399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ValidateID(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id, LinkNode *L, LinkNode *exclude)</w:t>
            </w:r>
          </w:p>
        </w:tc>
      </w:tr>
      <w:tr w:rsidR="00A37FA2" w14:paraId="01462CB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3985E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D27E5B" w14:textId="2B7819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11418C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C2589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1FFD34" w14:textId="3968B25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55A3D6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23B56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F37A33" w14:textId="008FC6E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9480F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C91D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8B6255" w14:textId="26CD231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 {</w:t>
            </w:r>
          </w:p>
        </w:tc>
      </w:tr>
      <w:tr w:rsidR="00A37FA2" w14:paraId="4CAC24E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F2D5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E89515" w14:textId="26C9020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跳过要排除的节点（用于修改操作）</w:t>
            </w:r>
          </w:p>
        </w:tc>
      </w:tr>
      <w:tr w:rsidR="00A37FA2" w14:paraId="7D2207F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6619E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FCD272" w14:textId="085F9A8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if(exclude!=NULL &amp;&amp; p==exclude) {</w:t>
            </w:r>
          </w:p>
        </w:tc>
      </w:tr>
      <w:tr w:rsidR="00A37FA2" w14:paraId="2C6CB9B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FFFC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584A2F7" w14:textId="56B6FB6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p=p-&gt;next;</w:t>
            </w:r>
          </w:p>
        </w:tc>
      </w:tr>
      <w:tr w:rsidR="00A37FA2" w14:paraId="5FA2B37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B1F75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6A5098" w14:textId="44D85B6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0341AAC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956F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E1B0A0" w14:textId="3B3755A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40790F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FADA4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951CA7" w14:textId="54DD122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226C59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C9F1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52AAB8" w14:textId="400F18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if(p-&gt;data.id==id) {</w:t>
            </w:r>
          </w:p>
        </w:tc>
      </w:tr>
      <w:tr w:rsidR="00A37FA2" w14:paraId="33A88C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621B4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6BE0A93" w14:textId="1E2C8DC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return false; // </w:t>
            </w:r>
            <w:r>
              <w:rPr>
                <w:rFonts w:hint="eastAsia"/>
                <w:b/>
                <w:bCs/>
              </w:rPr>
              <w:t>学号已存在</w:t>
            </w:r>
          </w:p>
        </w:tc>
      </w:tr>
      <w:tr w:rsidR="00A37FA2" w14:paraId="0537EB9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A9B5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9F66CF" w14:textId="2E4878A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B6AC8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08B8F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ABDDD9" w14:textId="2D49FC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18553E3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12A3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1525BA" w14:textId="0A64014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BCD2AE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7D37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4B69709" w14:textId="3992248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39BC85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0719E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797574" w14:textId="368F8B0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return true; // </w:t>
            </w:r>
            <w:r>
              <w:rPr>
                <w:rFonts w:hint="eastAsia"/>
                <w:b/>
                <w:bCs/>
              </w:rPr>
              <w:t>学号唯一</w:t>
            </w:r>
          </w:p>
        </w:tc>
      </w:tr>
      <w:tr w:rsidR="00A37FA2" w14:paraId="3DA3F72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0CA35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E274B4" w14:textId="3BD4A84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146DC79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DBD78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E90B9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21BBC8E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16CDE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E52B51" w14:textId="6847F8B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6DBD0B6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E98B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9FF66A" w14:textId="2C1C7CC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保存到文件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1213033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7FCE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2F9FD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F0D1DD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028CE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E58431" w14:textId="5BEC06B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SaveToFile(LinkNode *L)</w:t>
            </w:r>
          </w:p>
        </w:tc>
      </w:tr>
      <w:tr w:rsidR="00A37FA2" w14:paraId="14190F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60282B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5D8736" w14:textId="08CB1A5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4987ED3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E5495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3CA4B7" w14:textId="72BF20D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FILE *fp;</w:t>
            </w:r>
          </w:p>
        </w:tc>
      </w:tr>
      <w:tr w:rsidR="00A37FA2" w14:paraId="1208D27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5FEC5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FA9A92" w14:textId="295D08F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LinkNode *p=L-&gt;next;</w:t>
            </w:r>
          </w:p>
        </w:tc>
      </w:tr>
      <w:tr w:rsidR="00A37FA2" w14:paraId="0F6F47B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C713A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4A9CD3" w14:textId="712DD2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410F33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170B4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178332" w14:textId="05F56D3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fp=fopen("contacts.dat", "wb");</w:t>
            </w:r>
          </w:p>
        </w:tc>
      </w:tr>
      <w:tr w:rsidR="00A37FA2" w14:paraId="1A9A97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BF39F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1FF22E" w14:textId="336B6F7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if(fp==NULL) {</w:t>
            </w:r>
          </w:p>
        </w:tc>
      </w:tr>
      <w:tr w:rsidR="00A37FA2" w14:paraId="4D499D7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0530B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2B5ADD" w14:textId="3BA0AAB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无法创建文件！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9BBC99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859B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BCE576" w14:textId="1DC2BB1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return;</w:t>
            </w:r>
          </w:p>
        </w:tc>
      </w:tr>
      <w:tr w:rsidR="00A37FA2" w14:paraId="15DB95E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546ED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2DECA0" w14:textId="52908EE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4D0BF50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9E973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1C4EE9" w14:textId="0EC68E6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2990DC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41FAA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392D70" w14:textId="7250F90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先写入记录数量</w:t>
            </w:r>
          </w:p>
        </w:tc>
      </w:tr>
      <w:tr w:rsidR="00A37FA2" w14:paraId="097A478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F789B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6A5CE4" w14:textId="276D66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count=ListLength(L);</w:t>
            </w:r>
          </w:p>
        </w:tc>
      </w:tr>
      <w:tr w:rsidR="00A37FA2" w14:paraId="4A605BD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E007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9139B9" w14:textId="2AF177C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fwrite(&amp;count, sizeof(int), 1, fp);</w:t>
            </w:r>
          </w:p>
        </w:tc>
      </w:tr>
      <w:tr w:rsidR="00A37FA2" w14:paraId="094AE14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AEEB97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4CEDC9" w14:textId="0C8C48A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5A7B24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C1718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2C4032" w14:textId="7CCC468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写入每条记录</w:t>
            </w:r>
          </w:p>
        </w:tc>
      </w:tr>
      <w:tr w:rsidR="00A37FA2" w14:paraId="204CB4B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35C69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FB983" w14:textId="43BB49D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while(p!=NULL) {</w:t>
            </w:r>
          </w:p>
        </w:tc>
      </w:tr>
      <w:tr w:rsidR="00A37FA2" w14:paraId="0D74F88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02A794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7C8E88" w14:textId="030BB29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fwrite(&amp;p-&gt;data, sizeof(Student), 1, fp);</w:t>
            </w:r>
          </w:p>
        </w:tc>
      </w:tr>
      <w:tr w:rsidR="00A37FA2" w14:paraId="054EE34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0FB41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7C517C" w14:textId="72CE1DC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p=p-&gt;next;</w:t>
            </w:r>
          </w:p>
        </w:tc>
      </w:tr>
      <w:tr w:rsidR="00A37FA2" w14:paraId="47AE19E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1CE3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641718D" w14:textId="6858F82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7FB16C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48DE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7BDDDB" w14:textId="38346B4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ED9157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E97EA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AD0657" w14:textId="4E0523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fclose(fp);</w:t>
            </w:r>
          </w:p>
        </w:tc>
      </w:tr>
      <w:tr w:rsidR="00A37FA2" w14:paraId="0834B03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1A8DC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2BDD8D8" w14:textId="363DCCA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成功保存</w:t>
            </w:r>
            <w:r>
              <w:rPr>
                <w:rFonts w:hint="eastAsia"/>
                <w:b/>
                <w:bCs/>
              </w:rPr>
              <w:t xml:space="preserve"> "&lt;&lt;count&lt;&lt;" </w:t>
            </w:r>
            <w:r>
              <w:rPr>
                <w:rFonts w:hint="eastAsia"/>
                <w:b/>
                <w:bCs/>
              </w:rPr>
              <w:t>条记录到文件。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43E8EF3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C314F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0730D4" w14:textId="7BE0BD5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3E4F3F3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0A684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5086C6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270C72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E26157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612987D" w14:textId="77CCA5E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3FA9CDD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55DD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1C7B0F" w14:textId="010617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从文件加载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44C55A5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05242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47BA5C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C92857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F8861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3BCF76" w14:textId="61B47F2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LoadFromFile(LinkNode *&amp;L)</w:t>
            </w:r>
          </w:p>
        </w:tc>
      </w:tr>
      <w:tr w:rsidR="00A37FA2" w14:paraId="5BDD6F4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0C7B5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E44951" w14:textId="647ED88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563F5E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E6A3A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D202BDB" w14:textId="7145A4C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FILE *fp;</w:t>
            </w:r>
          </w:p>
        </w:tc>
      </w:tr>
      <w:tr w:rsidR="00A37FA2" w14:paraId="1B358B3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F700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E03A9E" w14:textId="17CF82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count, i;</w:t>
            </w:r>
          </w:p>
        </w:tc>
      </w:tr>
      <w:tr w:rsidR="00A37FA2" w14:paraId="5CDB170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B1CA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A4298E" w14:textId="0ECEF7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00A2B8E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7E10B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552CC2" w14:textId="34FA5C9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fp=fopen("contacts.dat", "rb");</w:t>
            </w:r>
          </w:p>
        </w:tc>
      </w:tr>
      <w:tr w:rsidR="00A37FA2" w14:paraId="6056C7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EBC85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972B357" w14:textId="03BE09C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if(fp==NULL) {</w:t>
            </w:r>
          </w:p>
        </w:tc>
      </w:tr>
      <w:tr w:rsidR="00A37FA2" w14:paraId="40CED23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7C410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D6BAF3" w14:textId="2C8B099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无法打开文件！文件可能不存在。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33B49FA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B88FA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6B7001" w14:textId="6CFBB2F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return;</w:t>
            </w:r>
          </w:p>
        </w:tc>
      </w:tr>
      <w:tr w:rsidR="00A37FA2" w14:paraId="641982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580F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63289A" w14:textId="0F0D375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892D5A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3B13C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73B927" w14:textId="0910283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7B0A79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029F9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B187B9" w14:textId="4BE3C79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读取记录数量</w:t>
            </w:r>
          </w:p>
        </w:tc>
      </w:tr>
      <w:tr w:rsidR="00A37FA2" w14:paraId="62D2473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ED97B9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67025C" w14:textId="7C6D684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fread(&amp;count, sizeof(int), 1, fp);</w:t>
            </w:r>
          </w:p>
        </w:tc>
      </w:tr>
      <w:tr w:rsidR="00A37FA2" w14:paraId="17B869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5BA4A4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C1110F" w14:textId="0C46B6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96B6CD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E4B9B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B65870" w14:textId="0FDBC66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if(count&lt;=0 || count&gt;MAX_STUDENTS) {</w:t>
            </w:r>
          </w:p>
        </w:tc>
      </w:tr>
      <w:tr w:rsidR="00A37FA2" w14:paraId="268BBB0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6E9C8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7898D3" w14:textId="7D5600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文件损坏：无效的记录数量</w:t>
            </w:r>
            <w:r>
              <w:rPr>
                <w:rFonts w:hint="eastAsia"/>
                <w:b/>
                <w:bCs/>
              </w:rPr>
              <w:t xml:space="preserve"> "&lt;&lt;count&lt;&lt;"\n";</w:t>
            </w:r>
          </w:p>
        </w:tc>
      </w:tr>
      <w:tr w:rsidR="00A37FA2" w14:paraId="7641BB7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AC4A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B8B699" w14:textId="674DE9B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fclose(fp);</w:t>
            </w:r>
          </w:p>
        </w:tc>
      </w:tr>
      <w:tr w:rsidR="00A37FA2" w14:paraId="3F26EEC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CD64E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4C504" w14:textId="330CD5D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return;</w:t>
            </w:r>
          </w:p>
        </w:tc>
      </w:tr>
      <w:tr w:rsidR="00A37FA2" w14:paraId="46F7004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8DFED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778A07" w14:textId="0E74A5A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3AE75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211F9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C6B8DB" w14:textId="2C0488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7371348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5AC7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8B3592F" w14:textId="44E37ED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读取每条记录并添加到链表</w:t>
            </w:r>
          </w:p>
        </w:tc>
      </w:tr>
      <w:tr w:rsidR="00A37FA2" w14:paraId="549839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0F5E5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1FDF4" w14:textId="6686A39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for(i=0; i&lt;count; i++) {</w:t>
            </w:r>
          </w:p>
        </w:tc>
      </w:tr>
      <w:tr w:rsidR="00A37FA2" w14:paraId="5FD2C0B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807F9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AC234B" w14:textId="563F11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LinkNode *newNode, *p;</w:t>
            </w:r>
          </w:p>
        </w:tc>
      </w:tr>
      <w:tr w:rsidR="00A37FA2" w14:paraId="34B6621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5EADE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E43A8FA" w14:textId="4C7F06B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681BEB0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21E25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EF5005F" w14:textId="40310A7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newNode=(LinkNode *)malloc(sizeof(LinkNode));</w:t>
            </w:r>
          </w:p>
        </w:tc>
      </w:tr>
      <w:tr w:rsidR="00A37FA2" w14:paraId="740FAE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10E62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5A80E5" w14:textId="346A963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if(newNode==NULL) {</w:t>
            </w:r>
          </w:p>
        </w:tc>
      </w:tr>
      <w:tr w:rsidR="00A37FA2" w14:paraId="4C5BD4E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292A80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4605DD" w14:textId="7810F3B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内存分配失败！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11A860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B7559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5A84E1" w14:textId="3D63E2B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fclose(fp);</w:t>
            </w:r>
          </w:p>
        </w:tc>
      </w:tr>
      <w:tr w:rsidR="00A37FA2" w14:paraId="6F55A1D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C2D21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3034407" w14:textId="3BFC875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return;</w:t>
            </w:r>
          </w:p>
        </w:tc>
      </w:tr>
      <w:tr w:rsidR="00A37FA2" w14:paraId="6C229CC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10E3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F5BB64" w14:textId="61E071F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048F83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ABB00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8C89CF" w14:textId="7A81D3E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5D679F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4F79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8B4B59" w14:textId="61AAE1F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fread(&amp;newNode-&gt;data, sizeof(Student), 1, fp);</w:t>
            </w:r>
          </w:p>
        </w:tc>
      </w:tr>
      <w:tr w:rsidR="00A37FA2" w14:paraId="03F2D34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668E4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18EAC2" w14:textId="73AC930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newNode-&gt;next=NULL;</w:t>
            </w:r>
          </w:p>
        </w:tc>
      </w:tr>
      <w:tr w:rsidR="00A37FA2" w14:paraId="601FB8C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64111F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95BC19E" w14:textId="3E9177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3333299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0FF0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8472C1" w14:textId="6DB0511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// </w:t>
            </w:r>
            <w:r>
              <w:rPr>
                <w:rFonts w:hint="eastAsia"/>
                <w:b/>
                <w:bCs/>
              </w:rPr>
              <w:t>验证读取的数据</w:t>
            </w:r>
          </w:p>
        </w:tc>
      </w:tr>
      <w:tr w:rsidR="00A37FA2" w14:paraId="5CDA52D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692A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821E8A" w14:textId="2023F09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if (newNode-&gt;data.id&lt;=0) {</w:t>
            </w:r>
          </w:p>
        </w:tc>
      </w:tr>
      <w:tr w:rsidR="00A37FA2" w14:paraId="53FFC4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AD800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16BA8F" w14:textId="1DD0C56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cout&lt;&lt;"</w:t>
            </w:r>
            <w:r>
              <w:rPr>
                <w:rFonts w:hint="eastAsia"/>
                <w:b/>
                <w:bCs/>
              </w:rPr>
              <w:t>文件损坏：检测到无效学号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6369A7F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FF6122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231857" w14:textId="6D324C1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free(newNode);</w:t>
            </w:r>
          </w:p>
        </w:tc>
      </w:tr>
      <w:tr w:rsidR="00A37FA2" w14:paraId="487D1AC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6CA6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1439376" w14:textId="3D9D43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continue;</w:t>
            </w:r>
          </w:p>
        </w:tc>
      </w:tr>
      <w:tr w:rsidR="00A37FA2" w14:paraId="497939C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074A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C2490C" w14:textId="5527F4A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53D15E2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17503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06254A" w14:textId="78E2D2C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0B88BDC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C8A27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A0E2405" w14:textId="30BC5FF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p=L;</w:t>
            </w:r>
          </w:p>
        </w:tc>
      </w:tr>
      <w:tr w:rsidR="00A37FA2" w14:paraId="75BFF92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A00F4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762D97" w14:textId="45BACB4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while(p-&gt;next!=NULL) {</w:t>
            </w:r>
          </w:p>
        </w:tc>
      </w:tr>
      <w:tr w:rsidR="00A37FA2" w14:paraId="42B8F66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517D33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0E394C" w14:textId="2A14DA8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p=p-&gt;next;</w:t>
            </w:r>
          </w:p>
        </w:tc>
      </w:tr>
      <w:tr w:rsidR="00A37FA2" w14:paraId="6EF6B78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C96A9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0B1A24" w14:textId="7D112DC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}</w:t>
            </w:r>
          </w:p>
        </w:tc>
      </w:tr>
      <w:tr w:rsidR="00A37FA2" w14:paraId="1623F2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2899C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027CF" w14:textId="17174F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</w:tc>
      </w:tr>
      <w:tr w:rsidR="00A37FA2" w14:paraId="1936242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41CE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AAA2D8" w14:textId="7445E15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p-&gt;next=newNode;</w:t>
            </w:r>
          </w:p>
        </w:tc>
      </w:tr>
      <w:tr w:rsidR="00A37FA2" w14:paraId="39A11FF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98DF6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BF4403" w14:textId="37E2BEF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FDDA42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EE64E1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E6DF9" w14:textId="10C3F29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1C90D94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1B717B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165A3E" w14:textId="483EC99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fclose(fp);</w:t>
            </w:r>
          </w:p>
        </w:tc>
      </w:tr>
      <w:tr w:rsidR="00A37FA2" w14:paraId="04A8E67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C14B5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738B03" w14:textId="2BC9C42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cout&lt;&lt;"\n</w:t>
            </w:r>
            <w:r>
              <w:rPr>
                <w:rFonts w:hint="eastAsia"/>
                <w:b/>
                <w:bCs/>
              </w:rPr>
              <w:t>成功加载</w:t>
            </w:r>
            <w:r>
              <w:rPr>
                <w:rFonts w:hint="eastAsia"/>
                <w:b/>
                <w:bCs/>
              </w:rPr>
              <w:t xml:space="preserve"> "&lt;&lt;count&lt;&lt;" </w:t>
            </w:r>
            <w:r>
              <w:rPr>
                <w:rFonts w:hint="eastAsia"/>
                <w:b/>
                <w:bCs/>
              </w:rPr>
              <w:t>条记录。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130E49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C278E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5AED4" w14:textId="7676315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F9EBA2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87467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A6DDFC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6343BFD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FD3BE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EEFDED0" w14:textId="2F50443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0F0A0D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AE93F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6F5A86" w14:textId="355558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// ** sys</w:t>
            </w:r>
            <w:r>
              <w:rPr>
                <w:rFonts w:hint="eastAsia"/>
                <w:b/>
                <w:bCs/>
              </w:rPr>
              <w:t>选择验证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030147D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18870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003BC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03F0DB2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1358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317F64" w14:textId="2622D0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input(char c)</w:t>
            </w:r>
          </w:p>
        </w:tc>
      </w:tr>
      <w:tr w:rsidR="00A37FA2" w14:paraId="5879685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473102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3EACD6" w14:textId="20AAF79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E1CA2C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42CB8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B873C2F" w14:textId="59E88DA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if('0'&lt;=c &amp;&amp; '9'&gt;=c) </w:t>
            </w:r>
          </w:p>
        </w:tc>
      </w:tr>
      <w:tr w:rsidR="00A37FA2" w14:paraId="68B0808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7D29B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B64CE4" w14:textId="498E416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c-'0';</w:t>
            </w:r>
          </w:p>
        </w:tc>
      </w:tr>
      <w:tr w:rsidR="00A37FA2" w14:paraId="4ABA287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9348F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835E02" w14:textId="717056D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else </w:t>
            </w:r>
          </w:p>
        </w:tc>
      </w:tr>
      <w:tr w:rsidR="00A37FA2" w14:paraId="5FAF495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2DCCE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1AF17D" w14:textId="7DC1A14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-1;</w:t>
            </w:r>
          </w:p>
        </w:tc>
      </w:tr>
      <w:tr w:rsidR="00A37FA2" w14:paraId="3E4DCEA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FCDA9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5A7BD8" w14:textId="0854C2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7C9F20E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72657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AA26C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A582E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4791B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8AD45B6" w14:textId="36B40B9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614D45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C0B0A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46E1B2" w14:textId="342D95F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整型输入验证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40B06BB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332A5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EC1A0F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D3A18C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EFDEA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03E9DD8" w14:textId="53DE229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Input(const </w:t>
            </w:r>
            <w:proofErr w:type="gramStart"/>
            <w:r>
              <w:rPr>
                <w:b/>
                <w:bCs/>
              </w:rPr>
              <w:t>char *s</w:t>
            </w:r>
            <w:proofErr w:type="gramEnd"/>
            <w:r>
              <w:rPr>
                <w:b/>
                <w:bCs/>
              </w:rPr>
              <w:t>, int *n)</w:t>
            </w:r>
          </w:p>
        </w:tc>
      </w:tr>
      <w:tr w:rsidR="00A37FA2" w14:paraId="16D70A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B2DBC7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A34691" w14:textId="0BE1746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4EB77EC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6867E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BEB1CB" w14:textId="633BC88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if(s) cout&lt;&lt;s;</w:t>
            </w:r>
          </w:p>
        </w:tc>
      </w:tr>
      <w:tr w:rsidR="00A37FA2" w14:paraId="09BA3C7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37931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8121B9E" w14:textId="078871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if(scanf("%d", n)!=1) {</w:t>
            </w:r>
          </w:p>
        </w:tc>
      </w:tr>
      <w:tr w:rsidR="00A37FA2" w14:paraId="073EAFA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EBCD0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25DA90" w14:textId="1868DE8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输入错误！请输入整数。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5C24F6B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5EAE5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952E4EB" w14:textId="0A2D84D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clearInputBuffer();</w:t>
            </w:r>
          </w:p>
        </w:tc>
      </w:tr>
      <w:tr w:rsidR="00A37FA2" w14:paraId="7204F82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3B351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710622" w14:textId="0F4EBF0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7CBD2E5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A0D84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960EA9" w14:textId="5B02E72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624DE5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B1E31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61141F" w14:textId="196A8FD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4D4110B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9646F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2D2714" w14:textId="281C3E2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37FA2" w14:paraId="4A067E5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FD0A3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D7CDBBB" w14:textId="5E8980B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709AB0B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0B3FB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49844F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DA3B4B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4A379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44920D" w14:textId="5C1AB8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50ED369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F350C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6E2779" w14:textId="08363A6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长整型输入验证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4857D54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328785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9E921A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4A2B45A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48BC8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F74AD5A" w14:textId="724EC8D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InputLong(const </w:t>
            </w:r>
            <w:proofErr w:type="gramStart"/>
            <w:r>
              <w:rPr>
                <w:b/>
                <w:bCs/>
              </w:rPr>
              <w:t>char *s</w:t>
            </w:r>
            <w:proofErr w:type="gramEnd"/>
            <w:r>
              <w:rPr>
                <w:b/>
                <w:bCs/>
              </w:rPr>
              <w:t xml:space="preserve">, </w:t>
            </w:r>
            <w:r w:rsidR="00800E8D">
              <w:rPr>
                <w:b/>
                <w:bCs/>
              </w:rPr>
              <w:t>long long</w:t>
            </w:r>
            <w:r>
              <w:rPr>
                <w:b/>
                <w:bCs/>
              </w:rPr>
              <w:t xml:space="preserve"> *n)</w:t>
            </w:r>
          </w:p>
        </w:tc>
      </w:tr>
      <w:tr w:rsidR="00A37FA2" w14:paraId="4434AC6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039D1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AE6A66" w14:textId="5293E24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2BC8EBA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A95B0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9B318F" w14:textId="0E5BCA1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if(s) cout&lt;&lt;s;</w:t>
            </w:r>
          </w:p>
        </w:tc>
      </w:tr>
      <w:tr w:rsidR="00A37FA2" w14:paraId="39C7106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2E743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2DB008" w14:textId="7265364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if(scanf("%ld", n)!=1) {</w:t>
            </w:r>
          </w:p>
        </w:tc>
      </w:tr>
      <w:tr w:rsidR="00A37FA2" w14:paraId="644B86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52E2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6C23A84" w14:textId="2FDF9AF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输入错误！请输入整数。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748BF4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A00465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96857D" w14:textId="304965B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clearInputBuffer();</w:t>
            </w:r>
          </w:p>
        </w:tc>
      </w:tr>
      <w:tr w:rsidR="00A37FA2" w14:paraId="14A9C82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B3903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B1161B" w14:textId="0AD0628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580E92E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6C3636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A32E0" w14:textId="77613D6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67062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20676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2B2D28" w14:textId="687D2FC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0352C394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429A2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3216600" w14:textId="259F725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37FA2" w14:paraId="5B9AF8C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D92FA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C065FEE" w14:textId="70F317A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2B158F7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8AC0C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1209FB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F82C10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122F3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AA68C9" w14:textId="38E023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7FA5006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53806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70D4EB" w14:textId="09ACEC5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浮点型输入验证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34B201E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9BBD5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BC591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55D8453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0D627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887408" w14:textId="49F441F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InputFloat(const </w:t>
            </w:r>
            <w:proofErr w:type="gramStart"/>
            <w:r>
              <w:rPr>
                <w:b/>
                <w:bCs/>
              </w:rPr>
              <w:t>char</w:t>
            </w:r>
            <w:proofErr w:type="gramEnd"/>
            <w:r>
              <w:rPr>
                <w:b/>
                <w:bCs/>
              </w:rPr>
              <w:t xml:space="preserve"> *s, float *n)</w:t>
            </w:r>
          </w:p>
        </w:tc>
      </w:tr>
      <w:tr w:rsidR="00A37FA2" w14:paraId="702CB34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F49EEB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2569F5F" w14:textId="3A93719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059D8B2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A0632B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094B61" w14:textId="4579143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if(s) cout&lt;&lt;s;</w:t>
            </w:r>
          </w:p>
        </w:tc>
      </w:tr>
      <w:tr w:rsidR="00A37FA2" w14:paraId="06ADB82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2527F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7A3E1D" w14:textId="5109F0A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if(scanf("%f", n)!=1) {</w:t>
            </w:r>
          </w:p>
        </w:tc>
      </w:tr>
      <w:tr w:rsidR="00A37FA2" w14:paraId="77A63D0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D7E4D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173EF0B" w14:textId="0561182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cout&lt;&lt;"\n</w:t>
            </w:r>
            <w:r>
              <w:rPr>
                <w:rFonts w:hint="eastAsia"/>
                <w:b/>
                <w:bCs/>
              </w:rPr>
              <w:t>输入错误！请输入数字。</w:t>
            </w:r>
            <w:r>
              <w:rPr>
                <w:rFonts w:hint="eastAsia"/>
                <w:b/>
                <w:bCs/>
              </w:rPr>
              <w:t>\n";</w:t>
            </w:r>
          </w:p>
        </w:tc>
      </w:tr>
      <w:tr w:rsidR="00A37FA2" w14:paraId="21AE0F8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BC9BE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A3A2EB" w14:textId="78E7299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clearInputBuffer();</w:t>
            </w:r>
          </w:p>
        </w:tc>
      </w:tr>
      <w:tr w:rsidR="00A37FA2" w14:paraId="028B1FA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36AF60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96C15BF" w14:textId="5734496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 false;</w:t>
            </w:r>
          </w:p>
        </w:tc>
      </w:tr>
      <w:tr w:rsidR="00A37FA2" w14:paraId="0805A2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A6B45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06118EA" w14:textId="0BF08E1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0449423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94109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94E84CB" w14:textId="2688FA5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clearInputBuffer();</w:t>
            </w:r>
          </w:p>
        </w:tc>
      </w:tr>
      <w:tr w:rsidR="00A37FA2" w14:paraId="5B547B1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8292D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486B98" w14:textId="6FF9264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A37FA2" w14:paraId="277647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8FC68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BF5D96" w14:textId="443EA55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0B14CF3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87FB75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A9CC71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351C44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2D49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67C734" w14:textId="32591CB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70AEA36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4C4CA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255159" w14:textId="1FAFA83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清除缓冲区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551232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658E3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0E7102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2A4F41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5E416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4FEEBB3" w14:textId="30D4487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void</w:t>
            </w:r>
            <w:proofErr w:type="gramEnd"/>
            <w:r>
              <w:rPr>
                <w:b/>
                <w:bCs/>
              </w:rPr>
              <w:t xml:space="preserve"> clearInputBuffer()</w:t>
            </w:r>
          </w:p>
        </w:tc>
      </w:tr>
      <w:tr w:rsidR="00A37FA2" w14:paraId="3D22203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2696A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66EA0F7" w14:textId="5AED40A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7FD96BA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FFFD2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79EBD85" w14:textId="5AD5C8F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c;</w:t>
            </w:r>
          </w:p>
        </w:tc>
      </w:tr>
      <w:tr w:rsidR="00A37FA2" w14:paraId="58166A1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0BB2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C9C851" w14:textId="568C83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while((c=getchar())!='\n' &amp;&amp; c!=EOF);</w:t>
            </w:r>
          </w:p>
        </w:tc>
      </w:tr>
      <w:tr w:rsidR="00A37FA2" w14:paraId="30F25C0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FFE1F4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58C42FA" w14:textId="67AEECA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A37FA2" w14:paraId="6109D1C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7B067F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5906F4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16C2FE9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5B91C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4F56F7E" w14:textId="3CB9814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A37FA2" w14:paraId="74E5E80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03214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205EEA" w14:textId="33A287D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去除字符串首尾空格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A37FA2" w14:paraId="720AF105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764205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73AB3A8" w14:textId="77777777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A37FA2" w14:paraId="3DDB41A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45FAC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B1DF96" w14:textId="7D4242A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void trimString(char *str)</w:t>
            </w:r>
          </w:p>
        </w:tc>
      </w:tr>
      <w:tr w:rsidR="00A37FA2" w14:paraId="6AE2B2B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98CDA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216AC73" w14:textId="7203208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A37FA2" w14:paraId="55ED789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BA3471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1EA55E1" w14:textId="7D03FFF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 (str==NULL) return;</w:t>
            </w:r>
          </w:p>
        </w:tc>
      </w:tr>
      <w:tr w:rsidR="00A37FA2" w14:paraId="5EE0A09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D2928B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F0BB30B" w14:textId="1D7F524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5B1BD8F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D4D388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C3E458" w14:textId="3883C2B6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len=strlen(str);</w:t>
            </w:r>
          </w:p>
        </w:tc>
      </w:tr>
      <w:tr w:rsidR="00A37FA2" w14:paraId="1CCA349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3EEB7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2DBFECA" w14:textId="31D188F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start=0, end=len-1;</w:t>
            </w:r>
          </w:p>
        </w:tc>
      </w:tr>
      <w:tr w:rsidR="00A37FA2" w14:paraId="6192C85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2B96A1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28E2D4" w14:textId="4E7F9B0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C7C0562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ABC9D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E6B7BE0" w14:textId="106B6A0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找到第一个非空格字符</w:t>
            </w:r>
          </w:p>
        </w:tc>
      </w:tr>
      <w:tr w:rsidR="00A37FA2" w14:paraId="171C5FD3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38A9E6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EAD5E4" w14:textId="03D0875C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while(start&lt;len &amp;&amp; isspace(str[start])) {</w:t>
            </w:r>
          </w:p>
        </w:tc>
      </w:tr>
      <w:tr w:rsidR="00A37FA2" w14:paraId="1361459D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7D9602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497D85" w14:textId="71E599F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start++;</w:t>
            </w:r>
          </w:p>
        </w:tc>
      </w:tr>
      <w:tr w:rsidR="00A37FA2" w14:paraId="74AD307E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DD3F8BD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FA3418" w14:textId="1050151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2D49B71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9A33D22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66CF6ED" w14:textId="6B44BE2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3DDD1D7A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3E10A1C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4DAC71" w14:textId="4740F3D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找到最后一个非空格字符</w:t>
            </w:r>
          </w:p>
        </w:tc>
      </w:tr>
      <w:tr w:rsidR="00A37FA2" w14:paraId="16A6B34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A70E967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8B6C4BE" w14:textId="21D6F57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while(end&gt;=0 &amp;&amp; isspace(str[end])) {</w:t>
            </w:r>
          </w:p>
        </w:tc>
      </w:tr>
      <w:tr w:rsidR="00A37FA2" w14:paraId="1CAAF6F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8B74E29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B3E3602" w14:textId="4E92B955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end--;</w:t>
            </w:r>
          </w:p>
        </w:tc>
      </w:tr>
      <w:tr w:rsidR="00A37FA2" w14:paraId="10324F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3632E5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4B4F6A" w14:textId="6DDCBE14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109EF456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CEBD9A0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08D34C" w14:textId="4874FB0D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64B42701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4035EB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55C004" w14:textId="4AD0103E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if(start&gt;end) {</w:t>
            </w:r>
          </w:p>
        </w:tc>
      </w:tr>
      <w:tr w:rsidR="00A37FA2" w14:paraId="629812AC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3B272E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FEE4349" w14:textId="2B0BF14B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str[0]='\0';</w:t>
            </w:r>
          </w:p>
        </w:tc>
      </w:tr>
      <w:tr w:rsidR="00A37FA2" w14:paraId="65359767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59C5AB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A518A5B" w14:textId="04348AC3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return;</w:t>
            </w:r>
          </w:p>
        </w:tc>
      </w:tr>
      <w:tr w:rsidR="00A37FA2" w14:paraId="0F12D54B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1FB1D1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CF57193" w14:textId="6EBC1D6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37F7048F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81FF4A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2B9B71" w14:textId="41BFD11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</w:p>
        </w:tc>
      </w:tr>
      <w:tr w:rsidR="00A37FA2" w14:paraId="4C91153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ADFEB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127EA3" w14:textId="76C5BB91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// </w:t>
            </w:r>
            <w:r>
              <w:rPr>
                <w:rFonts w:hint="eastAsia"/>
                <w:b/>
                <w:bCs/>
              </w:rPr>
              <w:t>移动字符串</w:t>
            </w:r>
          </w:p>
        </w:tc>
      </w:tr>
      <w:tr w:rsidR="00A37FA2" w14:paraId="62D6BAA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93D931F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420C17" w14:textId="1AB9A3D0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i;</w:t>
            </w:r>
          </w:p>
        </w:tc>
      </w:tr>
      <w:tr w:rsidR="00A37FA2" w14:paraId="17DAAE48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50A676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D0EB24A" w14:textId="5ECE1909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for(i=0; i&lt;=end-start; i++) {</w:t>
            </w:r>
          </w:p>
        </w:tc>
      </w:tr>
      <w:tr w:rsidR="00A37FA2" w14:paraId="6F6024B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59B8E2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A8A21D" w14:textId="23A34A22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str[i]=str[start+i];</w:t>
            </w:r>
          </w:p>
        </w:tc>
      </w:tr>
      <w:tr w:rsidR="00A37FA2" w14:paraId="38BD2AC0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FBD2B3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30DDE3" w14:textId="4A5FC85A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}</w:t>
            </w:r>
          </w:p>
        </w:tc>
      </w:tr>
      <w:tr w:rsidR="00A37FA2" w14:paraId="54BAA5E9" w14:textId="77777777" w:rsidTr="00A37FA2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D945973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387A5B" w14:textId="579601E8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str[i]='\0';</w:t>
            </w:r>
          </w:p>
        </w:tc>
      </w:tr>
      <w:tr w:rsidR="00A37FA2" w14:paraId="5211891D" w14:textId="77777777" w:rsidTr="00952C6D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32F9972E" w14:textId="77777777" w:rsidR="00A37FA2" w:rsidRPr="005C0275" w:rsidRDefault="00A37FA2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C2993A2" w14:textId="30D3F99F" w:rsidR="00A37FA2" w:rsidRDefault="00A37FA2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</w:tbl>
    <w:p w14:paraId="6171F656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BD4C" w14:textId="77777777" w:rsidR="00C23830" w:rsidRDefault="00C23830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E4684AF" w14:textId="77777777" w:rsidR="00C23830" w:rsidRDefault="00C23830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059F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49A67576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6B08" w14:textId="77777777" w:rsidR="00C23830" w:rsidRDefault="00C23830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35B5AEC" w14:textId="77777777" w:rsidR="00C23830" w:rsidRDefault="00C23830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A2"/>
    <w:rsid w:val="00004214"/>
    <w:rsid w:val="000113CB"/>
    <w:rsid w:val="0001390F"/>
    <w:rsid w:val="00051614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A2DE3"/>
    <w:rsid w:val="004E3E4A"/>
    <w:rsid w:val="004E51C8"/>
    <w:rsid w:val="00522075"/>
    <w:rsid w:val="005C0275"/>
    <w:rsid w:val="005C65FC"/>
    <w:rsid w:val="005F37AB"/>
    <w:rsid w:val="00612EBE"/>
    <w:rsid w:val="0062357B"/>
    <w:rsid w:val="00641698"/>
    <w:rsid w:val="00660803"/>
    <w:rsid w:val="00702B7E"/>
    <w:rsid w:val="00706ED9"/>
    <w:rsid w:val="007322DF"/>
    <w:rsid w:val="00800E8D"/>
    <w:rsid w:val="00813991"/>
    <w:rsid w:val="00820C72"/>
    <w:rsid w:val="008324AE"/>
    <w:rsid w:val="00882CF7"/>
    <w:rsid w:val="00911925"/>
    <w:rsid w:val="00952C6D"/>
    <w:rsid w:val="00964E02"/>
    <w:rsid w:val="00965081"/>
    <w:rsid w:val="00A14010"/>
    <w:rsid w:val="00A30D33"/>
    <w:rsid w:val="00A37FA2"/>
    <w:rsid w:val="00A522C6"/>
    <w:rsid w:val="00A57F33"/>
    <w:rsid w:val="00AB229C"/>
    <w:rsid w:val="00AC3D71"/>
    <w:rsid w:val="00AE4E31"/>
    <w:rsid w:val="00B75C87"/>
    <w:rsid w:val="00BB3D42"/>
    <w:rsid w:val="00BE24C4"/>
    <w:rsid w:val="00BF5415"/>
    <w:rsid w:val="00C0337F"/>
    <w:rsid w:val="00C101A7"/>
    <w:rsid w:val="00C23830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B34C4"/>
    <w:rsid w:val="00E25B88"/>
    <w:rsid w:val="00E3085E"/>
    <w:rsid w:val="00E3683C"/>
    <w:rsid w:val="00E76DA3"/>
    <w:rsid w:val="00EB7641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9DC639"/>
  <w14:defaultImageDpi w14:val="32767"/>
  <w15:chartTrackingRefBased/>
  <w15:docId w15:val="{E5503784-8A5F-4E2F-A612-A0E537D7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5</TotalTime>
  <Pages>24</Pages>
  <Words>3893</Words>
  <Characters>22194</Characters>
  <Application>Microsoft Office Word</Application>
  <DocSecurity>0</DocSecurity>
  <Lines>184</Lines>
  <Paragraphs>52</Paragraphs>
  <ScaleCrop>false</ScaleCrop>
  <Company/>
  <LinksUpToDate>false</LinksUpToDate>
  <CharactersWithSpaces>26035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2</cp:revision>
  <dcterms:created xsi:type="dcterms:W3CDTF">2025-12-07T14:53:00Z</dcterms:created>
  <dcterms:modified xsi:type="dcterms:W3CDTF">2025-12-07T15:51:00Z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