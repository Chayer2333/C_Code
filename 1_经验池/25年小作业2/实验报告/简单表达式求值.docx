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ACB1" w14:textId="41E3549D" w:rsidR="00083D44" w:rsidRDefault="00803087" w:rsidP="00803087">
      <w:pPr>
        <w:pStyle w:val="00"/>
        <w:ind w:firstLineChars="0" w:firstLine="0"/>
        <w:rPr>
          <w:rFonts w:hint="eastAsia"/>
        </w:rPr>
      </w:pPr>
      <w:r>
        <w:rPr>
          <w:rFonts w:hint="eastAsia"/>
        </w:rPr>
        <w:t>简单表达式求值</w:t>
      </w:r>
    </w:p>
    <w:tbl>
      <w:tblPr>
        <w:tblStyle w:val="ae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1"/>
        <w:gridCol w:w="8521"/>
      </w:tblGrid>
      <w:tr w:rsidR="00A30D33" w14:paraId="3B81F415" w14:textId="77777777" w:rsidTr="00952C6D">
        <w:tc>
          <w:tcPr>
            <w:tcW w:w="8948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4DD219" w14:textId="046514AC" w:rsidR="00A30D33" w:rsidRPr="00083D44" w:rsidRDefault="00803087" w:rsidP="00A30D33">
            <w:pPr>
              <w:pStyle w:val="001"/>
              <w:spacing w:line="360" w:lineRule="exact"/>
              <w:jc w:val="both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2024040731192_</w:t>
            </w:r>
            <w:r>
              <w:rPr>
                <w:rFonts w:hint="eastAsia"/>
              </w:rPr>
              <w:t>李畅</w:t>
            </w:r>
            <w:r>
              <w:rPr>
                <w:rFonts w:hint="eastAsia"/>
              </w:rPr>
              <w:t>_KS2.cpp</w:t>
            </w:r>
          </w:p>
        </w:tc>
      </w:tr>
      <w:tr w:rsidR="005C0275" w14:paraId="04C6C8A6" w14:textId="77777777" w:rsidTr="00952C6D">
        <w:trPr>
          <w:trHeight w:val="64"/>
        </w:trPr>
        <w:tc>
          <w:tcPr>
            <w:tcW w:w="421" w:type="dxa"/>
            <w:tcBorders>
              <w:top w:val="threeDEmboss" w:sz="6" w:space="0" w:color="auto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7D8BCB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threeDEmboss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0268AD23" w14:textId="336C2294" w:rsidR="005C0275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stdio.h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5C0275" w14:paraId="157FF0F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0C2CDF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224A0F" w14:textId="567744E8" w:rsidR="005C0275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stdlib.h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803087" w14:paraId="72048A5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5ACC7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62452C" w14:textId="389B5A8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stdbool.h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803087" w14:paraId="0896892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36B5B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E6F6CB" w14:textId="3AEC327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math.h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803087" w14:paraId="61E54CE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5305F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183CE7" w14:textId="12583DF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#include &lt;</w:t>
            </w:r>
            <w:proofErr w:type="spellStart"/>
            <w:r>
              <w:rPr>
                <w:b/>
                <w:bCs/>
              </w:rPr>
              <w:t>string.h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803087" w14:paraId="2316C1A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F0A06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46401E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2FA3B24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C257E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B2B3AD" w14:textId="5E4E24E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#define MAXSIZE 100 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的最大容量</w:t>
            </w:r>
          </w:p>
        </w:tc>
      </w:tr>
      <w:tr w:rsidR="00803087" w14:paraId="3E7AF92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0715D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DD2256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40C366C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B2E25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A136E3" w14:textId="76EB0C5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typedef </w:t>
            </w:r>
            <w:proofErr w:type="spellStart"/>
            <w:r>
              <w:rPr>
                <w:rFonts w:hint="eastAsia"/>
                <w:b/>
                <w:bCs/>
              </w:rPr>
              <w:t>enum</w:t>
            </w:r>
            <w:proofErr w:type="spellEnd"/>
            <w:r>
              <w:rPr>
                <w:rFonts w:hint="eastAsia"/>
                <w:b/>
                <w:bCs/>
              </w:rPr>
              <w:t xml:space="preserve"> 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数据类型枚举</w:t>
            </w:r>
          </w:p>
        </w:tc>
      </w:tr>
      <w:tr w:rsidR="00803087" w14:paraId="01FE4F1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D7AEE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5EB97A" w14:textId="3245053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OPERATOR,   // </w:t>
            </w:r>
            <w:r>
              <w:rPr>
                <w:rFonts w:hint="eastAsia"/>
                <w:b/>
                <w:bCs/>
              </w:rPr>
              <w:t>运算符</w:t>
            </w:r>
          </w:p>
        </w:tc>
      </w:tr>
      <w:tr w:rsidR="00803087" w14:paraId="5802647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D6388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4292B1" w14:textId="1CE64EB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OPERAND     // </w:t>
            </w:r>
            <w:r>
              <w:rPr>
                <w:rFonts w:hint="eastAsia"/>
                <w:b/>
                <w:bCs/>
              </w:rPr>
              <w:t>操作数</w:t>
            </w:r>
          </w:p>
        </w:tc>
      </w:tr>
      <w:tr w:rsidR="00803087" w14:paraId="55ED355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299EF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C461EB" w14:textId="4A66E21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DataType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803087" w14:paraId="2992400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73EF5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B19448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0FAE32F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927F8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326736" w14:textId="67FBEF0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typedef union 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元素联合体</w:t>
            </w:r>
          </w:p>
        </w:tc>
      </w:tr>
      <w:tr w:rsidR="00803087" w14:paraId="4CEC6EE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19E18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EECAF1" w14:textId="470EEB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char op;    // </w:t>
            </w:r>
            <w:r>
              <w:rPr>
                <w:rFonts w:hint="eastAsia"/>
                <w:b/>
                <w:bCs/>
              </w:rPr>
              <w:t>运算符</w:t>
            </w:r>
          </w:p>
        </w:tc>
      </w:tr>
      <w:tr w:rsidR="00803087" w14:paraId="03B1B75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27D88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AA98B9" w14:textId="226C05F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double num; // </w:t>
            </w:r>
            <w:r>
              <w:rPr>
                <w:rFonts w:hint="eastAsia"/>
                <w:b/>
                <w:bCs/>
              </w:rPr>
              <w:t>操作数</w:t>
            </w:r>
          </w:p>
        </w:tc>
      </w:tr>
      <w:tr w:rsidR="00803087" w14:paraId="072DE29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C52D8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6FA586" w14:textId="252E282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 Element;</w:t>
            </w:r>
          </w:p>
        </w:tc>
      </w:tr>
      <w:tr w:rsidR="00803087" w14:paraId="7CC0464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8A598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98CB69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5FAF82E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A01C9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75E3C2" w14:textId="76C836D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typedef struct 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顺序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结构</w:t>
            </w:r>
          </w:p>
        </w:tc>
      </w:tr>
      <w:tr w:rsidR="00803087" w14:paraId="1891176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C0A9D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3FE069" w14:textId="79EBBC0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Element data[MAXSIZE];</w:t>
            </w:r>
          </w:p>
        </w:tc>
      </w:tr>
      <w:tr w:rsidR="00803087" w14:paraId="5FA54F9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D6A3F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5CBC00" w14:textId="639A2D8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DataType</w:t>
            </w:r>
            <w:proofErr w:type="spellEnd"/>
            <w:r>
              <w:rPr>
                <w:rFonts w:hint="eastAsia"/>
                <w:b/>
                <w:bCs/>
              </w:rPr>
              <w:t xml:space="preserve"> type; 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的数据类型</w:t>
            </w:r>
          </w:p>
        </w:tc>
      </w:tr>
      <w:tr w:rsidR="00803087" w14:paraId="06AB73F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3671B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B64CC1" w14:textId="2CD1F9D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top;       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顶指针</w:t>
            </w:r>
          </w:p>
        </w:tc>
      </w:tr>
      <w:tr w:rsidR="00803087" w14:paraId="3BF1F75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B3F61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F53B54" w14:textId="0E6AD73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803087" w14:paraId="66FC326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CAF14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967B12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6BC216C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AB943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62BB8E" w14:textId="33CE591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全局变量</w:t>
            </w:r>
          </w:p>
        </w:tc>
      </w:tr>
      <w:tr w:rsidR="00803087" w14:paraId="086BBD2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FD36D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2D7EF1" w14:textId="0E3C2BC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char expression[MAXSIZE*2];   // </w:t>
            </w:r>
            <w:r>
              <w:rPr>
                <w:rFonts w:hint="eastAsia"/>
                <w:b/>
                <w:bCs/>
              </w:rPr>
              <w:t>存储表达式</w:t>
            </w:r>
          </w:p>
        </w:tc>
      </w:tr>
      <w:tr w:rsidR="00803087" w14:paraId="0CF7D1D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C51DF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1AA34F" w14:textId="3568777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int  pos = 0;                 // </w:t>
            </w:r>
            <w:r>
              <w:rPr>
                <w:rFonts w:hint="eastAsia"/>
                <w:b/>
                <w:bCs/>
              </w:rPr>
              <w:t>当前解析位置</w:t>
            </w:r>
          </w:p>
        </w:tc>
      </w:tr>
      <w:tr w:rsidR="00803087" w14:paraId="52DADCE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33B67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ECE35B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36DE6CA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0D80D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14B130" w14:textId="03BCDC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函数声明</w:t>
            </w:r>
          </w:p>
        </w:tc>
      </w:tr>
      <w:tr w:rsidR="00803087" w14:paraId="65F0E94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16A42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A3C608" w14:textId="7F6283D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void Menu();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  // </w:t>
            </w:r>
            <w:r>
              <w:rPr>
                <w:rFonts w:hint="eastAsia"/>
                <w:b/>
                <w:bCs/>
              </w:rPr>
              <w:t>控制面板</w:t>
            </w:r>
          </w:p>
        </w:tc>
      </w:tr>
      <w:tr w:rsidR="00803087" w14:paraId="3D5776A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BF5A1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EFD8A7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27296DD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0377A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12112B" w14:textId="0168BB4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*&amp;s);</w:t>
            </w:r>
          </w:p>
        </w:tc>
      </w:tr>
      <w:tr w:rsidR="00803087" w14:paraId="2EF86F9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06492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328A81" w14:textId="29E65DE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*&amp;s);</w:t>
            </w:r>
          </w:p>
        </w:tc>
      </w:tr>
      <w:tr w:rsidR="00803087" w14:paraId="4E0F607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86EC8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2D89E1" w14:textId="05AD341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*s);</w:t>
            </w:r>
          </w:p>
        </w:tc>
      </w:tr>
      <w:tr w:rsidR="00803087" w14:paraId="26764BA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72E74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1E963B" w14:textId="60B4658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StackFull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*s);</w:t>
            </w:r>
          </w:p>
        </w:tc>
      </w:tr>
      <w:tr w:rsidR="00803087" w14:paraId="67B7DD1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A4689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4D8A1B" w14:textId="03A6F3D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Push(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e);</w:t>
            </w:r>
          </w:p>
        </w:tc>
      </w:tr>
      <w:tr w:rsidR="00803087" w14:paraId="3E487ED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3F1EA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887DA1" w14:textId="36E49B4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Pop(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&amp;e);</w:t>
            </w:r>
          </w:p>
        </w:tc>
      </w:tr>
      <w:tr w:rsidR="00803087" w14:paraId="3AD206F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609A9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1752D9" w14:textId="7B26B4E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*s, Element &amp;e);</w:t>
            </w:r>
          </w:p>
        </w:tc>
      </w:tr>
      <w:tr w:rsidR="00803087" w14:paraId="0CBCB56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EBF43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04D06E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6D4E29F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CA7D9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41EDD7" w14:textId="16F7239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double 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 xml:space="preserve">(char </w:t>
            </w:r>
            <w:proofErr w:type="spellStart"/>
            <w:r>
              <w:rPr>
                <w:b/>
                <w:bCs/>
              </w:rPr>
              <w:t>startChar</w:t>
            </w:r>
            <w:proofErr w:type="spellEnd"/>
            <w:r>
              <w:rPr>
                <w:b/>
                <w:bCs/>
              </w:rPr>
              <w:t xml:space="preserve">, char 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803087" w14:paraId="6EDA597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D9EF9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C8365C" w14:textId="221E174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Precede(char op1, char op2);</w:t>
            </w:r>
          </w:p>
        </w:tc>
      </w:tr>
      <w:tr w:rsidR="00803087" w14:paraId="0D75FDD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7EBF0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7451E1" w14:textId="776FBF1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Operate(double a, char theta, double b);</w:t>
            </w:r>
          </w:p>
        </w:tc>
      </w:tr>
      <w:tr w:rsidR="00803087" w14:paraId="4698D36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5FB27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4E5ED4" w14:textId="15025CA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Number(int *index);</w:t>
            </w:r>
          </w:p>
        </w:tc>
      </w:tr>
      <w:tr w:rsidR="00803087" w14:paraId="1CFA257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49F34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0737F2" w14:textId="16A8316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(int pos);</w:t>
            </w:r>
          </w:p>
        </w:tc>
      </w:tr>
      <w:tr w:rsidR="00803087" w14:paraId="432909D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26C1D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E72FFE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1ED3C2B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4D17A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90A341" w14:textId="4D7D117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Pause();</w:t>
            </w:r>
          </w:p>
        </w:tc>
      </w:tr>
      <w:tr w:rsidR="00803087" w14:paraId="53303E3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69B40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2C7278" w14:textId="5214E20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803087" w14:paraId="03F06E2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652D9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932B4A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2265C93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17376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B42E6D" w14:textId="062FAC1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4DB715F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581A5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F78506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4119A28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D8261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39BD23" w14:textId="6DE9B2C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main() {</w:t>
            </w:r>
          </w:p>
        </w:tc>
      </w:tr>
      <w:tr w:rsidR="00803087" w14:paraId="137C3A3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853F6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DF2ADD" w14:textId="397BDCD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while(1){</w:t>
            </w:r>
          </w:p>
        </w:tc>
      </w:tr>
      <w:tr w:rsidR="00803087" w14:paraId="0C33878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AFAE6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C37A31" w14:textId="5FD3596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ab/>
            </w:r>
          </w:p>
        </w:tc>
      </w:tr>
      <w:tr w:rsidR="00803087" w14:paraId="4FF6DAF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B3385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8582C7" w14:textId="4A199A9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Menu();</w:t>
            </w:r>
          </w:p>
        </w:tc>
      </w:tr>
      <w:tr w:rsidR="00803087" w14:paraId="1F87096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659C0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208479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26ACE6A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3E6FE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58E098" w14:textId="534C41F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请输入计算表达式（以</w:t>
            </w:r>
            <w:r>
              <w:rPr>
                <w:rFonts w:hint="eastAsia"/>
                <w:b/>
                <w:bCs/>
              </w:rPr>
              <w:t>#</w:t>
            </w:r>
            <w:r>
              <w:rPr>
                <w:rFonts w:hint="eastAsia"/>
                <w:b/>
                <w:bCs/>
              </w:rPr>
              <w:t>结束）</w:t>
            </w:r>
            <w:r>
              <w:rPr>
                <w:rFonts w:hint="eastAsia"/>
                <w:b/>
                <w:bCs/>
              </w:rPr>
              <w:t>: ");</w:t>
            </w:r>
          </w:p>
        </w:tc>
      </w:tr>
      <w:tr w:rsidR="00803087" w14:paraId="2767231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4329D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A80F7F" w14:textId="2F8C440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fgets</w:t>
            </w:r>
            <w:proofErr w:type="spellEnd"/>
            <w:r>
              <w:rPr>
                <w:b/>
                <w:bCs/>
              </w:rPr>
              <w:t xml:space="preserve">(expression, 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(expression), stdin)==NULL) {</w:t>
            </w:r>
          </w:p>
        </w:tc>
      </w:tr>
      <w:tr w:rsidR="00803087" w14:paraId="0DBA349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D3C9A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EAE75A" w14:textId="331B88F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输入错误！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803087" w14:paraId="41EE060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5C583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B063B6" w14:textId="4261D78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803087" w14:paraId="24E7D0B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53489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137E7A" w14:textId="3E9521B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803087" w14:paraId="0662316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91BCE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0A04AC" w14:textId="7A3A551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6D884A0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0B07E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3AC444" w14:textId="2AE06D9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68503CA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E2DB3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006C86" w14:textId="7ED8FFE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移除换行符</w:t>
            </w:r>
          </w:p>
        </w:tc>
      </w:tr>
      <w:tr w:rsidR="00803087" w14:paraId="6AE3FD3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B8C94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0E1FBA" w14:textId="65DE877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expression[</w:t>
            </w:r>
            <w:proofErr w:type="spellStart"/>
            <w:r>
              <w:rPr>
                <w:b/>
                <w:bCs/>
              </w:rPr>
              <w:t>strcspn</w:t>
            </w:r>
            <w:proofErr w:type="spellEnd"/>
            <w:r>
              <w:rPr>
                <w:b/>
                <w:bCs/>
              </w:rPr>
              <w:t>(expression, "\n")]='\0';</w:t>
            </w:r>
          </w:p>
        </w:tc>
      </w:tr>
      <w:tr w:rsidR="00803087" w14:paraId="17D8EE6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A883C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D34A5E" w14:textId="25003AA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3B75C3C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858E5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B1C240" w14:textId="14D6B84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检查是否以</w:t>
            </w:r>
            <w:r>
              <w:rPr>
                <w:rFonts w:hint="eastAsia"/>
                <w:b/>
                <w:bCs/>
              </w:rPr>
              <w:t>#</w:t>
            </w:r>
            <w:r>
              <w:rPr>
                <w:rFonts w:hint="eastAsia"/>
                <w:b/>
                <w:bCs/>
              </w:rPr>
              <w:t>结束</w:t>
            </w:r>
          </w:p>
        </w:tc>
      </w:tr>
      <w:tr w:rsidR="00803087" w14:paraId="2916476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99509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B5D0C1" w14:textId="0C68BB6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>(expression);</w:t>
            </w:r>
          </w:p>
        </w:tc>
      </w:tr>
      <w:tr w:rsidR="00803087" w14:paraId="5082040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0AC20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C27151" w14:textId="28E989E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&gt;0 &amp;&amp; expression[len-1]!='#') {</w:t>
            </w:r>
          </w:p>
        </w:tc>
      </w:tr>
      <w:tr w:rsidR="00803087" w14:paraId="2A59B4B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0A8E1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FA3896" w14:textId="225C1A9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错误表达式必须以</w:t>
            </w:r>
            <w:r>
              <w:rPr>
                <w:rFonts w:hint="eastAsia"/>
                <w:b/>
                <w:bCs/>
              </w:rPr>
              <w:t>'#'</w:t>
            </w:r>
            <w:r>
              <w:rPr>
                <w:rFonts w:hint="eastAsia"/>
                <w:b/>
                <w:bCs/>
              </w:rPr>
              <w:t>结束！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803087" w14:paraId="5072313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0217F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5E6C6B" w14:textId="4274EB1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Pause();</w:t>
            </w:r>
          </w:p>
        </w:tc>
      </w:tr>
      <w:tr w:rsidR="00803087" w14:paraId="15EE996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09673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CA676D" w14:textId="1A6CDD0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803087" w14:paraId="4579EFE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A15D0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7A8CD7" w14:textId="5D691EE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2F202B8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AA16A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34AEBB" w14:textId="24D456D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2D4156C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BB9D2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8916ED" w14:textId="01137F4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strcmp</w:t>
            </w:r>
            <w:proofErr w:type="spellEnd"/>
            <w:r>
              <w:rPr>
                <w:b/>
                <w:bCs/>
              </w:rPr>
              <w:t xml:space="preserve">(expression, "exit#")==0 || </w:t>
            </w:r>
            <w:proofErr w:type="spellStart"/>
            <w:r>
              <w:rPr>
                <w:b/>
                <w:bCs/>
              </w:rPr>
              <w:t>strcmp</w:t>
            </w:r>
            <w:proofErr w:type="spellEnd"/>
            <w:r>
              <w:rPr>
                <w:b/>
                <w:bCs/>
              </w:rPr>
              <w:t>(expression, "quit#")==0) {</w:t>
            </w:r>
          </w:p>
        </w:tc>
      </w:tr>
      <w:tr w:rsidR="00803087" w14:paraId="2BF249C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85E94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53E12E" w14:textId="640650C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程序退出。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803087" w14:paraId="1D2C58A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B6C6B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F24ACC" w14:textId="6155026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803087" w14:paraId="07EAD28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DA665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9504EC" w14:textId="1549621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0EDF7ED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3FC0C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D44EC9" w14:textId="3B44C2D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1BD1A22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88919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44F0AB" w14:textId="57F31AE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表达式验证</w:t>
            </w:r>
          </w:p>
        </w:tc>
      </w:tr>
      <w:tr w:rsidR="00803087" w14:paraId="28EFC78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CF285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4A8C28" w14:textId="245AF7B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bool valid = true;</w:t>
            </w:r>
          </w:p>
        </w:tc>
      </w:tr>
      <w:tr w:rsidR="00803087" w14:paraId="69909D0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632D5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D027B8" w14:textId="50DEEAD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=0;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&lt;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 xml:space="preserve">(expression);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 {</w:t>
            </w:r>
          </w:p>
        </w:tc>
      </w:tr>
      <w:tr w:rsidR="00803087" w14:paraId="63EB748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E8286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6348C5" w14:textId="12E5455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(!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)) {</w:t>
            </w:r>
          </w:p>
        </w:tc>
      </w:tr>
      <w:tr w:rsidR="00803087" w14:paraId="01DED3D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292D8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C4B19E" w14:textId="00A26D7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valid=false;</w:t>
            </w:r>
          </w:p>
        </w:tc>
      </w:tr>
      <w:tr w:rsidR="00803087" w14:paraId="4F6AEB6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208EC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1262F4" w14:textId="724DDA3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803087" w14:paraId="0381E13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48761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E69F81" w14:textId="2FB9A9C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803087" w14:paraId="4E9F693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52A78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F0F97A" w14:textId="00B414D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241CCC5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722B1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EC80F9" w14:textId="179016C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509BCC2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08950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4A2C8B" w14:textId="0DC6C39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(!valid) {</w:t>
            </w:r>
          </w:p>
        </w:tc>
      </w:tr>
      <w:tr w:rsidR="00803087" w14:paraId="046D5C2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2ADE8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A704BB" w14:textId="1D4B0B8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表达式有误，请重新输入。</w:t>
            </w:r>
            <w:r>
              <w:rPr>
                <w:rFonts w:hint="eastAsia"/>
                <w:b/>
                <w:bCs/>
              </w:rPr>
              <w:t>\n\n");</w:t>
            </w:r>
          </w:p>
        </w:tc>
      </w:tr>
      <w:tr w:rsidR="00803087" w14:paraId="11AF9AB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57A54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6B768C" w14:textId="63071A8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803087" w14:paraId="2D1636A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5C503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7E01C1" w14:textId="2292216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803087" w14:paraId="6C0DC42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3C5AB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706CE0" w14:textId="5B19030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355F08E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7A65F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A5B007" w14:textId="6994FDE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281443E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7B8E1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0619AF" w14:textId="13DC634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重置解析位置</w:t>
            </w:r>
          </w:p>
        </w:tc>
      </w:tr>
      <w:tr w:rsidR="00803087" w14:paraId="7F9DB06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76A3D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795424" w14:textId="08D959A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pos = 0;</w:t>
            </w:r>
          </w:p>
        </w:tc>
      </w:tr>
      <w:tr w:rsidR="00803087" w14:paraId="2CE9BEE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9C1FF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839B4E" w14:textId="15516B1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72BA337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DEAA4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386CFE" w14:textId="6F85D16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计算表达式</w:t>
            </w:r>
          </w:p>
        </w:tc>
      </w:tr>
      <w:tr w:rsidR="00803087" w14:paraId="51C5791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8D665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9BB6ED" w14:textId="7BC049C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double result=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 xml:space="preserve">('\0', '#'); </w:t>
            </w:r>
          </w:p>
        </w:tc>
      </w:tr>
      <w:tr w:rsidR="00803087" w14:paraId="062603C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583F9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8C159D" w14:textId="1ADAD81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计算结果</w:t>
            </w:r>
            <w:r>
              <w:rPr>
                <w:rFonts w:hint="eastAsia"/>
                <w:b/>
                <w:bCs/>
              </w:rPr>
              <w:t>: %.10g\n", result);</w:t>
            </w:r>
          </w:p>
        </w:tc>
      </w:tr>
      <w:tr w:rsidR="00803087" w14:paraId="0CB58DD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761A3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D7BE8A" w14:textId="58A1D0B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1D24BAB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45E91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0AB740" w14:textId="52D1B45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Pause();</w:t>
            </w:r>
          </w:p>
        </w:tc>
      </w:tr>
      <w:tr w:rsidR="00803087" w14:paraId="654F2EF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DA5A6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CBE64E" w14:textId="51FFFA4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}</w:t>
            </w:r>
          </w:p>
        </w:tc>
      </w:tr>
      <w:tr w:rsidR="00803087" w14:paraId="18FCAD9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98840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0D36D0" w14:textId="6430F74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0;</w:t>
            </w:r>
          </w:p>
        </w:tc>
      </w:tr>
      <w:tr w:rsidR="00803087" w14:paraId="34946AB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34802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2690F8" w14:textId="458BC40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33D3783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883EC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DE0E31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1F83EA9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E32F1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923EE6" w14:textId="1DEAFFF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4E81718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968C7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98299F" w14:textId="5B6AFAB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Menu()</w:t>
            </w:r>
          </w:p>
        </w:tc>
      </w:tr>
      <w:tr w:rsidR="00803087" w14:paraId="397C83F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B53F2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45F2B2" w14:textId="32209FE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803087" w14:paraId="1BE6774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9B14E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7CDAE6" w14:textId="28A3834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system("</w:t>
            </w:r>
            <w:proofErr w:type="spellStart"/>
            <w:r>
              <w:rPr>
                <w:b/>
                <w:bCs/>
              </w:rPr>
              <w:t>cls</w:t>
            </w:r>
            <w:proofErr w:type="spellEnd"/>
            <w:r>
              <w:rPr>
                <w:b/>
                <w:bCs/>
              </w:rPr>
              <w:t>");</w:t>
            </w:r>
          </w:p>
        </w:tc>
      </w:tr>
      <w:tr w:rsidR="00803087" w14:paraId="0B77D88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48F3C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BDCD40" w14:textId="23F078F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ab/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("============= </w:t>
            </w:r>
            <w:r>
              <w:rPr>
                <w:rFonts w:hint="eastAsia"/>
                <w:b/>
                <w:bCs/>
              </w:rPr>
              <w:t>简单表达式求</w:t>
            </w:r>
            <w:proofErr w:type="gramStart"/>
            <w:r>
              <w:rPr>
                <w:rFonts w:hint="eastAsia"/>
                <w:b/>
                <w:bCs/>
              </w:rPr>
              <w:t>值程序</w:t>
            </w:r>
            <w:proofErr w:type="gramEnd"/>
            <w:r>
              <w:rPr>
                <w:rFonts w:hint="eastAsia"/>
                <w:b/>
                <w:bCs/>
              </w:rPr>
              <w:t xml:space="preserve"> =============\n");</w:t>
            </w:r>
          </w:p>
        </w:tc>
      </w:tr>
      <w:tr w:rsidR="00803087" w14:paraId="5071683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9A769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C4D022" w14:textId="5B5D4F5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("===   ===    === === </w:t>
            </w:r>
            <w:r>
              <w:rPr>
                <w:rFonts w:hint="eastAsia"/>
                <w:b/>
                <w:bCs/>
              </w:rPr>
              <w:t>说明</w:t>
            </w:r>
            <w:r>
              <w:rPr>
                <w:rFonts w:hint="eastAsia"/>
                <w:b/>
                <w:bCs/>
              </w:rPr>
              <w:t xml:space="preserve"> === ===    ===   ===\n");</w:t>
            </w:r>
          </w:p>
        </w:tc>
      </w:tr>
      <w:tr w:rsidR="00803087" w14:paraId="7DBEC7D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0D583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FD62A8" w14:textId="25BA35A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("0. </w:t>
            </w:r>
            <w:r>
              <w:rPr>
                <w:rFonts w:hint="eastAsia"/>
                <w:b/>
                <w:bCs/>
              </w:rPr>
              <w:t>输入以下字符串退出：</w:t>
            </w:r>
            <w:r>
              <w:rPr>
                <w:rFonts w:hint="eastAsia"/>
                <w:b/>
                <w:bCs/>
              </w:rPr>
              <w:t xml:space="preserve">    quit# </w:t>
            </w:r>
            <w:r>
              <w:rPr>
                <w:rFonts w:hint="eastAsia"/>
                <w:b/>
                <w:bCs/>
              </w:rPr>
              <w:t>或</w:t>
            </w:r>
            <w:r>
              <w:rPr>
                <w:rFonts w:hint="eastAsia"/>
                <w:b/>
                <w:bCs/>
              </w:rPr>
              <w:t xml:space="preserve"> exit#     \n"); </w:t>
            </w:r>
          </w:p>
        </w:tc>
      </w:tr>
      <w:tr w:rsidR="00803087" w14:paraId="5531B66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ADCB2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578FBA" w14:textId="73A9B24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("1. </w:t>
            </w:r>
            <w:r>
              <w:rPr>
                <w:rFonts w:hint="eastAsia"/>
                <w:b/>
                <w:bCs/>
              </w:rPr>
              <w:t>输入表达式以</w:t>
            </w:r>
            <w:r>
              <w:rPr>
                <w:rFonts w:hint="eastAsia"/>
                <w:b/>
                <w:bCs/>
              </w:rPr>
              <w:t xml:space="preserve">            '#'</w:t>
            </w:r>
            <w:r>
              <w:rPr>
                <w:rFonts w:hint="eastAsia"/>
                <w:b/>
                <w:bCs/>
              </w:rPr>
              <w:t>结束</w:t>
            </w:r>
            <w:r>
              <w:rPr>
                <w:rFonts w:hint="eastAsia"/>
                <w:b/>
                <w:bCs/>
              </w:rPr>
              <w:t xml:space="preserve">            \n");</w:t>
            </w:r>
          </w:p>
        </w:tc>
      </w:tr>
      <w:tr w:rsidR="00803087" w14:paraId="0901448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084CC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75F33D" w14:textId="5028D00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("2. </w:t>
            </w:r>
            <w:r>
              <w:rPr>
                <w:rFonts w:hint="eastAsia"/>
                <w:b/>
                <w:bCs/>
              </w:rPr>
              <w:t>支持实数运算</w:t>
            </w:r>
            <w:r>
              <w:rPr>
                <w:rFonts w:hint="eastAsia"/>
                <w:b/>
                <w:bCs/>
              </w:rPr>
              <w:t xml:space="preserve">            </w:t>
            </w:r>
            <w:r>
              <w:rPr>
                <w:rFonts w:hint="eastAsia"/>
                <w:b/>
                <w:bCs/>
              </w:rPr>
              <w:t>如：</w:t>
            </w:r>
            <w:r>
              <w:rPr>
                <w:rFonts w:hint="eastAsia"/>
                <w:b/>
                <w:bCs/>
              </w:rPr>
              <w:t>3.2              \n");</w:t>
            </w:r>
          </w:p>
        </w:tc>
      </w:tr>
      <w:tr w:rsidR="00803087" w14:paraId="55CF449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51B36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5B977B" w14:textId="48C1FAD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("3. </w:t>
            </w:r>
            <w:r>
              <w:rPr>
                <w:rFonts w:hint="eastAsia"/>
                <w:b/>
                <w:bCs/>
              </w:rPr>
              <w:t>支持四则运算</w:t>
            </w:r>
            <w:r>
              <w:rPr>
                <w:rFonts w:hint="eastAsia"/>
                <w:b/>
                <w:bCs/>
              </w:rPr>
              <w:t xml:space="preserve">            (+ - * /)</w:t>
            </w:r>
            <w:r>
              <w:rPr>
                <w:rFonts w:hint="eastAsia"/>
                <w:b/>
                <w:bCs/>
              </w:rPr>
              <w:t>和括号</w:t>
            </w:r>
            <w:r>
              <w:rPr>
                <w:rFonts w:hint="eastAsia"/>
                <w:b/>
                <w:bCs/>
              </w:rPr>
              <w:t xml:space="preserve">    \n");</w:t>
            </w:r>
          </w:p>
        </w:tc>
      </w:tr>
      <w:tr w:rsidR="00803087" w14:paraId="4F7381C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E1C6A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8E3AD3" w14:textId="54C17AA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("4. </w:t>
            </w:r>
            <w:r>
              <w:rPr>
                <w:rFonts w:hint="eastAsia"/>
                <w:b/>
                <w:bCs/>
              </w:rPr>
              <w:t>支持一元负号</w:t>
            </w:r>
            <w:r>
              <w:rPr>
                <w:rFonts w:hint="eastAsia"/>
                <w:b/>
                <w:bCs/>
              </w:rPr>
              <w:t xml:space="preserve">            </w:t>
            </w:r>
            <w:r>
              <w:rPr>
                <w:rFonts w:hint="eastAsia"/>
                <w:b/>
                <w:bCs/>
              </w:rPr>
              <w:t>如：</w:t>
            </w:r>
            <w:r>
              <w:rPr>
                <w:rFonts w:hint="eastAsia"/>
                <w:b/>
                <w:bCs/>
              </w:rPr>
              <w:t>-5, -(3+2)     \n");</w:t>
            </w:r>
          </w:p>
        </w:tc>
      </w:tr>
      <w:tr w:rsidR="00803087" w14:paraId="1655628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E7088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3F7AC3" w14:textId="1D8A288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("==============================================\n");</w:t>
            </w:r>
          </w:p>
        </w:tc>
      </w:tr>
      <w:tr w:rsidR="00803087" w14:paraId="290B3DA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450D1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151D21" w14:textId="5841020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示例：</w:t>
            </w:r>
            <w:r>
              <w:rPr>
                <w:rFonts w:hint="eastAsia"/>
                <w:b/>
                <w:bCs/>
              </w:rPr>
              <w:t>50.3*8+25/8*(-5+69*8.6)+8*(-6*5.6/7)# \n");</w:t>
            </w:r>
          </w:p>
        </w:tc>
      </w:tr>
      <w:tr w:rsidR="00803087" w14:paraId="47CE6B2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4AB51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11E6C2" w14:textId="50F6C71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("==============================================\n\n");</w:t>
            </w:r>
          </w:p>
        </w:tc>
      </w:tr>
      <w:tr w:rsidR="00803087" w14:paraId="0CB9A2A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509E3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D2D171" w14:textId="2640985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};</w:t>
            </w:r>
          </w:p>
        </w:tc>
      </w:tr>
      <w:tr w:rsidR="00803087" w14:paraId="5D2B9E4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3764F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285402" w14:textId="172048E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803087" w14:paraId="7C5CE67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E8774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33CD6F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284F2BA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BD2D6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844B73" w14:textId="4C99617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568072D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726C1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A8D1AB" w14:textId="333DF29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初始化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803087" w14:paraId="268F7CD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473EA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3B1B34" w14:textId="6A917B0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 {</w:t>
            </w:r>
          </w:p>
        </w:tc>
      </w:tr>
      <w:tr w:rsidR="00803087" w14:paraId="149E271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2A38E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D4FA96" w14:textId="6A2A91E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s=(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*)malloc(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>));</w:t>
            </w:r>
          </w:p>
        </w:tc>
      </w:tr>
      <w:tr w:rsidR="00803087" w14:paraId="0EB07AC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40854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4636C8" w14:textId="7E2BAE7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(s==NULL) {</w:t>
            </w:r>
          </w:p>
        </w:tc>
      </w:tr>
      <w:tr w:rsidR="00803087" w14:paraId="75FEB39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D5FCD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52A7DD" w14:textId="6CD0245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内存分配失败！</w:t>
            </w:r>
            <w:r>
              <w:rPr>
                <w:rFonts w:hint="eastAsia"/>
                <w:b/>
                <w:bCs/>
              </w:rPr>
              <w:t>\n"); Pause();</w:t>
            </w:r>
          </w:p>
        </w:tc>
      </w:tr>
      <w:tr w:rsidR="00803087" w14:paraId="581E997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92179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9F44C8" w14:textId="080F81E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803087" w14:paraId="12C5DBE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F1576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B20DBC" w14:textId="55F7B32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5CF9F87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AE9D2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CF7CF8" w14:textId="1AA1453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s-&gt;top=-1;</w:t>
            </w:r>
          </w:p>
        </w:tc>
      </w:tr>
      <w:tr w:rsidR="00803087" w14:paraId="12FA6B8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3133C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9D2752" w14:textId="37E8816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3D73DDF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427B0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760393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1FF7721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D98DA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1BA0DF" w14:textId="6DBA32D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销毁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803087" w14:paraId="74E1810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3DF7E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5C02BA" w14:textId="1B3E940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void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 {</w:t>
            </w:r>
          </w:p>
        </w:tc>
      </w:tr>
      <w:tr w:rsidR="00803087" w14:paraId="35E67A2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8A898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CBE393" w14:textId="4AC132C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(s!=NULL) {</w:t>
            </w:r>
          </w:p>
        </w:tc>
      </w:tr>
      <w:tr w:rsidR="00803087" w14:paraId="4181930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C150A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406579" w14:textId="70C691A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free(s);</w:t>
            </w:r>
          </w:p>
        </w:tc>
      </w:tr>
      <w:tr w:rsidR="00803087" w14:paraId="2BC8FD0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751D0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E67952" w14:textId="0CCF845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s=NULL;</w:t>
            </w:r>
          </w:p>
        </w:tc>
      </w:tr>
      <w:tr w:rsidR="00803087" w14:paraId="200BD07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58342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D49959" w14:textId="10141BF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136F2CC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B9C41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A412B9" w14:textId="6E8205A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229F4B3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87F76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2B8522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3F311C8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10594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3CE52F" w14:textId="0D1FF4F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判断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是否为空</w:t>
            </w:r>
          </w:p>
        </w:tc>
      </w:tr>
      <w:tr w:rsidR="00803087" w14:paraId="1C18166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5B0B0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C26135" w14:textId="1E04A59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 {</w:t>
            </w:r>
          </w:p>
        </w:tc>
      </w:tr>
      <w:tr w:rsidR="00803087" w14:paraId="222BDE3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AFFAC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3541D7" w14:textId="33510B6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s-&gt;top==-1;</w:t>
            </w:r>
          </w:p>
        </w:tc>
      </w:tr>
      <w:tr w:rsidR="00803087" w14:paraId="70161B9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D13A0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ACFA95" w14:textId="472FA38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1AF6CE4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FF762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63E938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1441E09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0DFAF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60F91F" w14:textId="09A1002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判断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是否已满</w:t>
            </w:r>
          </w:p>
        </w:tc>
      </w:tr>
      <w:tr w:rsidR="00803087" w14:paraId="097E156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17DB6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4851FB" w14:textId="008ED18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StackFull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 {</w:t>
            </w:r>
          </w:p>
        </w:tc>
      </w:tr>
      <w:tr w:rsidR="00803087" w14:paraId="08F060A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B8A91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3CEA2C" w14:textId="0208CBD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s-&gt;top==MAXSIZE-1;</w:t>
            </w:r>
          </w:p>
        </w:tc>
      </w:tr>
      <w:tr w:rsidR="00803087" w14:paraId="1F2D3B5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F522D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45647F" w14:textId="26818A0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748956B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BF281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71885E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5C98150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1227F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940BDE" w14:textId="5298B1A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入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操作</w:t>
            </w:r>
          </w:p>
        </w:tc>
      </w:tr>
      <w:tr w:rsidR="00803087" w14:paraId="1EA9854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87102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829C0E" w14:textId="46E417F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bool</w:t>
            </w:r>
            <w:proofErr w:type="gramEnd"/>
            <w:r>
              <w:rPr>
                <w:b/>
                <w:bCs/>
              </w:rPr>
              <w:t xml:space="preserve"> Push(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e) {</w:t>
            </w:r>
          </w:p>
        </w:tc>
      </w:tr>
      <w:tr w:rsidR="00803087" w14:paraId="4A92C06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0A58E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00B0FE" w14:textId="37783B0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</w:t>
            </w:r>
            <w:proofErr w:type="spellStart"/>
            <w:r>
              <w:rPr>
                <w:b/>
                <w:bCs/>
              </w:rPr>
              <w:t>StackFull</w:t>
            </w:r>
            <w:proofErr w:type="spellEnd"/>
            <w:r>
              <w:rPr>
                <w:b/>
                <w:bCs/>
              </w:rPr>
              <w:t>(s)) {</w:t>
            </w:r>
          </w:p>
        </w:tc>
      </w:tr>
      <w:tr w:rsidR="00803087" w14:paraId="37BC5CB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19B0C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9F3B8D" w14:textId="1A7DE67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已满，无法入栈！</w:t>
            </w:r>
            <w:r>
              <w:rPr>
                <w:rFonts w:hint="eastAsia"/>
                <w:b/>
                <w:bCs/>
              </w:rPr>
              <w:t>\n"); Pause();</w:t>
            </w:r>
          </w:p>
        </w:tc>
      </w:tr>
      <w:tr w:rsidR="00803087" w14:paraId="2479204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D809D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FD963B" w14:textId="6AFE67E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803087" w14:paraId="77F3DB8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8D2F6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60CF0D" w14:textId="3CE4BD2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58F5E79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E9E7C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6CA4A9" w14:textId="2E38FF2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s-&gt;top++;</w:t>
            </w:r>
          </w:p>
        </w:tc>
      </w:tr>
      <w:tr w:rsidR="00803087" w14:paraId="75437BC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4BB3A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37018E" w14:textId="5BA10BF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s-&gt;data[s-&gt;top] = e;</w:t>
            </w:r>
          </w:p>
        </w:tc>
      </w:tr>
      <w:tr w:rsidR="00803087" w14:paraId="3617366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AEC48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B558A9" w14:textId="4C545D7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803087" w14:paraId="3E66371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6F943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958041" w14:textId="5B937A0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5F23FD6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2CF05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0C7653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0C6588B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28806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D2647A" w14:textId="43BDFEF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出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操作</w:t>
            </w:r>
          </w:p>
        </w:tc>
      </w:tr>
      <w:tr w:rsidR="00803087" w14:paraId="3CA01D2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77AE9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7138E3" w14:textId="6AEA428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bool</w:t>
            </w:r>
            <w:proofErr w:type="gramEnd"/>
            <w:r>
              <w:rPr>
                <w:b/>
                <w:bCs/>
              </w:rPr>
              <w:t xml:space="preserve"> Pop(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&amp;e) {</w:t>
            </w:r>
          </w:p>
        </w:tc>
      </w:tr>
      <w:tr w:rsidR="00803087" w14:paraId="565BB2A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DBF6F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9F5A66" w14:textId="38084E1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(s)) {</w:t>
            </w:r>
          </w:p>
        </w:tc>
      </w:tr>
      <w:tr w:rsidR="00803087" w14:paraId="5AD0C8C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CF1F6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F4C906" w14:textId="31A81EE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803087" w14:paraId="13B1180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33A6D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943B3B" w14:textId="19B70C6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45AD7E1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C116A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8F4741" w14:textId="1E641FB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e=s-&gt;data[s-&gt;top];</w:t>
            </w:r>
          </w:p>
        </w:tc>
      </w:tr>
      <w:tr w:rsidR="00803087" w14:paraId="6D6BBAD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1662A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D4CA90" w14:textId="0220935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s-&gt;top--;</w:t>
            </w:r>
          </w:p>
        </w:tc>
      </w:tr>
      <w:tr w:rsidR="00803087" w14:paraId="6DB0B42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688A8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96D687" w14:textId="36C0E90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803087" w14:paraId="08C2009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6F76E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3079EB" w14:textId="21B8F13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2E49C30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F80B7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DC021C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6E22058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DCE98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F88564" w14:textId="4F0A878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获取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顶元素</w:t>
            </w:r>
          </w:p>
        </w:tc>
      </w:tr>
      <w:tr w:rsidR="00803087" w14:paraId="79E8C30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0CCC4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054305" w14:textId="61FDF08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*s, Element &amp;e) {</w:t>
            </w:r>
          </w:p>
        </w:tc>
      </w:tr>
      <w:tr w:rsidR="00803087" w14:paraId="3B3BB09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AD435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FD51E6" w14:textId="6601448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(s)) {</w:t>
            </w:r>
          </w:p>
        </w:tc>
      </w:tr>
      <w:tr w:rsidR="00803087" w14:paraId="05E9B79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7C365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3D7622" w14:textId="59AE046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803087" w14:paraId="29445EF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00D22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89EC8B" w14:textId="03EC6AD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6F85D4D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28E07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37D8D2" w14:textId="1FCC930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e=s-&gt;data[s-&gt;top];</w:t>
            </w:r>
          </w:p>
        </w:tc>
      </w:tr>
      <w:tr w:rsidR="00803087" w14:paraId="100A1A0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1776F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3BD293" w14:textId="0630445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803087" w14:paraId="3311D2D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B2754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48EF51" w14:textId="04BB63B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299E568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6A13D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874CE8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26FD953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34530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6313DB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4A420B5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FBF89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7BC503" w14:textId="23ECA18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29C86B0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EEC60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2F61D0" w14:textId="47FE315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字符验证函数</w:t>
            </w:r>
          </w:p>
        </w:tc>
      </w:tr>
      <w:tr w:rsidR="00803087" w14:paraId="34A9910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B4376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BE3FFD" w14:textId="7DB7499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(int pos) {</w:t>
            </w:r>
          </w:p>
        </w:tc>
      </w:tr>
      <w:tr w:rsidR="00803087" w14:paraId="478889E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90A28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B8B871" w14:textId="7B8E28A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(pos&lt;0 || pos&gt;=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>(expression)) return false;</w:t>
            </w:r>
          </w:p>
        </w:tc>
      </w:tr>
      <w:tr w:rsidR="00803087" w14:paraId="59561BC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F251C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391E8E" w14:textId="17BA549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6BD2CED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DB29C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DE5E42" w14:textId="624B775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current=expression[pos];</w:t>
            </w:r>
          </w:p>
        </w:tc>
      </w:tr>
      <w:tr w:rsidR="00803087" w14:paraId="4EB3CC1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17FDA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6AA7CB" w14:textId="042F6DE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=pos&gt;0?expression[pos-1]:'\0';</w:t>
            </w:r>
          </w:p>
        </w:tc>
      </w:tr>
      <w:tr w:rsidR="00803087" w14:paraId="400A907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1B8BC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CE5E76" w14:textId="2A97EA1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next=expression[pos+1];</w:t>
            </w:r>
          </w:p>
        </w:tc>
      </w:tr>
      <w:tr w:rsidR="00803087" w14:paraId="29FC036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D7898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C2C492" w14:textId="20FC76E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410AAAE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1FEF7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31AEC6" w14:textId="10697F9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(!(current=='+' || current=='-' || current=='*' || </w:t>
            </w:r>
          </w:p>
        </w:tc>
      </w:tr>
      <w:tr w:rsidR="00803087" w14:paraId="7935A86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6150D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669382" w14:textId="3A5176C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current=='/' || current=='(' || current==')' || </w:t>
            </w:r>
          </w:p>
        </w:tc>
      </w:tr>
      <w:tr w:rsidR="00803087" w14:paraId="1622D30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101AC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E1450E" w14:textId="6245F0A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current=='#' || current=='.' || </w:t>
            </w:r>
          </w:p>
        </w:tc>
      </w:tr>
      <w:tr w:rsidR="00803087" w14:paraId="3DE5F98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9BE2D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59823C" w14:textId="302F14E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(current&gt;='0' &amp;&amp; current&lt;='9'))) {</w:t>
            </w:r>
          </w:p>
        </w:tc>
      </w:tr>
      <w:tr w:rsidR="00803087" w14:paraId="6F7D94C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CF0A7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D2651B" w14:textId="1940FB7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错误非法字符</w:t>
            </w:r>
            <w:r>
              <w:rPr>
                <w:rFonts w:hint="eastAsia"/>
                <w:b/>
                <w:bCs/>
              </w:rPr>
              <w:t xml:space="preserve"> '%c'\n", current);</w:t>
            </w:r>
          </w:p>
        </w:tc>
      </w:tr>
      <w:tr w:rsidR="00803087" w14:paraId="4B661C3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B3E7A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CA77E3" w14:textId="6CFCDEF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Pause();</w:t>
            </w:r>
          </w:p>
        </w:tc>
      </w:tr>
      <w:tr w:rsidR="00803087" w14:paraId="2E0EDB9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DAE20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1E28C4" w14:textId="3C03CEC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803087" w14:paraId="74AB452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DF809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55264F" w14:textId="791F8E2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32ADBEE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3DE12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F31D09" w14:textId="4A9DC91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42480DE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B8A8E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35353D" w14:textId="223907B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(current=='/' &amp;&amp; next=='0' &amp;&amp; </w:t>
            </w:r>
          </w:p>
        </w:tc>
      </w:tr>
      <w:tr w:rsidR="00803087" w14:paraId="5CDD184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8D41C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21B302" w14:textId="00EA01C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(pos+2&gt;=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>(expression) || expression[pos+2]&lt;'0' || expression[pos+2]&gt;'9')) {</w:t>
            </w:r>
          </w:p>
        </w:tc>
      </w:tr>
      <w:tr w:rsidR="00803087" w14:paraId="3BB166D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F26DD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6CEC49" w14:textId="2C53D4C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</w:t>
            </w:r>
            <w:proofErr w:type="gramStart"/>
            <w:r>
              <w:rPr>
                <w:rFonts w:hint="eastAsia"/>
                <w:b/>
                <w:bCs/>
              </w:rPr>
              <w:t>除零错误</w:t>
            </w:r>
            <w:proofErr w:type="gramEnd"/>
            <w:r>
              <w:rPr>
                <w:rFonts w:hint="eastAsia"/>
                <w:b/>
                <w:bCs/>
              </w:rPr>
              <w:t>\n");</w:t>
            </w:r>
          </w:p>
        </w:tc>
      </w:tr>
      <w:tr w:rsidR="00803087" w14:paraId="1DBFC07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F0D60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4FD588" w14:textId="27170F8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Pause();</w:t>
            </w:r>
          </w:p>
        </w:tc>
      </w:tr>
      <w:tr w:rsidR="00803087" w14:paraId="7681C9E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71A68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0F2EC4" w14:textId="3ABB20E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803087" w14:paraId="7269BEE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B2DA0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645050" w14:textId="37E9BC8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21AACCD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D8E9D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8F833E" w14:textId="1CF28C9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454C9B4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FF8BA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9DB59A" w14:textId="2007646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(current=='.') {</w:t>
            </w:r>
          </w:p>
        </w:tc>
      </w:tr>
      <w:tr w:rsidR="00803087" w14:paraId="23776D6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6338C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8723DB" w14:textId="56A29E9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(pos==0 ||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 xml:space="preserve">&gt;='0' &amp;&amp;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&lt;='9')) {</w:t>
            </w:r>
          </w:p>
        </w:tc>
      </w:tr>
      <w:tr w:rsidR="00803087" w14:paraId="393160A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45E56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7E5936" w14:textId="37AA563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错误小数点前必须为数字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803087" w14:paraId="1AAE6C1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3A14B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3AAA92" w14:textId="1CBACD5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803087" w14:paraId="5D0E424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D2469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EA56BB" w14:textId="4563FCB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false;</w:t>
            </w:r>
          </w:p>
        </w:tc>
      </w:tr>
      <w:tr w:rsidR="00803087" w14:paraId="2BA9E37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A1E6F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279C75" w14:textId="27E1B85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7FA65DF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B90F5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8E357B" w14:textId="196AAC1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(next=='\0' || !(next&gt;='0' &amp;&amp; next&lt;='9')) {</w:t>
            </w:r>
          </w:p>
        </w:tc>
      </w:tr>
      <w:tr w:rsidR="00803087" w14:paraId="09D225A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21754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9D1F9A" w14:textId="2C59B6B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错误小数点后必须为数字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803087" w14:paraId="5EDFCA2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A5895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91A7D1" w14:textId="08C27C3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803087" w14:paraId="4E69D02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CCEB5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6E2AB8" w14:textId="2823401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false;</w:t>
            </w:r>
          </w:p>
        </w:tc>
      </w:tr>
      <w:tr w:rsidR="00803087" w14:paraId="25FC043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3367A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1C6282" w14:textId="6B5F69F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1A5C775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F1881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FF90A2" w14:textId="4671AD0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5C8D878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70991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AE660B" w14:textId="1207E6A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7C7777F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17DFC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EF896A" w14:textId="5428208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检查连续的运算符</w:t>
            </w:r>
          </w:p>
        </w:tc>
      </w:tr>
      <w:tr w:rsidR="00803087" w14:paraId="07D7B54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AB00D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4CF820" w14:textId="2273E98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((current=='+' || current=='-' || current=='*' || current=='/') &amp;&amp;</w:t>
            </w:r>
          </w:p>
        </w:tc>
      </w:tr>
      <w:tr w:rsidR="00803087" w14:paraId="3994233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FFC0D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952AB5" w14:textId="53D2B2C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 xml:space="preserve">=='+' ||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 xml:space="preserve">=='-' ||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 xml:space="preserve"> =='*' ||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=='/')) {</w:t>
            </w:r>
          </w:p>
        </w:tc>
      </w:tr>
      <w:tr w:rsidR="00803087" w14:paraId="3A4A486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0753A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21C9DF" w14:textId="5520D10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允许一元负号的情况：如</w:t>
            </w:r>
            <w:r>
              <w:rPr>
                <w:rFonts w:hint="eastAsia"/>
                <w:b/>
                <w:bCs/>
              </w:rPr>
              <w:t xml:space="preserve"> "*-"</w:t>
            </w:r>
            <w:r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>"+-"</w:t>
            </w:r>
            <w:r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 xml:space="preserve">"(-" </w:t>
            </w:r>
            <w:r>
              <w:rPr>
                <w:rFonts w:hint="eastAsia"/>
                <w:b/>
                <w:bCs/>
              </w:rPr>
              <w:t>等</w:t>
            </w:r>
          </w:p>
        </w:tc>
      </w:tr>
      <w:tr w:rsidR="00803087" w14:paraId="0EF3749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57090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0153AA" w14:textId="67010DB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=='*' &amp;&amp; current=='-') &amp;&amp;</w:t>
            </w:r>
          </w:p>
        </w:tc>
      </w:tr>
      <w:tr w:rsidR="00803087" w14:paraId="0FD5E82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F8185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CBA717" w14:textId="2E77A9C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=='/' &amp;&amp; current=='-') &amp;&amp;</w:t>
            </w:r>
          </w:p>
        </w:tc>
      </w:tr>
      <w:tr w:rsidR="00803087" w14:paraId="05ABFE1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C526D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6F235A" w14:textId="3FB8122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=='+' &amp;&amp; current=='-') &amp;&amp;</w:t>
            </w:r>
          </w:p>
        </w:tc>
      </w:tr>
      <w:tr w:rsidR="00803087" w14:paraId="3169421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9EFD8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702C88" w14:textId="139D2F1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=='-' &amp;&amp; current=='-') &amp;&amp;</w:t>
            </w:r>
          </w:p>
        </w:tc>
      </w:tr>
      <w:tr w:rsidR="00803087" w14:paraId="6E1443C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8AF53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EEBEA2" w14:textId="102580A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=='(' &amp;&amp; current=='-')) {</w:t>
            </w:r>
          </w:p>
        </w:tc>
      </w:tr>
      <w:tr w:rsidR="00803087" w14:paraId="14A6522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A21D7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524177" w14:textId="09C4FF4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错误连续的运算符</w:t>
            </w:r>
            <w:r>
              <w:rPr>
                <w:rFonts w:hint="eastAsia"/>
                <w:b/>
                <w:bCs/>
              </w:rPr>
              <w:t xml:space="preserve"> '%</w:t>
            </w:r>
            <w:proofErr w:type="spellStart"/>
            <w:r>
              <w:rPr>
                <w:rFonts w:hint="eastAsia"/>
                <w:b/>
                <w:bCs/>
              </w:rPr>
              <w:t>c%c</w:t>
            </w:r>
            <w:proofErr w:type="spellEnd"/>
            <w:r>
              <w:rPr>
                <w:rFonts w:hint="eastAsia"/>
                <w:b/>
                <w:bCs/>
              </w:rPr>
              <w:t xml:space="preserve">'\n", </w:t>
            </w:r>
            <w:proofErr w:type="spellStart"/>
            <w:r>
              <w:rPr>
                <w:rFonts w:hint="eastAsia"/>
                <w:b/>
                <w:bCs/>
              </w:rPr>
              <w:t>prev</w:t>
            </w:r>
            <w:proofErr w:type="spellEnd"/>
            <w:r>
              <w:rPr>
                <w:rFonts w:hint="eastAsia"/>
                <w:b/>
                <w:bCs/>
              </w:rPr>
              <w:t>, current);</w:t>
            </w:r>
          </w:p>
        </w:tc>
      </w:tr>
      <w:tr w:rsidR="00803087" w14:paraId="49C4C51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D6286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D7CC48" w14:textId="658114C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803087" w14:paraId="1EFCBDB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76815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4DDBF9" w14:textId="240666D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false;</w:t>
            </w:r>
          </w:p>
        </w:tc>
      </w:tr>
      <w:tr w:rsidR="00803087" w14:paraId="12A0BBF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1AB60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C6CC85" w14:textId="24A506F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68F0782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C103B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B7BD93" w14:textId="6A0869D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35707BF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22DDF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A95D64" w14:textId="5FD288C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39FE0DC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0FB02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E52660" w14:textId="2AD6CC7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803087" w14:paraId="752CFB9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90417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2D2D3B" w14:textId="0D6E6FE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457B468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5F76F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63CB4E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7DD699F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68DA6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8EB587" w14:textId="60C7009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2045194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FE02E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C1862C" w14:textId="4D6EE31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数字转换函数</w:t>
            </w:r>
          </w:p>
        </w:tc>
      </w:tr>
      <w:tr w:rsidR="00803087" w14:paraId="1A62A27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5D711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C7FDDC" w14:textId="3209FC3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Number(int *index) {</w:t>
            </w:r>
          </w:p>
        </w:tc>
      </w:tr>
      <w:tr w:rsidR="00803087" w14:paraId="1E0761D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26B7B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62A959" w14:textId="441C7E5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= *index;</w:t>
            </w:r>
          </w:p>
        </w:tc>
      </w:tr>
      <w:tr w:rsidR="00803087" w14:paraId="06B8861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6162D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1A804B" w14:textId="14271B8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sign = 1;  // </w:t>
            </w:r>
            <w:r>
              <w:rPr>
                <w:rFonts w:hint="eastAsia"/>
                <w:b/>
                <w:bCs/>
              </w:rPr>
              <w:t>符号，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为正数，</w:t>
            </w:r>
            <w:r>
              <w:rPr>
                <w:rFonts w:hint="eastAsia"/>
                <w:b/>
                <w:bCs/>
              </w:rPr>
              <w:t>-1</w:t>
            </w:r>
            <w:r>
              <w:rPr>
                <w:rFonts w:hint="eastAsia"/>
                <w:b/>
                <w:bCs/>
              </w:rPr>
              <w:t>为负数</w:t>
            </w:r>
          </w:p>
        </w:tc>
      </w:tr>
      <w:tr w:rsidR="00803087" w14:paraId="16077C6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48412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F848A2" w14:textId="3B58010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</w:t>
            </w:r>
            <w:proofErr w:type="spellStart"/>
            <w:r>
              <w:rPr>
                <w:b/>
                <w:bCs/>
              </w:rPr>
              <w:t>integer_part</w:t>
            </w:r>
            <w:proofErr w:type="spellEnd"/>
            <w:r>
              <w:rPr>
                <w:b/>
                <w:bCs/>
              </w:rPr>
              <w:t>=0.0;</w:t>
            </w:r>
          </w:p>
        </w:tc>
      </w:tr>
      <w:tr w:rsidR="00803087" w14:paraId="1F0E49A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F584D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F6AB15" w14:textId="3A2C54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</w:t>
            </w:r>
            <w:proofErr w:type="spellStart"/>
            <w:r>
              <w:rPr>
                <w:b/>
                <w:bCs/>
              </w:rPr>
              <w:t>fraction_part</w:t>
            </w:r>
            <w:proofErr w:type="spellEnd"/>
            <w:r>
              <w:rPr>
                <w:b/>
                <w:bCs/>
              </w:rPr>
              <w:t>=0.0;</w:t>
            </w:r>
          </w:p>
        </w:tc>
      </w:tr>
      <w:tr w:rsidR="00803087" w14:paraId="198823E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2472A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4E726A" w14:textId="51B13AC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result=0.0;</w:t>
            </w:r>
          </w:p>
        </w:tc>
      </w:tr>
      <w:tr w:rsidR="00803087" w14:paraId="50E0317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502CA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CDA92F" w14:textId="17291DE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</w:t>
            </w:r>
            <w:proofErr w:type="spellStart"/>
            <w:r>
              <w:rPr>
                <w:b/>
                <w:bCs/>
              </w:rPr>
              <w:t>fraction_digits</w:t>
            </w:r>
            <w:proofErr w:type="spellEnd"/>
            <w:r>
              <w:rPr>
                <w:b/>
                <w:bCs/>
              </w:rPr>
              <w:t>=0;</w:t>
            </w:r>
          </w:p>
        </w:tc>
      </w:tr>
      <w:tr w:rsidR="00803087" w14:paraId="681B072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FD5B1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9B8A72" w14:textId="1F6C8AB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08E4359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840EA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32B8B0" w14:textId="22138FD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处理一元负号</w:t>
            </w:r>
          </w:p>
        </w:tc>
      </w:tr>
      <w:tr w:rsidR="00803087" w14:paraId="60C17B8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07CD6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60058B" w14:textId="6381E56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]=='-') {</w:t>
            </w:r>
          </w:p>
        </w:tc>
      </w:tr>
      <w:tr w:rsidR="00803087" w14:paraId="5CA37F2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1DEE1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43B5D5" w14:textId="094A600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判断是否为一元负号</w:t>
            </w:r>
          </w:p>
        </w:tc>
      </w:tr>
      <w:tr w:rsidR="00803087" w14:paraId="13D3C5B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5D27A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C655BB" w14:textId="0552F4E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==0 || expression[i-1]=='(' || expression[i-1]=='+' || </w:t>
            </w:r>
          </w:p>
        </w:tc>
      </w:tr>
      <w:tr w:rsidR="00803087" w14:paraId="30E8142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C95CD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FBE0B3" w14:textId="5A8A7EF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expression[i-1]=='-' || expression[i-1]=='*' || </w:t>
            </w:r>
          </w:p>
        </w:tc>
      </w:tr>
      <w:tr w:rsidR="00803087" w14:paraId="1946407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A74F9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A5BCBB" w14:textId="0E3587E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expression[i-1]=='/' || expression[i-1]=='#') {</w:t>
            </w:r>
          </w:p>
        </w:tc>
      </w:tr>
      <w:tr w:rsidR="00803087" w14:paraId="604C057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373E6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62E731" w14:textId="36AC396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sign=-1;</w:t>
            </w:r>
          </w:p>
        </w:tc>
      </w:tr>
      <w:tr w:rsidR="00803087" w14:paraId="20E426E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191C2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59B792" w14:textId="082422D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++;</w:t>
            </w:r>
          </w:p>
        </w:tc>
      </w:tr>
      <w:tr w:rsidR="00803087" w14:paraId="068336E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8E688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4C7075" w14:textId="6D59E2A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673284B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123A5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551C7C" w14:textId="2C5827B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4400B0D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07DE0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DD11CD" w14:textId="4CF92AD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21D640F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0F010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A750DF" w14:textId="0DED684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处理整数部分</w:t>
            </w:r>
          </w:p>
        </w:tc>
      </w:tr>
      <w:tr w:rsidR="00803087" w14:paraId="2B69589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562E2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3459E5" w14:textId="67C5398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]&gt;='0' &amp;&amp; 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]&lt;='9') {</w:t>
            </w:r>
          </w:p>
        </w:tc>
      </w:tr>
      <w:tr w:rsidR="00803087" w14:paraId="535FE39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0E311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7E8924" w14:textId="143D384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integer_part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integer_part</w:t>
            </w:r>
            <w:proofErr w:type="spellEnd"/>
            <w:r>
              <w:rPr>
                <w:b/>
                <w:bCs/>
              </w:rPr>
              <w:t>*10+(expression[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]-'0');</w:t>
            </w:r>
          </w:p>
        </w:tc>
      </w:tr>
      <w:tr w:rsidR="00803087" w14:paraId="00AF84E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52DFC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607685" w14:textId="0BA3D64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++;</w:t>
            </w:r>
          </w:p>
        </w:tc>
      </w:tr>
      <w:tr w:rsidR="00803087" w14:paraId="6BE766D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07ABD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5751BB" w14:textId="2760324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08638B5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E4BBC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0524DA" w14:textId="307537B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2E871E1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8BEBD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E2A956" w14:textId="1BE644B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处理小数部分</w:t>
            </w:r>
          </w:p>
        </w:tc>
      </w:tr>
      <w:tr w:rsidR="00803087" w14:paraId="227A5AC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64AFB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B52C89" w14:textId="6BE7CC6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]=='.') {</w:t>
            </w:r>
          </w:p>
        </w:tc>
      </w:tr>
      <w:tr w:rsidR="00803087" w14:paraId="223D3FF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F307F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84870A" w14:textId="369A02D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++;  // </w:t>
            </w:r>
            <w:r>
              <w:rPr>
                <w:rFonts w:hint="eastAsia"/>
                <w:b/>
                <w:bCs/>
              </w:rPr>
              <w:t>跳过小数点</w:t>
            </w:r>
          </w:p>
        </w:tc>
      </w:tr>
      <w:tr w:rsidR="00803087" w14:paraId="6EAF8D9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6D273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864FC8" w14:textId="4D6B76D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while(expression[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]&gt;='0' &amp;&amp; 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]&lt;='9') {</w:t>
            </w:r>
          </w:p>
        </w:tc>
      </w:tr>
      <w:tr w:rsidR="00803087" w14:paraId="48F869B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CAA4B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1E142B" w14:textId="2EBA678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fraction_part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fraction_part</w:t>
            </w:r>
            <w:proofErr w:type="spellEnd"/>
            <w:r>
              <w:rPr>
                <w:b/>
                <w:bCs/>
              </w:rPr>
              <w:t>*10+(expression[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]-'0');</w:t>
            </w:r>
          </w:p>
        </w:tc>
      </w:tr>
      <w:tr w:rsidR="00803087" w14:paraId="51FA1E4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2052C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14C5EE" w14:textId="4021741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fraction_digits</w:t>
            </w:r>
            <w:proofErr w:type="spellEnd"/>
            <w:r>
              <w:rPr>
                <w:b/>
                <w:bCs/>
              </w:rPr>
              <w:t>++;</w:t>
            </w:r>
          </w:p>
        </w:tc>
      </w:tr>
      <w:tr w:rsidR="00803087" w14:paraId="60CB961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F0667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96A1D7" w14:textId="5E6F60F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++;</w:t>
            </w:r>
          </w:p>
        </w:tc>
      </w:tr>
      <w:tr w:rsidR="00803087" w14:paraId="6F3AB70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9BD99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F74C67" w14:textId="71E87A1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30EFBA0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EAD8A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865ECE" w14:textId="7EA0965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fraction_digits</w:t>
            </w:r>
            <w:proofErr w:type="spellEnd"/>
            <w:r>
              <w:rPr>
                <w:b/>
                <w:bCs/>
              </w:rPr>
              <w:t>&gt;0) {</w:t>
            </w:r>
          </w:p>
        </w:tc>
      </w:tr>
      <w:tr w:rsidR="00803087" w14:paraId="4E3459E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A589D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A5517F" w14:textId="71B3E39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fraction_part</w:t>
            </w:r>
            <w:proofErr w:type="spellEnd"/>
            <w:r>
              <w:rPr>
                <w:b/>
                <w:bCs/>
              </w:rPr>
              <w:t xml:space="preserve">/=pow(10, </w:t>
            </w:r>
            <w:proofErr w:type="spellStart"/>
            <w:r>
              <w:rPr>
                <w:b/>
                <w:bCs/>
              </w:rPr>
              <w:t>fraction_digits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803087" w14:paraId="2006D2D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79D41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CA32AD" w14:textId="1D2DFD6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552E032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C4BE5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C6C987" w14:textId="0860310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5CA1927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3F5F9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42757A" w14:textId="6D4527F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109BD5D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1E962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7466E2" w14:textId="111A18F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result=(</w:t>
            </w:r>
            <w:proofErr w:type="spellStart"/>
            <w:r>
              <w:rPr>
                <w:b/>
                <w:bCs/>
              </w:rPr>
              <w:t>integer_part+fraction_part</w:t>
            </w:r>
            <w:proofErr w:type="spellEnd"/>
            <w:r>
              <w:rPr>
                <w:b/>
                <w:bCs/>
              </w:rPr>
              <w:t>)*sign;</w:t>
            </w:r>
          </w:p>
        </w:tc>
      </w:tr>
      <w:tr w:rsidR="00803087" w14:paraId="526C994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B1CC4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F739AE" w14:textId="313BF85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*index=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;  // </w:t>
            </w:r>
            <w:r>
              <w:rPr>
                <w:rFonts w:hint="eastAsia"/>
                <w:b/>
                <w:bCs/>
              </w:rPr>
              <w:t>更新索引</w:t>
            </w:r>
          </w:p>
        </w:tc>
      </w:tr>
      <w:tr w:rsidR="00803087" w14:paraId="4E090A1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BCE62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D56825" w14:textId="64B4230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7C4CEAA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F81EB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BED70D" w14:textId="6DB0F7E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result;</w:t>
            </w:r>
          </w:p>
        </w:tc>
      </w:tr>
      <w:tr w:rsidR="00803087" w14:paraId="7A2EDC7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81F99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51336E" w14:textId="3922EE0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5880E97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63329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99633D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792C462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31C56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6DC505" w14:textId="0C1324E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6EA90D7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3F2B2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67E42B" w14:textId="557B133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算符优先函数</w:t>
            </w:r>
          </w:p>
        </w:tc>
      </w:tr>
      <w:tr w:rsidR="00803087" w14:paraId="01FC63E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CB97F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926367" w14:textId="6D9C533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Precede(char op1, char op2) {</w:t>
            </w:r>
          </w:p>
        </w:tc>
      </w:tr>
      <w:tr w:rsidR="00803087" w14:paraId="3E854E0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99446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E23E84" w14:textId="2131F81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f1=0;</w:t>
            </w:r>
          </w:p>
        </w:tc>
      </w:tr>
      <w:tr w:rsidR="00803087" w14:paraId="612F019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7CCBD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A5D6D1" w14:textId="1508702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f2=0;</w:t>
            </w:r>
          </w:p>
        </w:tc>
      </w:tr>
      <w:tr w:rsidR="00803087" w14:paraId="5FBB2B7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108CE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FA8B35" w14:textId="7FC2D55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511848A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944B2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135E60" w14:textId="70804B2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定义优先级函数</w:t>
            </w:r>
            <w:r>
              <w:rPr>
                <w:rFonts w:hint="eastAsia"/>
                <w:b/>
                <w:bCs/>
              </w:rPr>
              <w:t>f1</w:t>
            </w:r>
            <w:r>
              <w:rPr>
                <w:rFonts w:hint="eastAsia"/>
                <w:b/>
                <w:bCs/>
              </w:rPr>
              <w:t>（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顶运算符）</w:t>
            </w:r>
          </w:p>
        </w:tc>
      </w:tr>
      <w:tr w:rsidR="00803087" w14:paraId="7DCCC90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DE1A9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AFC2B0" w14:textId="04CF95C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switch (op1) {</w:t>
            </w:r>
          </w:p>
        </w:tc>
      </w:tr>
      <w:tr w:rsidR="00803087" w14:paraId="3B85E93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9779D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29CC0E" w14:textId="2AB088F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'+':f1=2; break;</w:t>
            </w:r>
          </w:p>
        </w:tc>
      </w:tr>
      <w:tr w:rsidR="00803087" w14:paraId="75324B7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91E47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F5F7DB" w14:textId="5184527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'-':f1=2; break;</w:t>
            </w:r>
          </w:p>
        </w:tc>
      </w:tr>
      <w:tr w:rsidR="00803087" w14:paraId="5B70263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3952A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255664" w14:textId="5C5D538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'*':f1=4; break;</w:t>
            </w:r>
          </w:p>
        </w:tc>
      </w:tr>
      <w:tr w:rsidR="00803087" w14:paraId="77FA053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67B97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429279" w14:textId="035B801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'/':f1=4; break;</w:t>
            </w:r>
          </w:p>
        </w:tc>
      </w:tr>
      <w:tr w:rsidR="00803087" w14:paraId="0C296BC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5DF6B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CE373A" w14:textId="684E0F2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'(':f1=6; break;</w:t>
            </w:r>
          </w:p>
        </w:tc>
      </w:tr>
      <w:tr w:rsidR="00803087" w14:paraId="1818D35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9C8A6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75C524" w14:textId="15A9383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'#':f1=0; break;</w:t>
            </w:r>
          </w:p>
        </w:tc>
      </w:tr>
      <w:tr w:rsidR="00803087" w14:paraId="641F0B4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804C8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044D86" w14:textId="17DE946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default: f1=-1; break;</w:t>
            </w:r>
          </w:p>
        </w:tc>
      </w:tr>
      <w:tr w:rsidR="00803087" w14:paraId="47EEA18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7819E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87204A" w14:textId="50EF5DD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57B8576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27C4A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AF5763" w14:textId="09F03D6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19AC1D5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5CAD9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7BE925" w14:textId="60705DA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定义优先级函数</w:t>
            </w:r>
            <w:r>
              <w:rPr>
                <w:rFonts w:hint="eastAsia"/>
                <w:b/>
                <w:bCs/>
              </w:rPr>
              <w:t>f2</w:t>
            </w:r>
            <w:r>
              <w:rPr>
                <w:rFonts w:hint="eastAsia"/>
                <w:b/>
                <w:bCs/>
              </w:rPr>
              <w:t>（当前运算符）</w:t>
            </w:r>
          </w:p>
        </w:tc>
      </w:tr>
      <w:tr w:rsidR="00803087" w14:paraId="01DE05A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A1429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843B27" w14:textId="51C5A33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switch (op2) {</w:t>
            </w:r>
          </w:p>
        </w:tc>
      </w:tr>
      <w:tr w:rsidR="00803087" w14:paraId="2E3D937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252DA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5475F1" w14:textId="26133CC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'+':f2=1; break;</w:t>
            </w:r>
          </w:p>
        </w:tc>
      </w:tr>
      <w:tr w:rsidR="00803087" w14:paraId="13BC791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E8CB3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C7B6CD" w14:textId="4B0EDF2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'-':f2=1; break;</w:t>
            </w:r>
          </w:p>
        </w:tc>
      </w:tr>
      <w:tr w:rsidR="00803087" w14:paraId="6C7F510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D847B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44690F" w14:textId="1492CA1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'*':f2=3; break;</w:t>
            </w:r>
          </w:p>
        </w:tc>
      </w:tr>
      <w:tr w:rsidR="00803087" w14:paraId="0356B80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D795C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9B213B" w14:textId="5E6054D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'/':f2=3; break;</w:t>
            </w:r>
          </w:p>
        </w:tc>
      </w:tr>
      <w:tr w:rsidR="00803087" w14:paraId="1A18ADA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780D5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A41DD2" w14:textId="30A3663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'(':f2=5; break;</w:t>
            </w:r>
          </w:p>
        </w:tc>
      </w:tr>
      <w:tr w:rsidR="00803087" w14:paraId="6E406A5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1C202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0AD2A9" w14:textId="079528F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')':f2=0; break;</w:t>
            </w:r>
          </w:p>
        </w:tc>
      </w:tr>
      <w:tr w:rsidR="00803087" w14:paraId="6F46140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CA4CA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EAEB00" w14:textId="0051758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'#':f2=0; break;</w:t>
            </w:r>
          </w:p>
        </w:tc>
      </w:tr>
      <w:tr w:rsidR="00803087" w14:paraId="41AEDF3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CE5C2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B36ED0" w14:textId="5016A82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default: f2= -1; break;</w:t>
            </w:r>
          </w:p>
        </w:tc>
      </w:tr>
      <w:tr w:rsidR="00803087" w14:paraId="4C107C6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CFD07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7C8BEB" w14:textId="103E313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03D81FB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F9872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C1AB5F" w14:textId="3CF3110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156DE95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1C0BC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FBF18A" w14:textId="53E111A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返回优先级比较结果</w:t>
            </w:r>
          </w:p>
        </w:tc>
      </w:tr>
      <w:tr w:rsidR="00803087" w14:paraId="6D6E1FF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72D67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99FC3A" w14:textId="7C6F4B3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if(f1&gt;f2) return 1;  // op1</w:t>
            </w:r>
            <w:r>
              <w:rPr>
                <w:rFonts w:hint="eastAsia"/>
                <w:b/>
                <w:bCs/>
              </w:rPr>
              <w:t>优先级高于</w:t>
            </w:r>
            <w:r>
              <w:rPr>
                <w:rFonts w:hint="eastAsia"/>
                <w:b/>
                <w:bCs/>
              </w:rPr>
              <w:t>op2</w:t>
            </w:r>
          </w:p>
        </w:tc>
      </w:tr>
      <w:tr w:rsidR="00803087" w14:paraId="7C1A369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597E8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58F775" w14:textId="54A69B5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if(f1&lt;f2) return -1; // op1</w:t>
            </w:r>
            <w:r>
              <w:rPr>
                <w:rFonts w:hint="eastAsia"/>
                <w:b/>
                <w:bCs/>
              </w:rPr>
              <w:t>优先级低于</w:t>
            </w:r>
            <w:r>
              <w:rPr>
                <w:rFonts w:hint="eastAsia"/>
                <w:b/>
                <w:bCs/>
              </w:rPr>
              <w:t>op2</w:t>
            </w:r>
          </w:p>
        </w:tc>
      </w:tr>
      <w:tr w:rsidR="00803087" w14:paraId="0AD0232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9D028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7698C9" w14:textId="16A1F80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return 0;            // op1</w:t>
            </w:r>
            <w:r>
              <w:rPr>
                <w:rFonts w:hint="eastAsia"/>
                <w:b/>
                <w:bCs/>
              </w:rPr>
              <w:t>优先级等于</w:t>
            </w:r>
            <w:r>
              <w:rPr>
                <w:rFonts w:hint="eastAsia"/>
                <w:b/>
                <w:bCs/>
              </w:rPr>
              <w:t>op2</w:t>
            </w:r>
          </w:p>
        </w:tc>
      </w:tr>
      <w:tr w:rsidR="00803087" w14:paraId="70F8A08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30BAF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808199" w14:textId="5EB3F5F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0B8C460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0646E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DB139D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3B4676B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3DCDE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111459" w14:textId="38EFAFA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3A62B48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B6875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73752A" w14:textId="5E32E9A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运算函数</w:t>
            </w:r>
          </w:p>
        </w:tc>
      </w:tr>
      <w:tr w:rsidR="00803087" w14:paraId="0C4D5AE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01796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9A1611" w14:textId="623B27F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Operate(double a, char theta, double b) {</w:t>
            </w:r>
          </w:p>
        </w:tc>
      </w:tr>
      <w:tr w:rsidR="00803087" w14:paraId="14709A2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C116F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99EEF3" w14:textId="1278858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switch (theta) {</w:t>
            </w:r>
          </w:p>
        </w:tc>
      </w:tr>
      <w:tr w:rsidR="00803087" w14:paraId="6E38B1B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38879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B718A1" w14:textId="34A71CE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'+': return </w:t>
            </w:r>
            <w:proofErr w:type="spellStart"/>
            <w:r>
              <w:rPr>
                <w:b/>
                <w:bCs/>
              </w:rPr>
              <w:t>a+b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803087" w14:paraId="575305A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79955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63CA41" w14:textId="0A0C9EB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'-': return a-b;</w:t>
            </w:r>
          </w:p>
        </w:tc>
      </w:tr>
      <w:tr w:rsidR="00803087" w14:paraId="3E52AF2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E1CBE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58C38C" w14:textId="213283D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'*': return a*b;</w:t>
            </w:r>
          </w:p>
        </w:tc>
      </w:tr>
      <w:tr w:rsidR="00803087" w14:paraId="61E8A9B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9ED3D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326210" w14:textId="29F7A38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'/': </w:t>
            </w:r>
          </w:p>
        </w:tc>
      </w:tr>
      <w:tr w:rsidR="00803087" w14:paraId="4D2302B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12EA6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B6C151" w14:textId="1C4900C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(fabs(b)&lt;1e-10) {</w:t>
            </w:r>
          </w:p>
        </w:tc>
      </w:tr>
      <w:tr w:rsidR="00803087" w14:paraId="5EF4E51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D37F4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C5F27F" w14:textId="37B0B05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错误除数为零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803087" w14:paraId="6788D0F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3B7B6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FA407D" w14:textId="106A84E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Pause();</w:t>
            </w:r>
          </w:p>
        </w:tc>
      </w:tr>
      <w:tr w:rsidR="00803087" w14:paraId="46625B7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358A4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0733FE" w14:textId="61785BD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exit(1);</w:t>
            </w:r>
          </w:p>
        </w:tc>
      </w:tr>
      <w:tr w:rsidR="00803087" w14:paraId="49589F3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AB06D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332D2A" w14:textId="6168387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803087" w14:paraId="4F7092C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C8B3B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A32934" w14:textId="764B4CF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a/b;</w:t>
            </w:r>
          </w:p>
        </w:tc>
      </w:tr>
      <w:tr w:rsidR="00803087" w14:paraId="5E206AC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2CECC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84C905" w14:textId="41D4F68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default:</w:t>
            </w:r>
          </w:p>
        </w:tc>
      </w:tr>
      <w:tr w:rsidR="00803087" w14:paraId="38714A4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AA94C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1A8BC7" w14:textId="2203501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错误未知的运算符</w:t>
            </w:r>
            <w:r>
              <w:rPr>
                <w:rFonts w:hint="eastAsia"/>
                <w:b/>
                <w:bCs/>
              </w:rPr>
              <w:t xml:space="preserve"> '%c'\n", theta);</w:t>
            </w:r>
          </w:p>
        </w:tc>
      </w:tr>
      <w:tr w:rsidR="00803087" w14:paraId="36443FB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6461A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033CE7" w14:textId="74239C0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803087" w14:paraId="34E4547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3F338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A8201B" w14:textId="1524A78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exit(1);</w:t>
            </w:r>
          </w:p>
        </w:tc>
      </w:tr>
      <w:tr w:rsidR="00803087" w14:paraId="1DDA251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5202D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435329" w14:textId="3A3CE0A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0A3699E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30067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742EDD" w14:textId="4C83605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060961A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2B0B8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671124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2555A36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86036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3DB500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5DFDFD6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01F0E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84214A" w14:textId="671435E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60CC588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A3E2B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3E6598" w14:textId="0D65F87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求值函数</w:t>
            </w:r>
          </w:p>
        </w:tc>
      </w:tr>
      <w:tr w:rsidR="00803087" w14:paraId="6E536AD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467F5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8FAFAD" w14:textId="1BFA345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double 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 xml:space="preserve">(char </w:t>
            </w:r>
            <w:proofErr w:type="spellStart"/>
            <w:r>
              <w:rPr>
                <w:b/>
                <w:bCs/>
              </w:rPr>
              <w:t>startChar</w:t>
            </w:r>
            <w:proofErr w:type="spellEnd"/>
            <w:r>
              <w:rPr>
                <w:b/>
                <w:bCs/>
              </w:rPr>
              <w:t xml:space="preserve">, char 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) {</w:t>
            </w:r>
          </w:p>
        </w:tc>
      </w:tr>
      <w:tr w:rsidR="00803087" w14:paraId="22CF267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361A5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9D68EE" w14:textId="68B5D2A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*OPTR;  // </w:t>
            </w:r>
            <w:r>
              <w:rPr>
                <w:rFonts w:hint="eastAsia"/>
                <w:b/>
                <w:bCs/>
              </w:rPr>
              <w:t>运算符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803087" w14:paraId="6CFC80C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C2AAB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1BC90B" w14:textId="225F389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*OPND;  // </w:t>
            </w:r>
            <w:r>
              <w:rPr>
                <w:rFonts w:hint="eastAsia"/>
                <w:b/>
                <w:bCs/>
              </w:rPr>
              <w:t>操作数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803087" w14:paraId="0E91FA2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2C18D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C16D7B" w14:textId="3A0AF69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Element e1, e2, e;</w:t>
            </w:r>
          </w:p>
        </w:tc>
      </w:tr>
      <w:tr w:rsidR="00803087" w14:paraId="5688224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BC65E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9F1F7F" w14:textId="51A2AA6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theta;</w:t>
            </w:r>
          </w:p>
        </w:tc>
      </w:tr>
      <w:tr w:rsidR="00803087" w14:paraId="62185FD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0BFD3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FCCB84" w14:textId="686F864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a, b;</w:t>
            </w:r>
          </w:p>
        </w:tc>
      </w:tr>
      <w:tr w:rsidR="00803087" w14:paraId="3CCE1F1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B6A4E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E211B5" w14:textId="197E7A3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17EB2D1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D3684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54D7E3" w14:textId="2422E9C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803087" w14:paraId="4B46514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5C5A0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F62DC2" w14:textId="6A6EEBF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803087" w14:paraId="16496E0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28FEA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BD17DD" w14:textId="3C5FC59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7F713D0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F1540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31114C" w14:textId="412CF22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='#';</w:t>
            </w:r>
          </w:p>
        </w:tc>
      </w:tr>
      <w:tr w:rsidR="00803087" w14:paraId="4E9F942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B14CF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E2A9F9" w14:textId="74536F8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e1.op='#';</w:t>
            </w:r>
          </w:p>
        </w:tc>
      </w:tr>
      <w:tr w:rsidR="00803087" w14:paraId="67EE6B4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42C54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968EBA" w14:textId="3FEA7D5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Push(OPTR, e);</w:t>
            </w:r>
          </w:p>
        </w:tc>
      </w:tr>
      <w:tr w:rsidR="00803087" w14:paraId="6E43CE6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4E5C1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2F57AF" w14:textId="21D635D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6F45F42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F9EDE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289E18" w14:textId="31DD23E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</w:t>
            </w:r>
            <w:proofErr w:type="spellStart"/>
            <w:r>
              <w:rPr>
                <w:b/>
                <w:bCs/>
              </w:rPr>
              <w:t>startChar</w:t>
            </w:r>
            <w:proofErr w:type="spellEnd"/>
            <w:r>
              <w:rPr>
                <w:b/>
                <w:bCs/>
              </w:rPr>
              <w:t>=='(') {</w:t>
            </w:r>
          </w:p>
        </w:tc>
      </w:tr>
      <w:tr w:rsidR="00803087" w14:paraId="45D9435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5038C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9E1004" w14:textId="0BB7D6E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pos++; // </w:t>
            </w:r>
            <w:r>
              <w:rPr>
                <w:rFonts w:hint="eastAsia"/>
                <w:b/>
                <w:bCs/>
              </w:rPr>
              <w:t>跳过左括号</w:t>
            </w:r>
          </w:p>
        </w:tc>
      </w:tr>
      <w:tr w:rsidR="00803087" w14:paraId="182CDEA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8C70B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CC718C" w14:textId="26BBF7F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76F1A48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B1A3C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E518B5" w14:textId="1423AFD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1157850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0DF04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C81196" w14:textId="381DBC6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主循环</w:t>
            </w:r>
          </w:p>
        </w:tc>
      </w:tr>
      <w:tr w:rsidR="00803087" w14:paraId="06B1EB1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97843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B7512D" w14:textId="67D1611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(true) {</w:t>
            </w:r>
          </w:p>
        </w:tc>
      </w:tr>
      <w:tr w:rsidR="00803087" w14:paraId="05E058C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87CF0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1EF66B" w14:textId="668730A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while(expression[pos]==' ') {</w:t>
            </w:r>
          </w:p>
        </w:tc>
      </w:tr>
      <w:tr w:rsidR="00803087" w14:paraId="776B6A7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CF403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E06ABA" w14:textId="6B6293C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pos++;</w:t>
            </w:r>
          </w:p>
        </w:tc>
      </w:tr>
      <w:tr w:rsidR="00803087" w14:paraId="48B0C3E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B875D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8CFC1C" w14:textId="3FCCA8C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2E3AE25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D18C5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02EC94" w14:textId="29732EC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1A2ADE8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6402A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C69ABB" w14:textId="42D5B43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检查是否到达结束符</w:t>
            </w:r>
          </w:p>
        </w:tc>
      </w:tr>
      <w:tr w:rsidR="00803087" w14:paraId="7E2AD6C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0BB0D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8B9047" w14:textId="1B6FD03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(expression[pos]==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) {</w:t>
            </w:r>
          </w:p>
        </w:tc>
      </w:tr>
      <w:tr w:rsidR="00803087" w14:paraId="00D72E9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8E088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E900F9" w14:textId="2B92A75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(endChar==')') {</w:t>
            </w:r>
          </w:p>
        </w:tc>
      </w:tr>
      <w:tr w:rsidR="00803087" w14:paraId="3A25DC0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0E561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0A2B23" w14:textId="342A8FA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pos++; // </w:t>
            </w:r>
            <w:r>
              <w:rPr>
                <w:rFonts w:hint="eastAsia"/>
                <w:b/>
                <w:bCs/>
              </w:rPr>
              <w:t>跳过右括号</w:t>
            </w:r>
          </w:p>
        </w:tc>
      </w:tr>
      <w:tr w:rsidR="00803087" w14:paraId="7D6221A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1427E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4BA0BB" w14:textId="5FD57B0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803087" w14:paraId="65FA709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22CFE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8DC639" w14:textId="1BDD2CA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803087" w14:paraId="2A0FFE1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7BD9A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5961F7" w14:textId="0F06171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4B3875B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4EC36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AB0DAC" w14:textId="77AFEDA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5AEEA86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738F1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447950" w14:textId="333DBB0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处理数字</w:t>
            </w:r>
          </w:p>
        </w:tc>
      </w:tr>
      <w:tr w:rsidR="00803087" w14:paraId="1ADC3C0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3C2EF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E3F289" w14:textId="623D93F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((expression[pos]&gt;='0' &amp;&amp; expression[pos]&lt;='9') || </w:t>
            </w:r>
          </w:p>
        </w:tc>
      </w:tr>
      <w:tr w:rsidR="00803087" w14:paraId="2FC627F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1F6B7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6AD04F" w14:textId="6F63994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(</w:t>
            </w:r>
            <w:proofErr w:type="gramStart"/>
            <w:r>
              <w:rPr>
                <w:b/>
                <w:bCs/>
              </w:rPr>
              <w:t>expression</w:t>
            </w:r>
            <w:proofErr w:type="gramEnd"/>
            <w:r>
              <w:rPr>
                <w:b/>
                <w:bCs/>
              </w:rPr>
              <w:t xml:space="preserve">[pos]=='-' &amp;&amp; </w:t>
            </w:r>
          </w:p>
        </w:tc>
      </w:tr>
      <w:tr w:rsidR="00803087" w14:paraId="5411537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6F8BC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529455" w14:textId="5AFBBAA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(pos==0 || expression[pos-1]=='(' || expression[pos-1]=='+' || </w:t>
            </w:r>
          </w:p>
        </w:tc>
      </w:tr>
      <w:tr w:rsidR="00803087" w14:paraId="625CB76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215D8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0DCC20" w14:textId="0634FA6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expression[pos-1]=='-' || expression[pos-1]=='*' || </w:t>
            </w:r>
          </w:p>
        </w:tc>
      </w:tr>
      <w:tr w:rsidR="00803087" w14:paraId="5BAF2E7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44FFC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14668E" w14:textId="39780C4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expression[pos-1]=='/' || expression[pos-1]=='#'))) {</w:t>
            </w:r>
          </w:p>
        </w:tc>
      </w:tr>
      <w:tr w:rsidR="00803087" w14:paraId="2143832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9D3E1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63F1E3" w14:textId="4D7CC49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803087" w14:paraId="5E3F87D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AF4E7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6322ED" w14:textId="468F57F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int </w:t>
            </w:r>
            <w:proofErr w:type="spellStart"/>
            <w:r>
              <w:rPr>
                <w:b/>
                <w:bCs/>
              </w:rPr>
              <w:t>currentPos</w:t>
            </w:r>
            <w:proofErr w:type="spellEnd"/>
            <w:r>
              <w:rPr>
                <w:b/>
                <w:bCs/>
              </w:rPr>
              <w:t>=pos;</w:t>
            </w:r>
          </w:p>
        </w:tc>
      </w:tr>
      <w:tr w:rsidR="00803087" w14:paraId="4E19B44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8E311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FEEEBE" w14:textId="042E303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double num=Number(&amp;pos);</w:t>
            </w:r>
          </w:p>
        </w:tc>
      </w:tr>
      <w:tr w:rsidR="00803087" w14:paraId="7819565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C7A82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8ADBA6" w14:textId="7AFB87A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=num;</w:t>
            </w:r>
          </w:p>
        </w:tc>
      </w:tr>
      <w:tr w:rsidR="00803087" w14:paraId="75CEE21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CC74D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AAAD7F" w14:textId="1E8F6F2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e1.num=num;</w:t>
            </w:r>
          </w:p>
        </w:tc>
      </w:tr>
      <w:tr w:rsidR="00803087" w14:paraId="796C3B2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3D061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1F6B82" w14:textId="7FA702A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Push(OPND, e);</w:t>
            </w:r>
          </w:p>
        </w:tc>
      </w:tr>
      <w:tr w:rsidR="00803087" w14:paraId="5291C90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4F2B1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33FD85" w14:textId="451DAD5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803087" w14:paraId="14F3B63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7CE21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F96710" w14:textId="1E8EBE9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// </w:t>
            </w:r>
            <w:r>
              <w:rPr>
                <w:rFonts w:hint="eastAsia"/>
                <w:b/>
                <w:bCs/>
              </w:rPr>
              <w:t>验证数字字符</w:t>
            </w:r>
          </w:p>
        </w:tc>
      </w:tr>
      <w:tr w:rsidR="00803087" w14:paraId="2649D53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CF481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0D60DE" w14:textId="6532693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currentPos</w:t>
            </w:r>
            <w:proofErr w:type="spellEnd"/>
            <w:r>
              <w:rPr>
                <w:b/>
                <w:bCs/>
              </w:rPr>
              <w:t xml:space="preserve">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&lt;pos;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 {</w:t>
            </w:r>
          </w:p>
        </w:tc>
      </w:tr>
      <w:tr w:rsidR="00803087" w14:paraId="652C0CE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373C7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179140" w14:textId="59FC46D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 (!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)) {</w:t>
            </w:r>
          </w:p>
        </w:tc>
      </w:tr>
      <w:tr w:rsidR="00803087" w14:paraId="7474DAB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3D0B9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F378FB" w14:textId="3E358AD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803087" w14:paraId="71D5575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87E15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DD2B5C" w14:textId="271CBF9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803087" w14:paraId="648F01A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1BC7C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CB2D20" w14:textId="14EFAB8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return 0.0;</w:t>
            </w:r>
          </w:p>
        </w:tc>
      </w:tr>
      <w:tr w:rsidR="00803087" w14:paraId="4DAC2A2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ABA4A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D81BB8" w14:textId="4994041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803087" w14:paraId="141C91E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A6CE9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4F9538" w14:textId="4E6D494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803087" w14:paraId="68E7872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A4E8C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8379E1" w14:textId="51A13D1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5252534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34FE1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05747B" w14:textId="31B0EDA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proofErr w:type="gramStart"/>
            <w:r>
              <w:rPr>
                <w:rFonts w:hint="eastAsia"/>
                <w:b/>
                <w:bCs/>
              </w:rPr>
              <w:t>归处理</w:t>
            </w:r>
            <w:proofErr w:type="gramEnd"/>
            <w:r>
              <w:rPr>
                <w:rFonts w:hint="eastAsia"/>
                <w:b/>
                <w:bCs/>
              </w:rPr>
              <w:t>括号内的表达式</w:t>
            </w:r>
          </w:p>
        </w:tc>
      </w:tr>
      <w:tr w:rsidR="00803087" w14:paraId="15D2C19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8E75E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4D4EBF" w14:textId="6B99DAC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else if(expression[pos]=='(') {</w:t>
            </w:r>
          </w:p>
        </w:tc>
      </w:tr>
      <w:tr w:rsidR="00803087" w14:paraId="7C72947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BD92D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B6B60C" w14:textId="086B36E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double </w:t>
            </w:r>
            <w:proofErr w:type="spellStart"/>
            <w:r>
              <w:rPr>
                <w:b/>
                <w:bCs/>
              </w:rPr>
              <w:t>bracketResult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>('(', ')');</w:t>
            </w:r>
          </w:p>
        </w:tc>
      </w:tr>
      <w:tr w:rsidR="00803087" w14:paraId="021B204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95E36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413857" w14:textId="1426D6C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bracketResult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803087" w14:paraId="3F25D2F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E6D23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1BCA1F" w14:textId="310A380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Push(OPND, e);</w:t>
            </w:r>
          </w:p>
        </w:tc>
      </w:tr>
      <w:tr w:rsidR="00803087" w14:paraId="4AEBECB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DDBAC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538A43" w14:textId="7013628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47DA996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2CC59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A3D2CC" w14:textId="32B842B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</w:p>
        </w:tc>
      </w:tr>
      <w:tr w:rsidR="00803087" w14:paraId="1E6D479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4E441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97177F" w14:textId="61E4469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else if(expression[pos]=='+' || expression[pos]=='-' || </w:t>
            </w:r>
          </w:p>
        </w:tc>
      </w:tr>
      <w:tr w:rsidR="00803087" w14:paraId="5C8DD46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9BA32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CF737A" w14:textId="0D75D09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expression[pos]=='*' || expression[pos]=='/') {</w:t>
            </w:r>
          </w:p>
        </w:tc>
      </w:tr>
      <w:tr w:rsidR="00803087" w14:paraId="4310CD2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C405A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1A4D36" w14:textId="7BD0561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803087" w14:paraId="391592A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8DB8C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F599AF" w14:textId="0282DE3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(OPTR, e1);</w:t>
            </w:r>
          </w:p>
        </w:tc>
      </w:tr>
      <w:tr w:rsidR="00803087" w14:paraId="7C50AC0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177AD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D17A61" w14:textId="71947AA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char op1=e1.op;</w:t>
            </w:r>
          </w:p>
        </w:tc>
      </w:tr>
      <w:tr w:rsidR="00803087" w14:paraId="2B9CF91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A55C5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D3CE44" w14:textId="6831AD0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char op2=expression[pos];</w:t>
            </w:r>
          </w:p>
        </w:tc>
      </w:tr>
      <w:tr w:rsidR="00803087" w14:paraId="25A15A5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4862B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FFCE7D" w14:textId="54C9144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803087" w14:paraId="79CDEE2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7F860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457CB4" w14:textId="411CD7D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int relation=Precede(op1, op2);</w:t>
            </w:r>
          </w:p>
        </w:tc>
      </w:tr>
      <w:tr w:rsidR="00803087" w14:paraId="4C4F5DD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1BBBD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019F77" w14:textId="0A91355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803087" w14:paraId="190F36E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31EF3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B287C3" w14:textId="7FB8031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(relation==-1) {</w:t>
            </w:r>
          </w:p>
        </w:tc>
      </w:tr>
      <w:tr w:rsidR="00803087" w14:paraId="2F951E5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88547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1DCED8" w14:textId="515BD4A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=op2;</w:t>
            </w:r>
          </w:p>
        </w:tc>
      </w:tr>
      <w:tr w:rsidR="00803087" w14:paraId="2F0A263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2C468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9ACF28" w14:textId="4AF9431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Push(OPTR, e);</w:t>
            </w:r>
          </w:p>
        </w:tc>
      </w:tr>
      <w:tr w:rsidR="00803087" w14:paraId="6295D07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46D50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67FE5B" w14:textId="5790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pos++;</w:t>
            </w:r>
          </w:p>
        </w:tc>
      </w:tr>
      <w:tr w:rsidR="00803087" w14:paraId="2BC39A0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E46EC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7B3C42" w14:textId="5C43F87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 </w:t>
            </w:r>
          </w:p>
        </w:tc>
      </w:tr>
      <w:tr w:rsidR="00803087" w14:paraId="548F69A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974A6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0CF13C" w14:textId="369F6D6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else if(relation==1) {</w:t>
            </w:r>
          </w:p>
        </w:tc>
      </w:tr>
      <w:tr w:rsidR="00803087" w14:paraId="309156C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EB885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DB6A7F" w14:textId="1D340A0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Pop(OPTR, e);</w:t>
            </w:r>
          </w:p>
        </w:tc>
      </w:tr>
      <w:tr w:rsidR="00803087" w14:paraId="40FF1BE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B65BCC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EC72DC" w14:textId="707104E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theta=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803087" w14:paraId="694E697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E1983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9A0214" w14:textId="3AD52C3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803087" w14:paraId="1F0EBE7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987AB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A78E67" w14:textId="1F0F0DC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Pop(OPND, e2);</w:t>
            </w:r>
          </w:p>
        </w:tc>
      </w:tr>
      <w:tr w:rsidR="00803087" w14:paraId="2BFAA41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B7EF1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5BA5F6" w14:textId="1F90818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b=e2.num;</w:t>
            </w:r>
          </w:p>
        </w:tc>
      </w:tr>
      <w:tr w:rsidR="00803087" w14:paraId="62FE3A3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C5B17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36AFAD" w14:textId="05C60A0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803087" w14:paraId="2A8C783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12E6E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300067" w14:textId="197AD32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Pop(OPND, e2);</w:t>
            </w:r>
          </w:p>
        </w:tc>
      </w:tr>
      <w:tr w:rsidR="00803087" w14:paraId="339BCC2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017CC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1DC85A" w14:textId="1802821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a=e2.num;</w:t>
            </w:r>
          </w:p>
        </w:tc>
      </w:tr>
      <w:tr w:rsidR="00803087" w14:paraId="5FA7FE9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ACB41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85C374" w14:textId="3346664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803087" w14:paraId="0ED8C4E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157B5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29F640" w14:textId="2ECF9B0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double result=Operate(a, theta, b);</w:t>
            </w:r>
          </w:p>
        </w:tc>
      </w:tr>
      <w:tr w:rsidR="00803087" w14:paraId="7677060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9DA37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95374C" w14:textId="6D7B031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=result;</w:t>
            </w:r>
          </w:p>
        </w:tc>
      </w:tr>
      <w:tr w:rsidR="00803087" w14:paraId="56D017A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C8354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AFE424" w14:textId="2332F90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Push(OPND, e);</w:t>
            </w:r>
          </w:p>
        </w:tc>
      </w:tr>
      <w:tr w:rsidR="00803087" w14:paraId="61C9638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7DEEF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454DE0" w14:textId="7589444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 </w:t>
            </w:r>
          </w:p>
        </w:tc>
      </w:tr>
      <w:tr w:rsidR="00803087" w14:paraId="46120C0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7E534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4DDC88" w14:textId="2E0C7E5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else {  // </w:t>
            </w:r>
            <w:r>
              <w:rPr>
                <w:rFonts w:hint="eastAsia"/>
                <w:b/>
                <w:bCs/>
              </w:rPr>
              <w:t>优先级相等，为括号匹配或结束符</w:t>
            </w:r>
          </w:p>
        </w:tc>
      </w:tr>
      <w:tr w:rsidR="00803087" w14:paraId="0D09D63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10656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0EBA31" w14:textId="30573B2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Pop(OPTR, e);</w:t>
            </w:r>
          </w:p>
        </w:tc>
      </w:tr>
      <w:tr w:rsidR="00803087" w14:paraId="5B9B54A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4FE01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54A719" w14:textId="1D850A7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pos++;</w:t>
            </w:r>
          </w:p>
        </w:tc>
      </w:tr>
      <w:tr w:rsidR="00803087" w14:paraId="59776EA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43CC6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0651A8" w14:textId="13EEE25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803087" w14:paraId="7EAB72D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F7C8C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DDBD14" w14:textId="4E6D705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34248B7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A2B48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F3983E" w14:textId="577C239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else {</w:t>
            </w:r>
          </w:p>
        </w:tc>
      </w:tr>
      <w:tr w:rsidR="00803087" w14:paraId="7ADEFB0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33C11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840C77" w14:textId="506ED54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错误未知的字符</w:t>
            </w:r>
            <w:r>
              <w:rPr>
                <w:rFonts w:hint="eastAsia"/>
                <w:b/>
                <w:bCs/>
              </w:rPr>
              <w:t xml:space="preserve"> '%c'\n", expression[pos]);</w:t>
            </w:r>
          </w:p>
        </w:tc>
      </w:tr>
      <w:tr w:rsidR="00803087" w14:paraId="7CBA7EB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397790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AC8D6E" w14:textId="46F8510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803087" w14:paraId="28B693D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44B1E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68E8C4" w14:textId="3F48F2F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803087" w14:paraId="11D319B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71FBB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D23F4B" w14:textId="6C9D2EB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803087" w14:paraId="3D7CC54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E1ED7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60AA93" w14:textId="6516058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0.0;</w:t>
            </w:r>
          </w:p>
        </w:tc>
      </w:tr>
      <w:tr w:rsidR="00803087" w14:paraId="5765AED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9517F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C457B7" w14:textId="18DF37B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60EC08D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DD899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F519D1" w14:textId="4668D38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07AE6F8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35036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D0ADF5" w14:textId="3E8895E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56BA6ED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F5DC3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0E9015" w14:textId="18EC667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处理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中剩余的运算符</w:t>
            </w:r>
          </w:p>
        </w:tc>
      </w:tr>
      <w:tr w:rsidR="00803087" w14:paraId="0264D7A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42A1A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4197AF" w14:textId="4022992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(!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(OPTR)) {</w:t>
            </w:r>
          </w:p>
        </w:tc>
      </w:tr>
      <w:tr w:rsidR="00803087" w14:paraId="6EF00E0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278D0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5A515C" w14:textId="0A5A2511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(OPTR, e1);</w:t>
            </w:r>
          </w:p>
        </w:tc>
      </w:tr>
      <w:tr w:rsidR="00803087" w14:paraId="721A5FD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D97ED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E34D53" w14:textId="3F4CC3F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if(e1.op=='#') {</w:t>
            </w:r>
          </w:p>
        </w:tc>
      </w:tr>
      <w:tr w:rsidR="00803087" w14:paraId="22DFDB3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28789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A660E3" w14:textId="7F0766F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Pop(OPTR, e);</w:t>
            </w:r>
          </w:p>
        </w:tc>
      </w:tr>
      <w:tr w:rsidR="00803087" w14:paraId="4FCF609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DA3B4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212683" w14:textId="5A0642C9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803087" w14:paraId="346279E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5E696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FE7885" w14:textId="3D3CFB4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803087" w14:paraId="67A641D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BC222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764E4A" w14:textId="677FA51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17024D5C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C7C80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51CBC1" w14:textId="26EDFB5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Pop(OPTR, e);</w:t>
            </w:r>
          </w:p>
        </w:tc>
      </w:tr>
      <w:tr w:rsidR="00803087" w14:paraId="724A7C90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76763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A1C68A" w14:textId="12D0F09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theta=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803087" w14:paraId="30402FD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8BED1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12908D" w14:textId="74AB51A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2BE053C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0D794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F3A3D0" w14:textId="6B67A03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Pop(OPND, e2);</w:t>
            </w:r>
          </w:p>
        </w:tc>
      </w:tr>
      <w:tr w:rsidR="00803087" w14:paraId="19F30F2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A5A0E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198AEB" w14:textId="0179912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b=e2.num;</w:t>
            </w:r>
          </w:p>
        </w:tc>
      </w:tr>
      <w:tr w:rsidR="00803087" w14:paraId="6C90964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7FB68F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8B5D8C" w14:textId="2FC364A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3CEA507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3D03E6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CB4A33" w14:textId="75F95DC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Pop(OPND, e2);</w:t>
            </w:r>
          </w:p>
        </w:tc>
      </w:tr>
      <w:tr w:rsidR="00803087" w14:paraId="4A50CBD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52227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007337" w14:textId="7A90152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a=e2.num;</w:t>
            </w:r>
          </w:p>
        </w:tc>
      </w:tr>
      <w:tr w:rsidR="00803087" w14:paraId="4588561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80626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4BDDCA" w14:textId="0487E6F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803087" w14:paraId="48410E6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1AFBA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34BCEF" w14:textId="6CB43FF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double result=Operate(a, theta, b);</w:t>
            </w:r>
          </w:p>
        </w:tc>
      </w:tr>
      <w:tr w:rsidR="00803087" w14:paraId="72447A0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C42D3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06DC77" w14:textId="5A069CFA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=result;</w:t>
            </w:r>
          </w:p>
        </w:tc>
      </w:tr>
      <w:tr w:rsidR="00803087" w14:paraId="4C1FCB2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0D096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2E8E8F" w14:textId="4AC11024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Push(OPND, e);</w:t>
            </w:r>
          </w:p>
        </w:tc>
      </w:tr>
      <w:tr w:rsidR="00803087" w14:paraId="5B918D4F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565E0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632BBC" w14:textId="6B950F7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803087" w14:paraId="3880D80D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162CE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C48DCD" w14:textId="507E3E2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562F5C2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24F6A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167FBE" w14:textId="1622A7B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获取最终结果</w:t>
            </w:r>
          </w:p>
        </w:tc>
      </w:tr>
      <w:tr w:rsidR="00803087" w14:paraId="16998D7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16BB8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24A34D" w14:textId="4A882F7B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Pop(OPND, e);</w:t>
            </w:r>
          </w:p>
        </w:tc>
      </w:tr>
      <w:tr w:rsidR="00803087" w14:paraId="4986823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7FFD9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2FA2D5" w14:textId="6592570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</w:t>
            </w:r>
            <w:proofErr w:type="spellStart"/>
            <w:r>
              <w:rPr>
                <w:b/>
                <w:bCs/>
              </w:rPr>
              <w:t>final_result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803087" w14:paraId="4963570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FCD939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263F9E" w14:textId="3A217D1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200F4FC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14C2E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854E08" w14:textId="31C985A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销毁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803087" w14:paraId="43AD6302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FAF5EE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B98198" w14:textId="1B18E90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803087" w14:paraId="528A53AA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CC50B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408DBE" w14:textId="25B176F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803087" w14:paraId="17F3B8C6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BAA6D8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9F7260" w14:textId="242D69AD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803087" w14:paraId="448F80A8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DAF631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238AC5" w14:textId="7D3BCF10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</w:t>
            </w:r>
            <w:proofErr w:type="spellStart"/>
            <w:r>
              <w:rPr>
                <w:b/>
                <w:bCs/>
              </w:rPr>
              <w:t>final_result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803087" w14:paraId="41F08539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D0E09B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4562EA" w14:textId="7A838202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59139C6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01ECD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E847B4" w14:textId="221F87D5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7A3C7FDE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A6E5E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CE0903" w14:textId="2EAAA8A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Pause() {</w:t>
            </w:r>
          </w:p>
        </w:tc>
      </w:tr>
      <w:tr w:rsidR="00803087" w14:paraId="69AB93F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B3645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1CBDD7" w14:textId="64150A4C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ab/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按任意键继续</w:t>
            </w:r>
            <w:r>
              <w:rPr>
                <w:rFonts w:hint="eastAsia"/>
                <w:b/>
                <w:bCs/>
              </w:rPr>
              <w:t>....");</w:t>
            </w:r>
          </w:p>
        </w:tc>
      </w:tr>
      <w:tr w:rsidR="00803087" w14:paraId="28E86885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2FF02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1C1F45" w14:textId="1638FA9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t=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803087" w14:paraId="12EC52E7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2D2063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4046E3" w14:textId="22F1A1A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803087" w14:paraId="7852F7F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ED3AF7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FC04D9" w14:textId="2AD2A19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803087" w14:paraId="52829D4B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E307B2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AB30F9" w14:textId="77777777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803087" w14:paraId="137D7B8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D62745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AD6161" w14:textId="6D8DDA3F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803087" w14:paraId="08E04D41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B4190A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317EF4" w14:textId="75FA8C28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清除缓冲区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803087" w14:paraId="008186F4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4793D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006DCF" w14:textId="27DFE2AE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 {</w:t>
            </w:r>
          </w:p>
        </w:tc>
      </w:tr>
      <w:tr w:rsidR="00803087" w14:paraId="69FE6E33" w14:textId="77777777" w:rsidTr="00803087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0CC7A4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53CD79" w14:textId="5307E256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()!='\n');</w:t>
            </w:r>
          </w:p>
        </w:tc>
      </w:tr>
      <w:tr w:rsidR="00803087" w14:paraId="2734E619" w14:textId="77777777" w:rsidTr="00952C6D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E8E8E8" w:themeFill="background2"/>
            <w:vAlign w:val="center"/>
          </w:tcPr>
          <w:p w14:paraId="654D51BD" w14:textId="77777777" w:rsidR="00803087" w:rsidRPr="005C0275" w:rsidRDefault="00803087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245B4C5" w14:textId="7082CEC3" w:rsidR="00803087" w:rsidRDefault="00803087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</w:tbl>
    <w:p w14:paraId="684B6966" w14:textId="77777777" w:rsidR="00A30D33" w:rsidRPr="00A30D33" w:rsidRDefault="00A30D33" w:rsidP="00A30D33">
      <w:pPr>
        <w:pStyle w:val="001"/>
        <w:rPr>
          <w:b/>
          <w:bCs/>
        </w:rPr>
      </w:pPr>
    </w:p>
    <w:sectPr w:rsidR="00A30D33" w:rsidRPr="00A30D33" w:rsidSect="00BF5415">
      <w:footerReference w:type="default" r:id="rId8"/>
      <w:footnotePr>
        <w:numFmt w:val="decimalEnclosedCircleChinese"/>
      </w:footnotePr>
      <w:pgSz w:w="11906" w:h="16838"/>
      <w:pgMar w:top="1440" w:right="1474" w:bottom="1440" w:left="147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2A5EA" w14:textId="77777777" w:rsidR="005F21FF" w:rsidRDefault="005F21FF" w:rsidP="004047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51F120D" w14:textId="77777777" w:rsidR="005F21FF" w:rsidRDefault="005F21FF" w:rsidP="004047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903E" w14:textId="77777777" w:rsidR="00BF5415" w:rsidRDefault="00BF5415">
    <w:pPr>
      <w:pStyle w:val="af5"/>
      <w:jc w:val="center"/>
      <w:rPr>
        <w:rFonts w:hint="eastAsia"/>
      </w:rPr>
    </w:pPr>
    <w:r>
      <w:rPr>
        <w:rFonts w:hint="eastAsia"/>
      </w:rPr>
      <w:t xml:space="preserve">- </w:t>
    </w:r>
    <w:sdt>
      <w:sdtPr>
        <w:id w:val="67807881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</w:t>
        </w:r>
      </w:sdtContent>
    </w:sdt>
    <w:r>
      <w:rPr>
        <w:rFonts w:hint="eastAsia"/>
      </w:rPr>
      <w:t>-</w:t>
    </w:r>
  </w:p>
  <w:p w14:paraId="7F248E95" w14:textId="77777777" w:rsidR="00BF5415" w:rsidRDefault="00BF5415" w:rsidP="00BF5415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EB98B" w14:textId="77777777" w:rsidR="005F21FF" w:rsidRDefault="005F21FF" w:rsidP="004047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3711A84" w14:textId="77777777" w:rsidR="005F21FF" w:rsidRDefault="005F21FF" w:rsidP="004047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6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10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3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3216673">
    <w:abstractNumId w:val="8"/>
  </w:num>
  <w:num w:numId="2" w16cid:durableId="2035571401">
    <w:abstractNumId w:val="4"/>
  </w:num>
  <w:num w:numId="3" w16cid:durableId="1350109337">
    <w:abstractNumId w:val="1"/>
  </w:num>
  <w:num w:numId="4" w16cid:durableId="2022853573">
    <w:abstractNumId w:val="2"/>
  </w:num>
  <w:num w:numId="5" w16cid:durableId="996415957">
    <w:abstractNumId w:val="3"/>
  </w:num>
  <w:num w:numId="6" w16cid:durableId="13769712">
    <w:abstractNumId w:val="10"/>
  </w:num>
  <w:num w:numId="7" w16cid:durableId="1863324582">
    <w:abstractNumId w:val="13"/>
  </w:num>
  <w:num w:numId="8" w16cid:durableId="1699771251">
    <w:abstractNumId w:val="13"/>
    <w:lvlOverride w:ilvl="0">
      <w:startOverride w:val="1"/>
    </w:lvlOverride>
  </w:num>
  <w:num w:numId="9" w16cid:durableId="1952128591">
    <w:abstractNumId w:val="9"/>
  </w:num>
  <w:num w:numId="10" w16cid:durableId="644119604">
    <w:abstractNumId w:val="9"/>
    <w:lvlOverride w:ilvl="0">
      <w:startOverride w:val="1"/>
    </w:lvlOverride>
  </w:num>
  <w:num w:numId="11" w16cid:durableId="184486618">
    <w:abstractNumId w:val="11"/>
  </w:num>
  <w:num w:numId="12" w16cid:durableId="2071611783">
    <w:abstractNumId w:val="6"/>
  </w:num>
  <w:num w:numId="13" w16cid:durableId="1945334306">
    <w:abstractNumId w:val="7"/>
  </w:num>
  <w:num w:numId="14" w16cid:durableId="380715285">
    <w:abstractNumId w:val="12"/>
  </w:num>
  <w:num w:numId="15" w16cid:durableId="1093016289">
    <w:abstractNumId w:val="5"/>
  </w:num>
  <w:num w:numId="16" w16cid:durableId="12761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87"/>
    <w:rsid w:val="00004214"/>
    <w:rsid w:val="000113CB"/>
    <w:rsid w:val="0001390F"/>
    <w:rsid w:val="00083D44"/>
    <w:rsid w:val="000A66D1"/>
    <w:rsid w:val="000E0171"/>
    <w:rsid w:val="001041C7"/>
    <w:rsid w:val="00134FF3"/>
    <w:rsid w:val="00154893"/>
    <w:rsid w:val="001D16A0"/>
    <w:rsid w:val="001E0AB4"/>
    <w:rsid w:val="002003E6"/>
    <w:rsid w:val="00202031"/>
    <w:rsid w:val="002379E9"/>
    <w:rsid w:val="00256D92"/>
    <w:rsid w:val="002849B2"/>
    <w:rsid w:val="002E06A1"/>
    <w:rsid w:val="003077C6"/>
    <w:rsid w:val="00347F83"/>
    <w:rsid w:val="003750DB"/>
    <w:rsid w:val="003B66C7"/>
    <w:rsid w:val="003F39A2"/>
    <w:rsid w:val="004001F8"/>
    <w:rsid w:val="0040473F"/>
    <w:rsid w:val="004131E4"/>
    <w:rsid w:val="00423A1A"/>
    <w:rsid w:val="004A2DE3"/>
    <w:rsid w:val="004E3E4A"/>
    <w:rsid w:val="004E51C8"/>
    <w:rsid w:val="00522075"/>
    <w:rsid w:val="005C0275"/>
    <w:rsid w:val="005C65FC"/>
    <w:rsid w:val="005F21FF"/>
    <w:rsid w:val="005F37AB"/>
    <w:rsid w:val="00612EBE"/>
    <w:rsid w:val="0062357B"/>
    <w:rsid w:val="00641698"/>
    <w:rsid w:val="00702B7E"/>
    <w:rsid w:val="00706ED9"/>
    <w:rsid w:val="007322DF"/>
    <w:rsid w:val="007E4891"/>
    <w:rsid w:val="00803087"/>
    <w:rsid w:val="00813991"/>
    <w:rsid w:val="00820C72"/>
    <w:rsid w:val="008324AE"/>
    <w:rsid w:val="00882CF7"/>
    <w:rsid w:val="00911925"/>
    <w:rsid w:val="00952C6D"/>
    <w:rsid w:val="00964E02"/>
    <w:rsid w:val="00965081"/>
    <w:rsid w:val="00A14010"/>
    <w:rsid w:val="00A30D33"/>
    <w:rsid w:val="00A522C6"/>
    <w:rsid w:val="00A57F33"/>
    <w:rsid w:val="00AB229C"/>
    <w:rsid w:val="00AC3D71"/>
    <w:rsid w:val="00AE4E31"/>
    <w:rsid w:val="00B75C87"/>
    <w:rsid w:val="00BB3D42"/>
    <w:rsid w:val="00BF5415"/>
    <w:rsid w:val="00C0337F"/>
    <w:rsid w:val="00C101A7"/>
    <w:rsid w:val="00C30CAF"/>
    <w:rsid w:val="00C32875"/>
    <w:rsid w:val="00C37D28"/>
    <w:rsid w:val="00C47118"/>
    <w:rsid w:val="00C51EC6"/>
    <w:rsid w:val="00C543A9"/>
    <w:rsid w:val="00C67E51"/>
    <w:rsid w:val="00CA16F7"/>
    <w:rsid w:val="00CA6248"/>
    <w:rsid w:val="00CF5A5B"/>
    <w:rsid w:val="00D003E4"/>
    <w:rsid w:val="00DB34C4"/>
    <w:rsid w:val="00E25B88"/>
    <w:rsid w:val="00E3085E"/>
    <w:rsid w:val="00E3683C"/>
    <w:rsid w:val="00E76DA3"/>
    <w:rsid w:val="00EB7641"/>
    <w:rsid w:val="00F16289"/>
    <w:rsid w:val="00F16B4E"/>
    <w:rsid w:val="00F33633"/>
    <w:rsid w:val="00F96658"/>
    <w:rsid w:val="00FA02E5"/>
    <w:rsid w:val="00FD46F6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A4DCA8"/>
  <w14:defaultImageDpi w14:val="32767"/>
  <w15:chartTrackingRefBased/>
  <w15:docId w15:val="{851EFEF6-FF6C-4630-A148-22E451759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72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3B6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6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6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6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6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6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6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6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6C7"/>
    <w:rPr>
      <w:b/>
      <w:bCs/>
      <w:smallCaps/>
      <w:color w:val="0F476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A14010"/>
    <w:pPr>
      <w:spacing w:line="440" w:lineRule="exact"/>
      <w:ind w:firstLineChars="200" w:firstLine="200"/>
    </w:pPr>
    <w:rPr>
      <w:rFonts w:ascii="Times New Roman" w:eastAsia="宋体" w:hAnsi="Times New Roman"/>
      <w:spacing w:val="2"/>
      <w:sz w:val="24"/>
    </w:rPr>
  </w:style>
  <w:style w:type="paragraph" w:customStyle="1" w:styleId="010">
    <w:name w:val="010_标题"/>
    <w:basedOn w:val="00"/>
    <w:next w:val="900"/>
    <w:qFormat/>
    <w:rsid w:val="00A14010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A14010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01">
    <w:name w:val="001_顶真正文"/>
    <w:basedOn w:val="00"/>
    <w:link w:val="0010"/>
    <w:qFormat/>
    <w:rsid w:val="00A14010"/>
    <w:pPr>
      <w:ind w:firstLineChars="0" w:firstLine="0"/>
    </w:pPr>
  </w:style>
  <w:style w:type="paragraph" w:customStyle="1" w:styleId="011">
    <w:name w:val="011_一级标题"/>
    <w:basedOn w:val="a9"/>
    <w:next w:val="00"/>
    <w:qFormat/>
    <w:rsid w:val="00C67E51"/>
    <w:pPr>
      <w:numPr>
        <w:numId w:val="1"/>
      </w:numPr>
      <w:spacing w:line="240" w:lineRule="auto"/>
      <w:jc w:val="center"/>
      <w:outlineLvl w:val="0"/>
    </w:pPr>
    <w:rPr>
      <w:rFonts w:ascii="Times New Roman" w:eastAsia="宋体" w:hAnsi="Times New Roman"/>
      <w:b/>
      <w:smallCaps/>
      <w:spacing w:val="40"/>
      <w:sz w:val="28"/>
    </w:rPr>
  </w:style>
  <w:style w:type="paragraph" w:customStyle="1" w:styleId="012">
    <w:name w:val="012_二级标题"/>
    <w:basedOn w:val="00"/>
    <w:next w:val="00"/>
    <w:qFormat/>
    <w:rsid w:val="00134FF3"/>
    <w:pPr>
      <w:numPr>
        <w:ilvl w:val="2"/>
        <w:numId w:val="1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256D92"/>
    <w:pPr>
      <w:numPr>
        <w:numId w:val="2"/>
      </w:numPr>
      <w:ind w:firstLineChars="0"/>
    </w:pPr>
  </w:style>
  <w:style w:type="table" w:styleId="ae">
    <w:name w:val="Table Grid"/>
    <w:basedOn w:val="a1"/>
    <w:uiPriority w:val="39"/>
    <w:rsid w:val="0000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3">
    <w:name w:val="013_三级标题"/>
    <w:basedOn w:val="012"/>
    <w:next w:val="00"/>
    <w:qFormat/>
    <w:rsid w:val="00134FF3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01390F"/>
    <w:pPr>
      <w:numPr>
        <w:numId w:val="3"/>
      </w:numPr>
    </w:pPr>
  </w:style>
  <w:style w:type="paragraph" w:customStyle="1" w:styleId="999">
    <w:name w:val="999作废"/>
    <w:basedOn w:val="001"/>
    <w:next w:val="00"/>
    <w:link w:val="9990"/>
    <w:rsid w:val="0001390F"/>
  </w:style>
  <w:style w:type="paragraph" w:customStyle="1" w:styleId="913Step1">
    <w:name w:val="913_Step1._编号"/>
    <w:basedOn w:val="001"/>
    <w:qFormat/>
    <w:rsid w:val="000A66D1"/>
    <w:pPr>
      <w:numPr>
        <w:numId w:val="6"/>
      </w:numPr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0A66D1"/>
    <w:pPr>
      <w:numPr>
        <w:numId w:val="5"/>
      </w:numPr>
    </w:pPr>
  </w:style>
  <w:style w:type="character" w:customStyle="1" w:styleId="000">
    <w:name w:val="00_正文 字符"/>
    <w:basedOn w:val="a0"/>
    <w:link w:val="00"/>
    <w:rsid w:val="000A66D1"/>
    <w:rPr>
      <w:rFonts w:ascii="Times New Roman" w:eastAsia="宋体" w:hAnsi="Times New Roman"/>
      <w:spacing w:val="2"/>
      <w:sz w:val="24"/>
    </w:rPr>
  </w:style>
  <w:style w:type="character" w:customStyle="1" w:styleId="0010">
    <w:name w:val="001_顶真正文 字符"/>
    <w:basedOn w:val="000"/>
    <w:link w:val="001"/>
    <w:rsid w:val="000A66D1"/>
    <w:rPr>
      <w:rFonts w:ascii="Times New Roman" w:eastAsia="宋体" w:hAnsi="Times New Roman"/>
      <w:spacing w:val="2"/>
      <w:sz w:val="24"/>
    </w:rPr>
  </w:style>
  <w:style w:type="character" w:customStyle="1" w:styleId="9990">
    <w:name w:val="999作废 字符"/>
    <w:basedOn w:val="0010"/>
    <w:link w:val="999"/>
    <w:rsid w:val="000A66D1"/>
    <w:rPr>
      <w:rFonts w:ascii="Times New Roman" w:eastAsia="宋体" w:hAnsi="Times New Roman"/>
      <w:spacing w:val="2"/>
      <w:sz w:val="24"/>
    </w:rPr>
  </w:style>
  <w:style w:type="character" w:customStyle="1" w:styleId="91210">
    <w:name w:val="912_1)_项目编号 字符"/>
    <w:basedOn w:val="9990"/>
    <w:link w:val="9121"/>
    <w:rsid w:val="000A66D1"/>
    <w:rPr>
      <w:rFonts w:ascii="Times New Roman" w:eastAsia="宋体" w:hAnsi="Times New Roman"/>
      <w:spacing w:val="2"/>
      <w:sz w:val="24"/>
    </w:rPr>
  </w:style>
  <w:style w:type="paragraph" w:customStyle="1" w:styleId="914">
    <w:name w:val="914_😊_恐怖笑脸"/>
    <w:basedOn w:val="00"/>
    <w:qFormat/>
    <w:rsid w:val="00C51EC6"/>
    <w:pPr>
      <w:numPr>
        <w:numId w:val="7"/>
      </w:numPr>
      <w:ind w:left="760" w:firstLineChars="0" w:hanging="272"/>
    </w:pPr>
  </w:style>
  <w:style w:type="paragraph" w:customStyle="1" w:styleId="915">
    <w:name w:val="915_🥺_恐怖哭脸"/>
    <w:basedOn w:val="00"/>
    <w:qFormat/>
    <w:rsid w:val="00C51EC6"/>
    <w:pPr>
      <w:numPr>
        <w:numId w:val="9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C51EC6"/>
    <w:pPr>
      <w:numPr>
        <w:numId w:val="11"/>
      </w:numPr>
      <w:ind w:left="352" w:hanging="352"/>
    </w:pPr>
  </w:style>
  <w:style w:type="table" w:customStyle="1" w:styleId="020">
    <w:name w:val="020_表格内部"/>
    <w:basedOn w:val="a1"/>
    <w:uiPriority w:val="99"/>
    <w:rsid w:val="00E3683C"/>
    <w:pPr>
      <w:spacing w:after="0" w:line="240" w:lineRule="auto"/>
    </w:pPr>
    <w:rPr>
      <w:rFonts w:ascii="Times New Roman" w:eastAsia="宋体" w:hAnsi="Times New Roman"/>
      <w:sz w:val="24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E3683C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5C0275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5C0275"/>
    <w:rPr>
      <w:rFonts w:ascii="Times New Roman" w:eastAsia="宋体" w:hAnsi="Times New Roman"/>
      <w:spacing w:val="2"/>
      <w:sz w:val="24"/>
    </w:rPr>
  </w:style>
  <w:style w:type="paragraph" w:customStyle="1" w:styleId="030">
    <w:name w:val="030_居中图片"/>
    <w:basedOn w:val="00"/>
    <w:next w:val="00"/>
    <w:qFormat/>
    <w:rsid w:val="00AE4E31"/>
    <w:pPr>
      <w:spacing w:line="240" w:lineRule="atLeast"/>
      <w:ind w:firstLineChars="0" w:firstLine="0"/>
      <w:jc w:val="center"/>
    </w:pPr>
  </w:style>
  <w:style w:type="paragraph" w:styleId="af">
    <w:name w:val="caption"/>
    <w:basedOn w:val="a"/>
    <w:next w:val="a"/>
    <w:uiPriority w:val="35"/>
    <w:unhideWhenUsed/>
    <w:qFormat/>
    <w:rsid w:val="0040473F"/>
    <w:pPr>
      <w:spacing w:line="240" w:lineRule="exact"/>
    </w:pPr>
    <w:rPr>
      <w:rFonts w:asciiTheme="majorHAnsi" w:eastAsia="黑体" w:hAnsiTheme="majorHAnsi" w:cstheme="majorBidi"/>
      <w:sz w:val="20"/>
      <w:szCs w:val="20"/>
    </w:rPr>
  </w:style>
  <w:style w:type="paragraph" w:styleId="af0">
    <w:name w:val="footnote text"/>
    <w:basedOn w:val="a"/>
    <w:link w:val="af1"/>
    <w:uiPriority w:val="99"/>
    <w:semiHidden/>
    <w:unhideWhenUsed/>
    <w:rsid w:val="0040473F"/>
    <w:pPr>
      <w:snapToGrid w:val="0"/>
      <w:spacing w:line="200" w:lineRule="exac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40473F"/>
    <w:rPr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40473F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F5415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F5415"/>
    <w:rPr>
      <w:sz w:val="18"/>
      <w:szCs w:val="18"/>
    </w:rPr>
  </w:style>
  <w:style w:type="character" w:customStyle="1" w:styleId="MTEquationSection">
    <w:name w:val="MTEquationSection"/>
    <w:basedOn w:val="a0"/>
    <w:rsid w:val="005C0275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BOOK&#20204;\09_&#20854;&#20182;\00_word&#26631;&#20934;&#27169;&#26495;\&#25968;&#27169;&#26631;&#20934;&#27169;&#26495;(%20&#39044;&#22635;&#20805;%20&#23439;%20)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5772-5662-4FB1-B56F-07A53334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数模标准模板( 预填充 宏 ).dotm</Template>
  <TotalTime>2</TotalTime>
  <Pages>12</Pages>
  <Words>1984</Words>
  <Characters>11309</Characters>
  <Application>Microsoft Office Word</Application>
  <DocSecurity>0</DocSecurity>
  <Lines>94</Lines>
  <Paragraphs>26</Paragraphs>
  <ScaleCrop>false</ScaleCrop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香霖堂的茶叶</dc:creator>
  <cp:keywords/>
  <dc:description/>
  <cp:lastModifiedBy>香霖堂的茶叶</cp:lastModifiedBy>
  <cp:revision>1</cp:revision>
  <dcterms:created xsi:type="dcterms:W3CDTF">2025-12-07T19:41:00Z</dcterms:created>
  <dcterms:modified xsi:type="dcterms:W3CDTF">2025-12-07T19:43:00Z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