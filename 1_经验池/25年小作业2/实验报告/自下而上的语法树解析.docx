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D61B9" w14:textId="36534809" w:rsidR="00AC3D71" w:rsidRDefault="00A14AEA" w:rsidP="00A14010">
      <w:pPr>
        <w:pStyle w:val="010"/>
        <w:spacing w:afterLines="50" w:after="156"/>
      </w:pPr>
      <w:r>
        <w:rPr>
          <w:rFonts w:hint="eastAsia"/>
        </w:rPr>
        <w:t>自下而上的语法树解析</w:t>
      </w:r>
    </w:p>
    <w:p w14:paraId="03FAE4BB" w14:textId="77777777" w:rsidR="00AC3D71" w:rsidRDefault="00AC3D71" w:rsidP="00A14010">
      <w:pPr>
        <w:pStyle w:val="900"/>
        <w:spacing w:after="156"/>
        <w:rPr>
          <w:spacing w:val="0"/>
        </w:rPr>
      </w:pPr>
      <w:r>
        <w:rPr>
          <w:rFonts w:hint="eastAsia"/>
        </w:rPr>
        <w:t>摘</w:t>
      </w:r>
      <w:r w:rsidRPr="00A14010">
        <w:rPr>
          <w:rFonts w:hint="eastAsia"/>
          <w:spacing w:val="0"/>
        </w:rPr>
        <w:t>要</w:t>
      </w:r>
    </w:p>
    <w:p w14:paraId="62A55D64" w14:textId="299C96AC" w:rsidR="00A14AEA" w:rsidRDefault="00A14AEA" w:rsidP="00A14AEA">
      <w:pPr>
        <w:pStyle w:val="001"/>
      </w:pPr>
      <w:r>
        <w:rPr>
          <w:rFonts w:hint="eastAsia"/>
        </w:rPr>
        <w:t>问题：输入形</w:t>
      </w:r>
      <w:proofErr w:type="gramStart"/>
      <w:r>
        <w:rPr>
          <w:rFonts w:hint="eastAsia"/>
        </w:rPr>
        <w:t>如以下</w:t>
      </w:r>
      <w:proofErr w:type="gramEnd"/>
      <w:r w:rsidR="008E6CC7">
        <w:rPr>
          <w:rFonts w:hint="eastAsia"/>
        </w:rPr>
        <w:t>中缀符</w:t>
      </w:r>
      <w:r>
        <w:rPr>
          <w:rFonts w:hint="eastAsia"/>
        </w:rPr>
        <w:t>字符串，输出计算结果</w:t>
      </w:r>
    </w:p>
    <w:p w14:paraId="5C084B98" w14:textId="77777777" w:rsidR="00A14AEA" w:rsidRDefault="00A14AEA" w:rsidP="00A14AEA">
      <w:pPr>
        <w:pStyle w:val="001"/>
      </w:pPr>
    </w:p>
    <w:p w14:paraId="170D9988" w14:textId="30A2E361" w:rsidR="00A14AEA" w:rsidRDefault="00A14AEA" w:rsidP="00A14AEA">
      <w:pPr>
        <w:pStyle w:val="030"/>
        <w:rPr>
          <w:rFonts w:hint="eastAsia"/>
        </w:rPr>
      </w:pPr>
      <w:r>
        <w:rPr>
          <w:rFonts w:hint="eastAsia"/>
        </w:rPr>
        <w:t>50.3*8+25/8*(-5+69*8.6)+8*(-(6*5.6/7))#</w:t>
      </w:r>
    </w:p>
    <w:p w14:paraId="46B503FA" w14:textId="5D7EA547" w:rsidR="00A14AEA" w:rsidRDefault="00A14AEA" w:rsidP="00A14AEA">
      <w:pPr>
        <w:pStyle w:val="001"/>
      </w:pPr>
      <w:r>
        <w:rPr>
          <w:rFonts w:hint="eastAsia"/>
        </w:rPr>
        <w:t>我的解决思路是：</w:t>
      </w:r>
    </w:p>
    <w:p w14:paraId="433E9C1E" w14:textId="52BDC5BC" w:rsidR="00BE4A67" w:rsidRDefault="0059287B" w:rsidP="00BE4A67">
      <w:pPr>
        <w:pStyle w:val="00"/>
        <w:ind w:firstLine="488"/>
      </w:pPr>
      <w:r>
        <w:rPr>
          <w:rFonts w:hint="eastAsia"/>
        </w:rPr>
        <w:t>字符串接受与验证函数</w:t>
      </w:r>
      <w:proofErr w:type="spellStart"/>
      <w:r w:rsidRPr="0059287B">
        <w:rPr>
          <w:rFonts w:hint="eastAsia"/>
        </w:rPr>
        <w:t>Validate</w:t>
      </w:r>
      <w:r>
        <w:rPr>
          <w:rFonts w:hint="eastAsia"/>
        </w:rPr>
        <w:t>Char</w:t>
      </w:r>
      <w:proofErr w:type="spell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</w:t>
      </w:r>
    </w:p>
    <w:p w14:paraId="1E25562E" w14:textId="1C5FC8DA" w:rsidR="0059287B" w:rsidRDefault="0059287B" w:rsidP="00BE4A67">
      <w:pPr>
        <w:pStyle w:val="00"/>
        <w:ind w:firstLine="488"/>
      </w:pPr>
      <w:r>
        <w:rPr>
          <w:rFonts w:hint="eastAsia"/>
        </w:rPr>
        <w:t>接受字符数组指针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，检验</w:t>
      </w:r>
      <w:r>
        <w:rPr>
          <w:rFonts w:hint="eastAsia"/>
        </w:rPr>
        <w:t>i-1</w:t>
      </w:r>
      <w:r>
        <w:rPr>
          <w:rFonts w:hint="eastAsia"/>
        </w:rPr>
        <w:t>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</w:t>
      </w:r>
      <w:r>
        <w:rPr>
          <w:rFonts w:hint="eastAsia"/>
        </w:rPr>
        <w:t>i+1</w:t>
      </w:r>
      <w:proofErr w:type="gramStart"/>
      <w:r>
        <w:rPr>
          <w:rFonts w:hint="eastAsia"/>
        </w:rPr>
        <w:t>三</w:t>
      </w:r>
      <w:proofErr w:type="gramEnd"/>
      <w:r>
        <w:rPr>
          <w:rFonts w:hint="eastAsia"/>
        </w:rPr>
        <w:t>位字符，并给出错误提示。</w:t>
      </w:r>
    </w:p>
    <w:p w14:paraId="6D495C74" w14:textId="60AA570D" w:rsidR="0059287B" w:rsidRDefault="0059287B" w:rsidP="00BE4A67">
      <w:pPr>
        <w:pStyle w:val="00"/>
        <w:ind w:firstLine="488"/>
      </w:pPr>
      <w:r>
        <w:rPr>
          <w:rFonts w:hint="eastAsia"/>
        </w:rPr>
        <w:t>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除零错误</w:t>
      </w:r>
      <w:proofErr w:type="gramEnd"/>
      <w:r>
        <w:rPr>
          <w:rFonts w:hint="eastAsia"/>
        </w:rPr>
        <w:t xml:space="preserve"> id/0</w:t>
      </w:r>
      <w:r>
        <w:rPr>
          <w:rFonts w:hint="eastAsia"/>
        </w:rPr>
        <w:t>，左括号丢失，非法字符。</w:t>
      </w:r>
    </w:p>
    <w:p w14:paraId="374FFC9C" w14:textId="1E89E588" w:rsidR="0059287B" w:rsidRPr="0059287B" w:rsidRDefault="0059287B" w:rsidP="00BE4A67">
      <w:pPr>
        <w:pStyle w:val="00"/>
        <w:ind w:firstLine="488"/>
        <w:rPr>
          <w:rFonts w:hint="eastAsia"/>
        </w:rPr>
      </w:pPr>
      <w:r>
        <w:rPr>
          <w:rFonts w:hint="eastAsia"/>
        </w:rPr>
        <w:t>(</w:t>
      </w:r>
      <w:r>
        <w:rPr>
          <w:rFonts w:hint="eastAsia"/>
        </w:rPr>
        <w:t>合法字符为：‘</w:t>
      </w:r>
      <w:r>
        <w:rPr>
          <w:rFonts w:hint="eastAsia"/>
        </w:rPr>
        <w:t>+</w:t>
      </w:r>
      <w:r>
        <w:rPr>
          <w:rFonts w:hint="eastAsia"/>
        </w:rPr>
        <w:t>’‘</w:t>
      </w:r>
      <w:r>
        <w:rPr>
          <w:rFonts w:hint="eastAsia"/>
        </w:rPr>
        <w:t>-</w:t>
      </w:r>
      <w:r>
        <w:rPr>
          <w:rFonts w:hint="eastAsia"/>
        </w:rPr>
        <w:t>’‘</w:t>
      </w:r>
      <w:r>
        <w:rPr>
          <w:rFonts w:hint="eastAsia"/>
        </w:rPr>
        <w:t>*</w:t>
      </w:r>
      <w:r>
        <w:rPr>
          <w:rFonts w:hint="eastAsia"/>
        </w:rPr>
        <w:t>’‘</w:t>
      </w:r>
      <w:r>
        <w:rPr>
          <w:rFonts w:hint="eastAsia"/>
        </w:rPr>
        <w:t>/</w:t>
      </w:r>
      <w:r>
        <w:rPr>
          <w:rFonts w:hint="eastAsia"/>
        </w:rPr>
        <w:t>’</w:t>
      </w:r>
      <w:r w:rsidR="008E6CC7">
        <w:rPr>
          <w:rFonts w:hint="eastAsia"/>
        </w:rPr>
        <w:t>‘数字’‘</w:t>
      </w:r>
      <w:r w:rsidR="008E6CC7">
        <w:rPr>
          <w:rFonts w:hint="eastAsia"/>
        </w:rPr>
        <w:t>(</w:t>
      </w:r>
      <w:r w:rsidR="008E6CC7">
        <w:rPr>
          <w:rFonts w:hint="eastAsia"/>
        </w:rPr>
        <w:t>’‘</w:t>
      </w:r>
      <w:r w:rsidR="008E6CC7">
        <w:rPr>
          <w:rFonts w:hint="eastAsia"/>
        </w:rPr>
        <w:t>)</w:t>
      </w:r>
      <w:r w:rsidR="008E6CC7">
        <w:rPr>
          <w:rFonts w:hint="eastAsia"/>
        </w:rPr>
        <w:t>’‘</w:t>
      </w:r>
      <w:r w:rsidR="008E6CC7">
        <w:rPr>
          <w:rFonts w:hint="eastAsia"/>
        </w:rPr>
        <w:t>#</w:t>
      </w:r>
      <w:r w:rsidR="008E6CC7">
        <w:rPr>
          <w:rFonts w:hint="eastAsia"/>
        </w:rPr>
        <w:t>’</w:t>
      </w:r>
      <w:r>
        <w:rPr>
          <w:rFonts w:hint="eastAsia"/>
        </w:rPr>
        <w:t>)</w:t>
      </w:r>
    </w:p>
    <w:p w14:paraId="69CCBB82" w14:textId="77777777" w:rsidR="00BE4A67" w:rsidRPr="008E6CC7" w:rsidRDefault="00BE4A67" w:rsidP="00A14AEA">
      <w:pPr>
        <w:pStyle w:val="001"/>
        <w:rPr>
          <w:rFonts w:hint="eastAsia"/>
        </w:rPr>
      </w:pPr>
    </w:p>
    <w:p w14:paraId="38DABE98" w14:textId="1D014640" w:rsidR="00A14AEA" w:rsidRDefault="00A14AEA" w:rsidP="00A14AEA">
      <w:pPr>
        <w:pStyle w:val="00"/>
        <w:ind w:firstLine="488"/>
      </w:pPr>
      <w:r>
        <w:rPr>
          <w:rFonts w:hint="eastAsia"/>
        </w:rPr>
        <w:t>字符串解析函数</w:t>
      </w:r>
      <w:proofErr w:type="spellStart"/>
      <w:r w:rsidR="00BE4A67" w:rsidRPr="00BE4A67">
        <w:rPr>
          <w:rFonts w:hint="eastAsia"/>
        </w:rPr>
        <w:t>EvaluateExpression</w:t>
      </w:r>
      <w:proofErr w:type="spellEnd"/>
      <w:r w:rsidR="00BE4A67" w:rsidRPr="00BE4A67">
        <w:rPr>
          <w:rFonts w:hint="eastAsia"/>
        </w:rPr>
        <w:t>()</w:t>
      </w:r>
    </w:p>
    <w:p w14:paraId="7653224A" w14:textId="37F47935" w:rsidR="00A14AEA" w:rsidRDefault="00A14AEA" w:rsidP="00A14AEA">
      <w:pPr>
        <w:pStyle w:val="00"/>
        <w:ind w:firstLine="488"/>
      </w:pPr>
      <w:proofErr w:type="gramStart"/>
      <w:r>
        <w:rPr>
          <w:rFonts w:hint="eastAsia"/>
        </w:rPr>
        <w:t>主计算</w:t>
      </w:r>
      <w:proofErr w:type="gramEnd"/>
      <w:r>
        <w:rPr>
          <w:rFonts w:hint="eastAsia"/>
        </w:rPr>
        <w:t>函数接受起始符为</w:t>
      </w:r>
      <w:r>
        <w:rPr>
          <w:rFonts w:hint="eastAsia"/>
        </w:rPr>
        <w:t>:</w:t>
      </w:r>
      <w:r>
        <w:rPr>
          <w:rFonts w:hint="eastAsia"/>
        </w:rPr>
        <w:t>空，终止符为</w:t>
      </w:r>
      <w:r>
        <w:rPr>
          <w:rFonts w:hint="eastAsia"/>
        </w:rPr>
        <w:t>:#</w:t>
      </w:r>
      <w:r>
        <w:rPr>
          <w:rFonts w:hint="eastAsia"/>
        </w:rPr>
        <w:t>的字符串</w:t>
      </w:r>
    </w:p>
    <w:p w14:paraId="2F632D68" w14:textId="286C830B" w:rsidR="00A14AEA" w:rsidRDefault="00A14AEA" w:rsidP="00A14AEA">
      <w:pPr>
        <w:pStyle w:val="00"/>
        <w:ind w:firstLine="488"/>
      </w:pPr>
      <w:r>
        <w:rPr>
          <w:rFonts w:hint="eastAsia"/>
        </w:rPr>
        <w:t>对括号</w:t>
      </w:r>
      <w:r>
        <w:rPr>
          <w:rFonts w:hint="eastAsia"/>
        </w:rPr>
        <w:t>()</w:t>
      </w:r>
      <w:r>
        <w:rPr>
          <w:rFonts w:hint="eastAsia"/>
        </w:rPr>
        <w:t>的处理为：在</w:t>
      </w:r>
      <w:proofErr w:type="gramStart"/>
      <w:r>
        <w:rPr>
          <w:rFonts w:hint="eastAsia"/>
        </w:rPr>
        <w:t>主计算</w:t>
      </w:r>
      <w:proofErr w:type="gramEnd"/>
      <w:r>
        <w:rPr>
          <w:rFonts w:hint="eastAsia"/>
        </w:rPr>
        <w:t>函数中递归调用</w:t>
      </w:r>
      <w:proofErr w:type="gramStart"/>
      <w:r w:rsidRPr="00A14AEA">
        <w:rPr>
          <w:rFonts w:hint="eastAsia"/>
        </w:rPr>
        <w:t>主计算</w:t>
      </w:r>
      <w:proofErr w:type="gramEnd"/>
      <w:r w:rsidRPr="00A14AEA">
        <w:rPr>
          <w:rFonts w:hint="eastAsia"/>
        </w:rPr>
        <w:t>函数</w:t>
      </w:r>
      <w:r>
        <w:rPr>
          <w:rFonts w:hint="eastAsia"/>
        </w:rPr>
        <w:t>，</w:t>
      </w:r>
      <w:r w:rsidRPr="00A14AEA">
        <w:rPr>
          <w:rFonts w:hint="eastAsia"/>
        </w:rPr>
        <w:t>接受起始符为</w:t>
      </w:r>
      <w:r w:rsidRPr="00A14AEA">
        <w:rPr>
          <w:rFonts w:hint="eastAsia"/>
        </w:rPr>
        <w:t>:</w:t>
      </w:r>
      <w:r>
        <w:rPr>
          <w:rFonts w:hint="eastAsia"/>
        </w:rPr>
        <w:t>(</w:t>
      </w:r>
      <w:r w:rsidRPr="00A14AEA">
        <w:rPr>
          <w:rFonts w:hint="eastAsia"/>
        </w:rPr>
        <w:t>，终止符为</w:t>
      </w:r>
      <w:r w:rsidRPr="00A14AEA">
        <w:rPr>
          <w:rFonts w:hint="eastAsia"/>
        </w:rPr>
        <w:t>:</w:t>
      </w:r>
      <w:r>
        <w:rPr>
          <w:rFonts w:hint="eastAsia"/>
        </w:rPr>
        <w:t>)</w:t>
      </w:r>
      <w:r w:rsidRPr="00A14AEA">
        <w:rPr>
          <w:rFonts w:hint="eastAsia"/>
        </w:rPr>
        <w:t>的字符串</w:t>
      </w:r>
      <w:r>
        <w:rPr>
          <w:rFonts w:hint="eastAsia"/>
        </w:rPr>
        <w:t>，返回计算结果压入接受数字的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中。</w:t>
      </w:r>
      <w:r w:rsidR="0059287B">
        <w:rPr>
          <w:rFonts w:hint="eastAsia"/>
        </w:rPr>
        <w:t>同时不要忘了检验括号匹配</w:t>
      </w:r>
    </w:p>
    <w:p w14:paraId="2BADF301" w14:textId="7109699F" w:rsidR="0059287B" w:rsidRDefault="0059287B" w:rsidP="00A14AEA">
      <w:pPr>
        <w:pStyle w:val="00"/>
        <w:ind w:firstLine="488"/>
        <w:rPr>
          <w:rFonts w:hint="eastAsia"/>
        </w:rPr>
      </w:pPr>
      <w:r>
        <w:rPr>
          <w:rFonts w:hint="eastAsia"/>
        </w:rPr>
        <w:t>如</w:t>
      </w:r>
      <w:r>
        <w:rPr>
          <w:rFonts w:hint="eastAsia"/>
        </w:rPr>
        <w:t xml:space="preserve"> (</w:t>
      </w:r>
      <w:r>
        <w:rPr>
          <w:rFonts w:hint="eastAsia"/>
        </w:rPr>
        <w:t>……</w:t>
      </w:r>
      <w:r>
        <w:rPr>
          <w:rFonts w:hint="eastAsia"/>
        </w:rPr>
        <w:t xml:space="preserve"># </w:t>
      </w:r>
      <w:r>
        <w:rPr>
          <w:rFonts w:hint="eastAsia"/>
        </w:rPr>
        <w:t>等。</w:t>
      </w:r>
    </w:p>
    <w:p w14:paraId="63726E0B" w14:textId="77777777" w:rsidR="00A14AEA" w:rsidRDefault="00A14AEA" w:rsidP="00A14AEA">
      <w:pPr>
        <w:pStyle w:val="00"/>
        <w:ind w:firstLine="488"/>
      </w:pPr>
    </w:p>
    <w:p w14:paraId="6B9F673E" w14:textId="3F16A987" w:rsidR="00A14AEA" w:rsidRDefault="00A14AEA" w:rsidP="00A14AEA">
      <w:pPr>
        <w:pStyle w:val="00"/>
        <w:ind w:firstLine="488"/>
      </w:pPr>
      <w:r>
        <w:rPr>
          <w:rFonts w:hint="eastAsia"/>
        </w:rPr>
        <w:t>对算符的处理为：</w:t>
      </w:r>
    </w:p>
    <w:p w14:paraId="545795B2" w14:textId="7E1D311F" w:rsidR="00A14AEA" w:rsidRDefault="00BE4A67" w:rsidP="00A14AEA">
      <w:pPr>
        <w:pStyle w:val="00"/>
        <w:ind w:firstLine="488"/>
      </w:pPr>
      <w:r>
        <w:rPr>
          <w:rFonts w:hint="eastAsia"/>
        </w:rPr>
        <w:t>使用</w:t>
      </w:r>
      <w:r w:rsidRPr="00BE4A67">
        <w:rPr>
          <w:rFonts w:hint="eastAsia"/>
        </w:rPr>
        <w:t>算符优先法</w:t>
      </w:r>
      <w:r>
        <w:rPr>
          <w:rFonts w:hint="eastAsia"/>
        </w:rPr>
        <w:t>解析二元算符的</w:t>
      </w:r>
      <w:r w:rsidRPr="00BE4A67">
        <w:rPr>
          <w:rFonts w:hint="eastAsia"/>
        </w:rPr>
        <w:t>优先级</w:t>
      </w:r>
      <w:r>
        <w:rPr>
          <w:rFonts w:hint="eastAsia"/>
        </w:rPr>
        <w:t>，优先级如下表：</w:t>
      </w:r>
    </w:p>
    <w:p w14:paraId="3F149687" w14:textId="76D93F3B" w:rsidR="00BE4A67" w:rsidRDefault="00BE4A67" w:rsidP="00A14AEA">
      <w:pPr>
        <w:pStyle w:val="00"/>
        <w:ind w:firstLine="488"/>
        <w:rPr>
          <w:rFonts w:hint="eastAsia"/>
        </w:rPr>
      </w:pPr>
      <w:r>
        <w:rPr>
          <w:rFonts w:hint="eastAsia"/>
        </w:rPr>
        <w:t>列为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顶算符，行为接受的算符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9"/>
        <w:gridCol w:w="1279"/>
      </w:tblGrid>
      <w:tr w:rsidR="00BE4A67" w14:paraId="14431F9B" w14:textId="77777777" w:rsidTr="00BE4A67">
        <w:tc>
          <w:tcPr>
            <w:tcW w:w="1278" w:type="dxa"/>
          </w:tcPr>
          <w:p w14:paraId="0892964C" w14:textId="77777777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78" w:type="dxa"/>
          </w:tcPr>
          <w:p w14:paraId="7A9CA75D" w14:textId="075BA92E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+</w:t>
            </w:r>
          </w:p>
        </w:tc>
        <w:tc>
          <w:tcPr>
            <w:tcW w:w="1278" w:type="dxa"/>
          </w:tcPr>
          <w:p w14:paraId="66CD9F1B" w14:textId="79380D51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78" w:type="dxa"/>
          </w:tcPr>
          <w:p w14:paraId="795DC69E" w14:textId="7663DE33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278" w:type="dxa"/>
          </w:tcPr>
          <w:p w14:paraId="1D998640" w14:textId="70503B71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79" w:type="dxa"/>
          </w:tcPr>
          <w:p w14:paraId="25BFF9A0" w14:textId="7EADF1D8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id(</w:t>
            </w:r>
            <w:r>
              <w:rPr>
                <w:rFonts w:hint="eastAsia"/>
              </w:rPr>
              <w:t>数字</w:t>
            </w:r>
            <w:r>
              <w:rPr>
                <w:rFonts w:hint="eastAsia"/>
              </w:rPr>
              <w:t>)</w:t>
            </w:r>
          </w:p>
        </w:tc>
        <w:tc>
          <w:tcPr>
            <w:tcW w:w="1279" w:type="dxa"/>
          </w:tcPr>
          <w:p w14:paraId="50D847B1" w14:textId="35B7BB4C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</w:tc>
      </w:tr>
      <w:tr w:rsidR="00BE4A67" w14:paraId="5B4FEC83" w14:textId="77777777" w:rsidTr="00BE4A67">
        <w:tc>
          <w:tcPr>
            <w:tcW w:w="1278" w:type="dxa"/>
          </w:tcPr>
          <w:p w14:paraId="6E2029AA" w14:textId="7223DD95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+</w:t>
            </w:r>
          </w:p>
        </w:tc>
        <w:tc>
          <w:tcPr>
            <w:tcW w:w="1278" w:type="dxa"/>
          </w:tcPr>
          <w:p w14:paraId="62EB4CFA" w14:textId="263A1C84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77F4F426" w14:textId="35E765FD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0B475423" w14:textId="09406D43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8" w:type="dxa"/>
          </w:tcPr>
          <w:p w14:paraId="4A737FC8" w14:textId="07AC485C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9" w:type="dxa"/>
          </w:tcPr>
          <w:p w14:paraId="4BF9F6EB" w14:textId="77609A8E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9" w:type="dxa"/>
          </w:tcPr>
          <w:p w14:paraId="4F82785A" w14:textId="50162F13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</w:tr>
      <w:tr w:rsidR="00BE4A67" w14:paraId="3F68240B" w14:textId="77777777" w:rsidTr="00BE4A67">
        <w:tc>
          <w:tcPr>
            <w:tcW w:w="1278" w:type="dxa"/>
          </w:tcPr>
          <w:p w14:paraId="243132EF" w14:textId="64F88F8B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78" w:type="dxa"/>
          </w:tcPr>
          <w:p w14:paraId="0E7BD065" w14:textId="7E18BE8B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3EF676CD" w14:textId="1652E81D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10387496" w14:textId="059F5FB4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8" w:type="dxa"/>
          </w:tcPr>
          <w:p w14:paraId="60DD575C" w14:textId="4E273496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9" w:type="dxa"/>
          </w:tcPr>
          <w:p w14:paraId="266D5F75" w14:textId="5119412C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9" w:type="dxa"/>
          </w:tcPr>
          <w:p w14:paraId="4CF3C8B8" w14:textId="50E6174A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</w:tr>
      <w:tr w:rsidR="00BE4A67" w14:paraId="043432C8" w14:textId="77777777" w:rsidTr="00BE4A67">
        <w:tc>
          <w:tcPr>
            <w:tcW w:w="1278" w:type="dxa"/>
          </w:tcPr>
          <w:p w14:paraId="193B94BD" w14:textId="2EA7AF6C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278" w:type="dxa"/>
          </w:tcPr>
          <w:p w14:paraId="1DC5C8DD" w14:textId="77B66793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47B79496" w14:textId="2BB0615F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68CC1136" w14:textId="289453CD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77BD32D5" w14:textId="5D5FB497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9" w:type="dxa"/>
          </w:tcPr>
          <w:p w14:paraId="30541D00" w14:textId="3B9FEBE2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9" w:type="dxa"/>
          </w:tcPr>
          <w:p w14:paraId="25E95A26" w14:textId="261857B6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</w:tr>
      <w:tr w:rsidR="00BE4A67" w14:paraId="4A486FE1" w14:textId="77777777" w:rsidTr="00BE4A67">
        <w:tc>
          <w:tcPr>
            <w:tcW w:w="1278" w:type="dxa"/>
          </w:tcPr>
          <w:p w14:paraId="618CE75D" w14:textId="72019999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78" w:type="dxa"/>
          </w:tcPr>
          <w:p w14:paraId="7594CA47" w14:textId="01290D94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6820EA6B" w14:textId="1EFA9D64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51CE08FA" w14:textId="0F74C8C5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683B2D31" w14:textId="0E46D877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9" w:type="dxa"/>
          </w:tcPr>
          <w:p w14:paraId="4141B0DA" w14:textId="4EEB137A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9" w:type="dxa"/>
          </w:tcPr>
          <w:p w14:paraId="102A854C" w14:textId="0EE9B531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</w:tr>
      <w:tr w:rsidR="00BE4A67" w14:paraId="7F5F7D8B" w14:textId="77777777" w:rsidTr="00BE4A67">
        <w:tc>
          <w:tcPr>
            <w:tcW w:w="1278" w:type="dxa"/>
          </w:tcPr>
          <w:p w14:paraId="66C0657A" w14:textId="4B226C94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 w:rsidRPr="00BE4A67">
              <w:rPr>
                <w:rFonts w:hint="eastAsia"/>
              </w:rPr>
              <w:t>id(</w:t>
            </w:r>
            <w:r w:rsidRPr="00BE4A67">
              <w:rPr>
                <w:rFonts w:hint="eastAsia"/>
              </w:rPr>
              <w:t>数字</w:t>
            </w:r>
            <w:r w:rsidRPr="00BE4A67">
              <w:rPr>
                <w:rFonts w:hint="eastAsia"/>
              </w:rPr>
              <w:t>)</w:t>
            </w:r>
          </w:p>
        </w:tc>
        <w:tc>
          <w:tcPr>
            <w:tcW w:w="1278" w:type="dxa"/>
          </w:tcPr>
          <w:p w14:paraId="7E01DA6D" w14:textId="2B570108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28257106" w14:textId="43CF59A3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3F6DBC89" w14:textId="04AE91DE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8" w:type="dxa"/>
          </w:tcPr>
          <w:p w14:paraId="6FE6A6F0" w14:textId="381EA859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  <w:tc>
          <w:tcPr>
            <w:tcW w:w="1279" w:type="dxa"/>
          </w:tcPr>
          <w:p w14:paraId="7E9F36DA" w14:textId="7DC5AF3F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Number</w:t>
            </w:r>
            <w:r>
              <w:rPr>
                <w:rFonts w:hint="eastAsia"/>
              </w:rPr>
              <w:t>处理函数</w:t>
            </w:r>
          </w:p>
        </w:tc>
        <w:tc>
          <w:tcPr>
            <w:tcW w:w="1279" w:type="dxa"/>
          </w:tcPr>
          <w:p w14:paraId="3D08382A" w14:textId="36D8C4A2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&gt;</w:t>
            </w:r>
          </w:p>
        </w:tc>
      </w:tr>
      <w:tr w:rsidR="00BE4A67" w14:paraId="714D786F" w14:textId="77777777" w:rsidTr="00BE4A67">
        <w:tc>
          <w:tcPr>
            <w:tcW w:w="1278" w:type="dxa"/>
          </w:tcPr>
          <w:p w14:paraId="57F8D837" w14:textId="02AC475B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</w:tc>
        <w:tc>
          <w:tcPr>
            <w:tcW w:w="1278" w:type="dxa"/>
          </w:tcPr>
          <w:p w14:paraId="008B88C8" w14:textId="0B2D28BD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8" w:type="dxa"/>
          </w:tcPr>
          <w:p w14:paraId="040B091F" w14:textId="5E809C4C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8" w:type="dxa"/>
          </w:tcPr>
          <w:p w14:paraId="3669A109" w14:textId="06F8EDF3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8" w:type="dxa"/>
          </w:tcPr>
          <w:p w14:paraId="0D53B324" w14:textId="16CD2AB1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</w:p>
        </w:tc>
        <w:tc>
          <w:tcPr>
            <w:tcW w:w="1279" w:type="dxa"/>
          </w:tcPr>
          <w:p w14:paraId="5F0C30A3" w14:textId="3A7A8EF5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rror(1)</w:t>
            </w:r>
          </w:p>
        </w:tc>
        <w:tc>
          <w:tcPr>
            <w:tcW w:w="1279" w:type="dxa"/>
          </w:tcPr>
          <w:p w14:paraId="71B2BEC5" w14:textId="57804BAF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t>E</w:t>
            </w:r>
            <w:r>
              <w:rPr>
                <w:rFonts w:hint="eastAsia"/>
              </w:rPr>
              <w:t>rror(2)</w:t>
            </w:r>
          </w:p>
        </w:tc>
      </w:tr>
    </w:tbl>
    <w:p w14:paraId="317CC133" w14:textId="65165F18" w:rsidR="00BE4A67" w:rsidRDefault="00BE4A67" w:rsidP="00A14AEA">
      <w:pPr>
        <w:pStyle w:val="00"/>
        <w:ind w:firstLine="488"/>
        <w:rPr>
          <w:rFonts w:hint="eastAsia"/>
        </w:rPr>
      </w:pPr>
      <w:r>
        <w:rPr>
          <w:rFonts w:hint="eastAsia"/>
        </w:rPr>
        <w:t>但我们可以依据该表定义算符优先函数</w:t>
      </w:r>
      <w:r w:rsidR="008E6CC7" w:rsidRPr="008E6CC7">
        <w:rPr>
          <w:rFonts w:hint="eastAsia"/>
        </w:rPr>
        <w:t>Precede</w:t>
      </w:r>
      <w:r w:rsidR="008E6CC7">
        <w:rPr>
          <w:rFonts w:hint="eastAsia"/>
        </w:rPr>
        <w:t>(</w:t>
      </w:r>
      <w:proofErr w:type="gramStart"/>
      <w:r w:rsidR="008E6CC7">
        <w:rPr>
          <w:rFonts w:hint="eastAsia"/>
        </w:rPr>
        <w:t>栈</w:t>
      </w:r>
      <w:proofErr w:type="gramEnd"/>
      <w:r w:rsidR="008E6CC7">
        <w:rPr>
          <w:rFonts w:hint="eastAsia"/>
        </w:rPr>
        <w:t>顶</w:t>
      </w:r>
      <w:r w:rsidR="008E6CC7">
        <w:rPr>
          <w:rFonts w:hint="eastAsia"/>
        </w:rPr>
        <w:t>op1,op2)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78"/>
        <w:gridCol w:w="1278"/>
        <w:gridCol w:w="1278"/>
        <w:gridCol w:w="1278"/>
        <w:gridCol w:w="1278"/>
        <w:gridCol w:w="1279"/>
        <w:gridCol w:w="1279"/>
      </w:tblGrid>
      <w:tr w:rsidR="00BE4A67" w14:paraId="5FD0DFDC" w14:textId="77777777" w:rsidTr="00BE4A67">
        <w:trPr>
          <w:jc w:val="center"/>
        </w:trPr>
        <w:tc>
          <w:tcPr>
            <w:tcW w:w="1278" w:type="dxa"/>
          </w:tcPr>
          <w:p w14:paraId="01768C25" w14:textId="77777777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</w:p>
        </w:tc>
        <w:tc>
          <w:tcPr>
            <w:tcW w:w="1278" w:type="dxa"/>
          </w:tcPr>
          <w:p w14:paraId="3BEB2243" w14:textId="6C3851FD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+</w:t>
            </w:r>
          </w:p>
        </w:tc>
        <w:tc>
          <w:tcPr>
            <w:tcW w:w="1278" w:type="dxa"/>
          </w:tcPr>
          <w:p w14:paraId="468E2E5F" w14:textId="47AE4EA5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</w:p>
        </w:tc>
        <w:tc>
          <w:tcPr>
            <w:tcW w:w="1278" w:type="dxa"/>
          </w:tcPr>
          <w:p w14:paraId="5795C322" w14:textId="050BF3F9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*</w:t>
            </w:r>
          </w:p>
        </w:tc>
        <w:tc>
          <w:tcPr>
            <w:tcW w:w="1278" w:type="dxa"/>
          </w:tcPr>
          <w:p w14:paraId="276BDA47" w14:textId="369B5DBE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/</w:t>
            </w:r>
          </w:p>
        </w:tc>
        <w:tc>
          <w:tcPr>
            <w:tcW w:w="1279" w:type="dxa"/>
          </w:tcPr>
          <w:p w14:paraId="6FA190FC" w14:textId="5F0FC235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279" w:type="dxa"/>
          </w:tcPr>
          <w:p w14:paraId="2444006B" w14:textId="7A9A4EFB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</w:tc>
      </w:tr>
      <w:tr w:rsidR="00BE4A67" w14:paraId="75950F79" w14:textId="77777777" w:rsidTr="00BE4A67">
        <w:trPr>
          <w:jc w:val="center"/>
        </w:trPr>
        <w:tc>
          <w:tcPr>
            <w:tcW w:w="1278" w:type="dxa"/>
          </w:tcPr>
          <w:p w14:paraId="6B28F6B3" w14:textId="58F49A3A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op1</w:t>
            </w:r>
          </w:p>
        </w:tc>
        <w:tc>
          <w:tcPr>
            <w:tcW w:w="1278" w:type="dxa"/>
          </w:tcPr>
          <w:p w14:paraId="1D8D33EE" w14:textId="17AFF027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8" w:type="dxa"/>
          </w:tcPr>
          <w:p w14:paraId="4D0DF186" w14:textId="539CD6EB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278" w:type="dxa"/>
          </w:tcPr>
          <w:p w14:paraId="2AF78722" w14:textId="0FA54420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8" w:type="dxa"/>
          </w:tcPr>
          <w:p w14:paraId="7507FAF1" w14:textId="00A5F599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279" w:type="dxa"/>
          </w:tcPr>
          <w:p w14:paraId="4E32D65A" w14:textId="15FAB545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279" w:type="dxa"/>
          </w:tcPr>
          <w:p w14:paraId="0F561CA1" w14:textId="53C63A54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BE4A67" w14:paraId="637663DD" w14:textId="77777777" w:rsidTr="00BE4A67">
        <w:trPr>
          <w:jc w:val="center"/>
        </w:trPr>
        <w:tc>
          <w:tcPr>
            <w:tcW w:w="1278" w:type="dxa"/>
          </w:tcPr>
          <w:p w14:paraId="727F7DA1" w14:textId="7DACDEE8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op2</w:t>
            </w:r>
          </w:p>
        </w:tc>
        <w:tc>
          <w:tcPr>
            <w:tcW w:w="1278" w:type="dxa"/>
          </w:tcPr>
          <w:p w14:paraId="20038040" w14:textId="42EDCB8A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8" w:type="dxa"/>
          </w:tcPr>
          <w:p w14:paraId="415BED58" w14:textId="37A642A0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278" w:type="dxa"/>
          </w:tcPr>
          <w:p w14:paraId="7EAD177D" w14:textId="0056D7A2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78" w:type="dxa"/>
          </w:tcPr>
          <w:p w14:paraId="516B2466" w14:textId="1E9B1DB9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279" w:type="dxa"/>
          </w:tcPr>
          <w:p w14:paraId="16603EFD" w14:textId="79CBAEB8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279" w:type="dxa"/>
          </w:tcPr>
          <w:p w14:paraId="055D32E6" w14:textId="7CEFD449" w:rsidR="00BE4A67" w:rsidRDefault="00BE4A67" w:rsidP="00BE4A67">
            <w:pPr>
              <w:pStyle w:val="00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35D10D2B" w14:textId="77777777" w:rsidR="00BE4A67" w:rsidRPr="00A14AEA" w:rsidRDefault="00BE4A67" w:rsidP="00A14AEA">
      <w:pPr>
        <w:pStyle w:val="00"/>
        <w:ind w:firstLine="488"/>
        <w:rPr>
          <w:rFonts w:hint="eastAsia"/>
        </w:rPr>
      </w:pPr>
    </w:p>
    <w:p w14:paraId="0458D071" w14:textId="06E59044" w:rsidR="00A14AEA" w:rsidRDefault="0059287B" w:rsidP="00A14AEA">
      <w:pPr>
        <w:pStyle w:val="00"/>
        <w:ind w:firstLine="488"/>
      </w:pPr>
      <w:r>
        <w:rPr>
          <w:rFonts w:hint="eastAsia"/>
        </w:rPr>
        <w:t>算符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与数字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使用共用体统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定义</w:t>
      </w:r>
    </w:p>
    <w:p w14:paraId="2F238ADD" w14:textId="4EE15FDA" w:rsidR="0059287B" w:rsidRDefault="0059287B" w:rsidP="00A14AEA">
      <w:pPr>
        <w:pStyle w:val="00"/>
        <w:ind w:firstLine="488"/>
      </w:pPr>
      <w:r>
        <w:rPr>
          <w:rFonts w:hint="eastAsia"/>
        </w:rPr>
        <w:t>专门设立数字归约自动机</w:t>
      </w:r>
      <w:r w:rsidRPr="0059287B">
        <w:rPr>
          <w:rFonts w:hint="eastAsia"/>
        </w:rPr>
        <w:t>Number</w:t>
      </w:r>
      <w:r w:rsidR="008E6CC7">
        <w:rPr>
          <w:rFonts w:hint="eastAsia"/>
        </w:rPr>
        <w:t xml:space="preserve">(int </w:t>
      </w:r>
      <w:proofErr w:type="spellStart"/>
      <w:r w:rsidR="008E6CC7">
        <w:rPr>
          <w:rFonts w:hint="eastAsia"/>
        </w:rPr>
        <w:t>i</w:t>
      </w:r>
      <w:proofErr w:type="spellEnd"/>
      <w:r w:rsidR="008E6CC7">
        <w:rPr>
          <w:rFonts w:hint="eastAsia"/>
        </w:rPr>
        <w:t>，</w:t>
      </w:r>
      <w:r w:rsidR="008E6CC7">
        <w:rPr>
          <w:rFonts w:hint="eastAsia"/>
        </w:rPr>
        <w:t>int &amp; j)</w:t>
      </w:r>
      <w:r>
        <w:rPr>
          <w:rFonts w:hint="eastAsia"/>
        </w:rPr>
        <w:t>，起始符可以为</w:t>
      </w:r>
      <w:r>
        <w:rPr>
          <w:rFonts w:hint="eastAsia"/>
        </w:rPr>
        <w:t xml:space="preserve"> </w:t>
      </w:r>
      <w:r>
        <w:rPr>
          <w:rFonts w:hint="eastAsia"/>
        </w:rPr>
        <w:t>一元算符“</w:t>
      </w:r>
      <w:r>
        <w:rPr>
          <w:rFonts w:hint="eastAsia"/>
        </w:rPr>
        <w:t>-</w:t>
      </w:r>
      <w:r>
        <w:rPr>
          <w:rFonts w:hint="eastAsia"/>
        </w:rPr>
        <w:t>”，数字字符</w:t>
      </w:r>
      <w:r w:rsidR="008E6CC7">
        <w:rPr>
          <w:rFonts w:hint="eastAsia"/>
        </w:rPr>
        <w:t>，接受数字直到遇到</w:t>
      </w:r>
      <w:r w:rsidR="008E6CC7">
        <w:rPr>
          <w:rFonts w:hint="eastAsia"/>
        </w:rPr>
        <w:t>i+1</w:t>
      </w:r>
      <w:r w:rsidR="008E6CC7">
        <w:rPr>
          <w:rFonts w:hint="eastAsia"/>
        </w:rPr>
        <w:t>为‘</w:t>
      </w:r>
      <w:r w:rsidR="008E6CC7">
        <w:rPr>
          <w:rFonts w:hint="eastAsia"/>
        </w:rPr>
        <w:t>.</w:t>
      </w:r>
      <w:r w:rsidR="008E6CC7">
        <w:rPr>
          <w:rFonts w:hint="eastAsia"/>
        </w:rPr>
        <w:t>’为整数部分，‘</w:t>
      </w:r>
      <w:r w:rsidR="008E6CC7">
        <w:rPr>
          <w:rFonts w:hint="eastAsia"/>
        </w:rPr>
        <w:t>.</w:t>
      </w:r>
      <w:r w:rsidR="008E6CC7">
        <w:rPr>
          <w:rFonts w:hint="eastAsia"/>
        </w:rPr>
        <w:t>’之后为小数部分，若有一元‘</w:t>
      </w:r>
      <w:r w:rsidR="008E6CC7">
        <w:rPr>
          <w:rFonts w:hint="eastAsia"/>
        </w:rPr>
        <w:t>-</w:t>
      </w:r>
      <w:r w:rsidR="008E6CC7">
        <w:rPr>
          <w:rFonts w:hint="eastAsia"/>
        </w:rPr>
        <w:t>’则为负数。</w:t>
      </w:r>
    </w:p>
    <w:p w14:paraId="73711C9E" w14:textId="116F9686" w:rsidR="008E6CC7" w:rsidRPr="008E6CC7" w:rsidRDefault="008E6CC7" w:rsidP="00A14AEA">
      <w:pPr>
        <w:pStyle w:val="00"/>
        <w:ind w:firstLine="488"/>
        <w:rPr>
          <w:rFonts w:hint="eastAsia"/>
        </w:rPr>
      </w:pPr>
      <w:r>
        <w:rPr>
          <w:rFonts w:hint="eastAsia"/>
        </w:rPr>
        <w:t>一元‘</w:t>
      </w:r>
      <w:r>
        <w:rPr>
          <w:rFonts w:hint="eastAsia"/>
        </w:rPr>
        <w:t>-</w:t>
      </w:r>
      <w:r>
        <w:rPr>
          <w:rFonts w:hint="eastAsia"/>
        </w:rPr>
        <w:t>’与二元‘</w:t>
      </w:r>
      <w:r>
        <w:rPr>
          <w:rFonts w:hint="eastAsia"/>
        </w:rPr>
        <w:t>-</w:t>
      </w:r>
      <w:r>
        <w:rPr>
          <w:rFonts w:hint="eastAsia"/>
        </w:rPr>
        <w:t>’的区别是：“</w:t>
      </w:r>
      <w:r>
        <w:rPr>
          <w:rFonts w:hint="eastAsia"/>
        </w:rPr>
        <w:t>-(</w:t>
      </w:r>
      <w:r>
        <w:rPr>
          <w:rFonts w:hint="eastAsia"/>
        </w:rPr>
        <w:t>”“</w:t>
      </w:r>
      <w:r>
        <w:rPr>
          <w:rFonts w:hint="eastAsia"/>
        </w:rPr>
        <w:t>*-id</w:t>
      </w:r>
      <w:r>
        <w:rPr>
          <w:rFonts w:hint="eastAsia"/>
        </w:rPr>
        <w:t>”</w:t>
      </w:r>
      <w:r w:rsidRPr="008E6CC7">
        <w:rPr>
          <w:rFonts w:hint="eastAsia"/>
        </w:rPr>
        <w:t>“</w:t>
      </w:r>
      <w:r>
        <w:rPr>
          <w:rFonts w:hint="eastAsia"/>
        </w:rPr>
        <w:t>-</w:t>
      </w:r>
      <w:r w:rsidRPr="008E6CC7">
        <w:rPr>
          <w:rFonts w:hint="eastAsia"/>
        </w:rPr>
        <w:t>-id</w:t>
      </w:r>
      <w:r w:rsidRPr="008E6CC7">
        <w:rPr>
          <w:rFonts w:hint="eastAsia"/>
        </w:rPr>
        <w:t>”“</w:t>
      </w:r>
      <w:r>
        <w:rPr>
          <w:rFonts w:hint="eastAsia"/>
        </w:rPr>
        <w:t>/</w:t>
      </w:r>
      <w:r w:rsidRPr="008E6CC7">
        <w:rPr>
          <w:rFonts w:hint="eastAsia"/>
        </w:rPr>
        <w:t>-id</w:t>
      </w:r>
      <w:r w:rsidRPr="008E6CC7">
        <w:rPr>
          <w:rFonts w:hint="eastAsia"/>
        </w:rPr>
        <w:t>”“</w:t>
      </w:r>
      <w:r>
        <w:rPr>
          <w:rFonts w:hint="eastAsia"/>
        </w:rPr>
        <w:t>+</w:t>
      </w:r>
      <w:r w:rsidRPr="008E6CC7">
        <w:rPr>
          <w:rFonts w:hint="eastAsia"/>
        </w:rPr>
        <w:t>-id</w:t>
      </w:r>
      <w:r w:rsidRPr="008E6CC7">
        <w:rPr>
          <w:rFonts w:hint="eastAsia"/>
        </w:rPr>
        <w:t>”</w:t>
      </w:r>
      <w:r>
        <w:rPr>
          <w:rFonts w:hint="eastAsia"/>
        </w:rPr>
        <w:t>等为一元</w:t>
      </w:r>
    </w:p>
    <w:p w14:paraId="054AC195" w14:textId="26E74B59" w:rsidR="00A14AEA" w:rsidRDefault="008E6CC7" w:rsidP="00A14AEA">
      <w:pPr>
        <w:pStyle w:val="00"/>
        <w:ind w:firstLine="488"/>
      </w:pPr>
      <w:r>
        <w:rPr>
          <w:rFonts w:hint="eastAsia"/>
        </w:rPr>
        <w:t>“</w:t>
      </w:r>
      <w:r>
        <w:rPr>
          <w:rFonts w:hint="eastAsia"/>
        </w:rPr>
        <w:t>id-id</w:t>
      </w:r>
      <w:r>
        <w:rPr>
          <w:rFonts w:hint="eastAsia"/>
        </w:rPr>
        <w:t>”为二元</w:t>
      </w:r>
    </w:p>
    <w:p w14:paraId="7C04BEDE" w14:textId="2734FB8C" w:rsidR="008E6CC7" w:rsidRDefault="008E6CC7" w:rsidP="00A14AEA">
      <w:pPr>
        <w:pStyle w:val="00"/>
        <w:ind w:firstLine="488"/>
        <w:rPr>
          <w:rFonts w:hint="eastAsia"/>
        </w:rPr>
      </w:pPr>
      <w:r>
        <w:rPr>
          <w:rFonts w:hint="eastAsia"/>
        </w:rPr>
        <w:t>输入起始指针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，输出实数到数字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中，另一个输出</w:t>
      </w:r>
      <w:r>
        <w:rPr>
          <w:rFonts w:hint="eastAsia"/>
        </w:rPr>
        <w:t>j</w:t>
      </w:r>
      <w:r>
        <w:rPr>
          <w:rFonts w:hint="eastAsia"/>
        </w:rPr>
        <w:t>为指针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跳跃地址</w:t>
      </w:r>
    </w:p>
    <w:p w14:paraId="1490F7A2" w14:textId="77777777" w:rsidR="008E6CC7" w:rsidRDefault="008E6CC7" w:rsidP="00A14AEA">
      <w:pPr>
        <w:pStyle w:val="00"/>
        <w:ind w:firstLine="488"/>
        <w:rPr>
          <w:rFonts w:hint="eastAsia"/>
        </w:rPr>
      </w:pPr>
    </w:p>
    <w:p w14:paraId="01275F35" w14:textId="77777777" w:rsidR="00A14AEA" w:rsidRDefault="00A14AEA" w:rsidP="00A14AEA">
      <w:pPr>
        <w:pStyle w:val="00"/>
        <w:ind w:firstLine="488"/>
      </w:pPr>
    </w:p>
    <w:p w14:paraId="5E06EBD8" w14:textId="77777777" w:rsidR="00A14AEA" w:rsidRDefault="00A14AEA" w:rsidP="00A14AEA">
      <w:pPr>
        <w:pStyle w:val="00"/>
        <w:ind w:firstLine="488"/>
      </w:pPr>
    </w:p>
    <w:p w14:paraId="76F40A26" w14:textId="06CDEA1D" w:rsidR="00A14AEA" w:rsidRPr="00A14AEA" w:rsidRDefault="00D665F0" w:rsidP="00A14AEA">
      <w:pPr>
        <w:pStyle w:val="00"/>
        <w:ind w:firstLine="488"/>
        <w:rPr>
          <w:rFonts w:hint="eastAsia"/>
        </w:rPr>
      </w:pP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的算法我给你写好了，你直接用</w:t>
      </w:r>
    </w:p>
    <w:p w14:paraId="2A0EA171" w14:textId="0DAA9E02" w:rsidR="00083D44" w:rsidRDefault="00083D44" w:rsidP="00D665F0">
      <w:pPr>
        <w:pStyle w:val="00"/>
        <w:ind w:firstLineChars="81" w:firstLine="198"/>
        <w:rPr>
          <w:rFonts w:hint="eastAsia"/>
        </w:rPr>
      </w:pPr>
    </w:p>
    <w:tbl>
      <w:tblPr>
        <w:tblStyle w:val="ae"/>
        <w:tblW w:w="0" w:type="auto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1"/>
        <w:gridCol w:w="8521"/>
      </w:tblGrid>
      <w:tr w:rsidR="00A30D33" w14:paraId="4CD72961" w14:textId="77777777" w:rsidTr="00D665F0">
        <w:tc>
          <w:tcPr>
            <w:tcW w:w="8942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E542334" w14:textId="77777777" w:rsidR="00A30D33" w:rsidRPr="00083D44" w:rsidRDefault="00083D44" w:rsidP="00A30D33">
            <w:pPr>
              <w:pStyle w:val="001"/>
              <w:spacing w:line="360" w:lineRule="exact"/>
              <w:jc w:val="both"/>
              <w:textAlignment w:val="center"/>
            </w:pPr>
            <w:proofErr w:type="spellStart"/>
            <w:r w:rsidRPr="00083D44">
              <w:t>E</w:t>
            </w:r>
            <w:r w:rsidRPr="00083D44">
              <w:rPr>
                <w:rFonts w:hint="eastAsia"/>
              </w:rPr>
              <w:t>xample.m</w:t>
            </w:r>
            <w:proofErr w:type="spellEnd"/>
          </w:p>
        </w:tc>
      </w:tr>
      <w:tr w:rsidR="005C0275" w14:paraId="405DD5F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8BBF745" w14:textId="77777777" w:rsidR="005C0275" w:rsidRPr="005C0275" w:rsidRDefault="005C0275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09FDE3" w14:textId="71A105E0" w:rsidR="005C0275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stdio.h</w:t>
            </w:r>
            <w:proofErr w:type="spellEnd"/>
            <w:r>
              <w:rPr>
                <w:b/>
                <w:bCs/>
              </w:rPr>
              <w:t>&gt;</w:t>
            </w:r>
          </w:p>
        </w:tc>
      </w:tr>
      <w:tr w:rsidR="00D665F0" w14:paraId="1F5D47D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080C31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C8C5E9" w14:textId="496B69B2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#include &lt;</w:t>
            </w:r>
            <w:proofErr w:type="spellStart"/>
            <w:r>
              <w:rPr>
                <w:rFonts w:hint="eastAsia"/>
                <w:b/>
                <w:bCs/>
              </w:rPr>
              <w:t>cstdlib</w:t>
            </w:r>
            <w:proofErr w:type="spellEnd"/>
            <w:r>
              <w:rPr>
                <w:rFonts w:hint="eastAsia"/>
                <w:b/>
                <w:bCs/>
              </w:rPr>
              <w:t xml:space="preserve">&gt; 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包含</w:t>
            </w:r>
            <w:r>
              <w:rPr>
                <w:rFonts w:hint="eastAsia"/>
                <w:b/>
                <w:bCs/>
              </w:rPr>
              <w:t>system(),rand(),</w:t>
            </w:r>
            <w:proofErr w:type="spellStart"/>
            <w:r>
              <w:rPr>
                <w:rFonts w:hint="eastAsia"/>
                <w:b/>
                <w:bCs/>
              </w:rPr>
              <w:t>srand</w:t>
            </w:r>
            <w:proofErr w:type="spellEnd"/>
            <w:r>
              <w:rPr>
                <w:rFonts w:hint="eastAsia"/>
                <w:b/>
                <w:bCs/>
              </w:rPr>
              <w:t>()</w:t>
            </w:r>
            <w:r>
              <w:rPr>
                <w:rFonts w:hint="eastAsia"/>
                <w:b/>
                <w:bCs/>
              </w:rPr>
              <w:t>函数的头文件</w:t>
            </w:r>
          </w:p>
        </w:tc>
      </w:tr>
      <w:tr w:rsidR="00D665F0" w14:paraId="0F1F97D5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ABBC21E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012DFC7" w14:textId="38C2AD4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#include &lt;</w:t>
            </w:r>
            <w:proofErr w:type="spellStart"/>
            <w:r>
              <w:rPr>
                <w:rFonts w:hint="eastAsia"/>
                <w:b/>
                <w:bCs/>
              </w:rPr>
              <w:t>stdlib.h</w:t>
            </w:r>
            <w:proofErr w:type="spellEnd"/>
            <w:r>
              <w:rPr>
                <w:rFonts w:hint="eastAsia"/>
                <w:b/>
                <w:bCs/>
              </w:rPr>
              <w:t xml:space="preserve">&gt; 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需要包含</w:t>
            </w:r>
            <w:r>
              <w:rPr>
                <w:rFonts w:hint="eastAsia"/>
                <w:b/>
                <w:bCs/>
              </w:rPr>
              <w:t>malloc</w:t>
            </w:r>
            <w:r>
              <w:rPr>
                <w:rFonts w:hint="eastAsia"/>
                <w:b/>
                <w:bCs/>
              </w:rPr>
              <w:t>的头文件</w:t>
            </w:r>
          </w:p>
        </w:tc>
      </w:tr>
      <w:tr w:rsidR="00D665F0" w14:paraId="5931A773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EEC83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8353C6" w14:textId="1F7F426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#include</w:t>
            </w:r>
            <w:proofErr w:type="gramEnd"/>
            <w:r>
              <w:rPr>
                <w:b/>
                <w:bCs/>
              </w:rPr>
              <w:t xml:space="preserve"> &lt;</w:t>
            </w:r>
            <w:proofErr w:type="spellStart"/>
            <w:r>
              <w:rPr>
                <w:b/>
                <w:bCs/>
              </w:rPr>
              <w:t>stdbool.h</w:t>
            </w:r>
            <w:proofErr w:type="spellEnd"/>
            <w:r>
              <w:rPr>
                <w:b/>
                <w:bCs/>
              </w:rPr>
              <w:t xml:space="preserve">&gt; </w:t>
            </w:r>
            <w:r>
              <w:rPr>
                <w:b/>
                <w:bCs/>
              </w:rPr>
              <w:tab/>
              <w:t>// bool</w:t>
            </w:r>
          </w:p>
        </w:tc>
      </w:tr>
      <w:tr w:rsidR="00D665F0" w14:paraId="49C3050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54450E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AE9E356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21BC773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C7E8A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35F31D" w14:textId="70245F88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#define </w:t>
            </w:r>
            <w:proofErr w:type="spellStart"/>
            <w:r>
              <w:rPr>
                <w:rFonts w:hint="eastAsia"/>
                <w:b/>
                <w:bCs/>
              </w:rPr>
              <w:t>MaxSize</w:t>
            </w:r>
            <w:proofErr w:type="spellEnd"/>
            <w:r>
              <w:rPr>
                <w:rFonts w:hint="eastAsia"/>
                <w:b/>
                <w:bCs/>
              </w:rPr>
              <w:t xml:space="preserve"> 100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顺序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最大容限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2DA53E98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298498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D0A060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5A561E08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BD611AA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706EC4" w14:textId="3E71E1F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定义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5B81224C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C02A0C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DF2AFE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3CB8DB1C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203B59B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5AC809" w14:textId="31F76AD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typedef </w:t>
            </w:r>
            <w:proofErr w:type="spellStart"/>
            <w:r>
              <w:rPr>
                <w:b/>
                <w:bCs/>
              </w:rPr>
              <w:t>enum</w:t>
            </w:r>
            <w:proofErr w:type="spellEnd"/>
            <w:r>
              <w:rPr>
                <w:b/>
                <w:bCs/>
              </w:rPr>
              <w:t xml:space="preserve"> {</w:t>
            </w:r>
          </w:p>
        </w:tc>
      </w:tr>
      <w:tr w:rsidR="00D665F0" w14:paraId="5E6F74EE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0B632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E77490" w14:textId="7BCBBD2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op,</w:t>
            </w:r>
          </w:p>
        </w:tc>
      </w:tr>
      <w:tr w:rsidR="00D665F0" w14:paraId="19F9637E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6C5F5C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931781" w14:textId="52259B8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num,</w:t>
            </w:r>
          </w:p>
        </w:tc>
      </w:tr>
      <w:tr w:rsidR="00D665F0" w14:paraId="3B1F565C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8F5C4B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881876" w14:textId="07CD4439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DataType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D665F0" w14:paraId="3847508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AC71BB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C94171B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56501ED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1799D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2753A73" w14:textId="68BEE392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typedef union {</w:t>
            </w:r>
          </w:p>
        </w:tc>
      </w:tr>
      <w:tr w:rsidR="00D665F0" w14:paraId="1750163A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20AC9F7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2F2CA84" w14:textId="7E2D3FF6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char op;</w:t>
            </w:r>
          </w:p>
        </w:tc>
      </w:tr>
      <w:tr w:rsidR="00D665F0" w14:paraId="54C020AF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D59F886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9FE926" w14:textId="28FBBE19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double num;</w:t>
            </w:r>
          </w:p>
        </w:tc>
      </w:tr>
      <w:tr w:rsidR="00D665F0" w14:paraId="2F127EB0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96F5BA2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1B36D0" w14:textId="5CB89721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 Element;</w:t>
            </w:r>
          </w:p>
        </w:tc>
      </w:tr>
      <w:tr w:rsidR="00D665F0" w14:paraId="2C65600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2E4881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A036DB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0AFEBE2F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97F7D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10B5668" w14:textId="308AA2DB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typedef struct {</w:t>
            </w:r>
          </w:p>
        </w:tc>
      </w:tr>
      <w:tr w:rsidR="00D665F0" w14:paraId="6A1DEEF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3CE5DCA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EF0E214" w14:textId="51968B8A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Element data[</w:t>
            </w:r>
            <w:proofErr w:type="spellStart"/>
            <w:r>
              <w:rPr>
                <w:b/>
                <w:bCs/>
              </w:rPr>
              <w:t>MaxSize</w:t>
            </w:r>
            <w:proofErr w:type="spellEnd"/>
            <w:r>
              <w:rPr>
                <w:b/>
                <w:bCs/>
              </w:rPr>
              <w:t>/50];</w:t>
            </w:r>
          </w:p>
        </w:tc>
      </w:tr>
      <w:tr w:rsidR="00D665F0" w14:paraId="23025905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C8BD7FA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E95F85" w14:textId="17742120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proofErr w:type="spellStart"/>
            <w:r>
              <w:rPr>
                <w:b/>
                <w:bCs/>
              </w:rPr>
              <w:t>DataType</w:t>
            </w:r>
            <w:proofErr w:type="spellEnd"/>
            <w:r>
              <w:rPr>
                <w:b/>
                <w:bCs/>
              </w:rPr>
              <w:t xml:space="preserve"> type;</w:t>
            </w:r>
          </w:p>
        </w:tc>
      </w:tr>
      <w:tr w:rsidR="00D665F0" w14:paraId="04C342B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40DE8E6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4AC659F" w14:textId="5D2782FE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int top;</w:t>
            </w:r>
          </w:p>
        </w:tc>
      </w:tr>
      <w:tr w:rsidR="00D665F0" w14:paraId="71C6687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5EFD92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D6B8B29" w14:textId="4FD93738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} 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>;</w:t>
            </w:r>
          </w:p>
        </w:tc>
      </w:tr>
      <w:tr w:rsidR="00D665F0" w14:paraId="5D62D30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99566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795802C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2FC95ECC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F6D0962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0DDC4D" w14:textId="5B283D3A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</w:t>
            </w:r>
            <w:r>
              <w:rPr>
                <w:rFonts w:hint="eastAsia"/>
                <w:b/>
                <w:bCs/>
              </w:rPr>
              <w:t>函数申明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73CB53A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5CB5D1C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BFB983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6470CCDA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F0AABA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D2721E" w14:textId="31C1CAC3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InitStack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*&amp;s);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初始化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3026527F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89FCA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AEE8D0" w14:textId="728C7BD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void </w:t>
            </w:r>
            <w:proofErr w:type="spellStart"/>
            <w:r>
              <w:rPr>
                <w:rFonts w:hint="eastAsia"/>
                <w:b/>
                <w:bCs/>
              </w:rPr>
              <w:t>DestroyStack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*&amp;s);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销毁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678BE3E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1D5EE4B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7237629" w14:textId="1278FC78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</w:t>
            </w:r>
            <w:proofErr w:type="spellStart"/>
            <w:r>
              <w:rPr>
                <w:rFonts w:hint="eastAsia"/>
                <w:b/>
                <w:bCs/>
              </w:rPr>
              <w:t>StackEmpty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*s);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判断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空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68E0022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39CE8BF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599C101" w14:textId="467A5525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</w:t>
            </w:r>
            <w:proofErr w:type="spellStart"/>
            <w:r>
              <w:rPr>
                <w:rFonts w:hint="eastAsia"/>
                <w:b/>
                <w:bCs/>
              </w:rPr>
              <w:t>StackFull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*s);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判断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满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6EB9C672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FF6DEF1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CD3A6FB" w14:textId="5E214634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bool Push(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*&amp;s, Element data);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入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EFF0AF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C599872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39F87F" w14:textId="3D8F29F5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bool Pop(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*&amp;s, Element &amp;e);</w:t>
            </w:r>
            <w:r>
              <w:rPr>
                <w:rFonts w:hint="eastAsia"/>
                <w:b/>
                <w:bCs/>
              </w:rPr>
              <w:tab/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出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63964D36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22C8B83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1F0F291" w14:textId="38497984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bool </w:t>
            </w:r>
            <w:proofErr w:type="spellStart"/>
            <w:r>
              <w:rPr>
                <w:rFonts w:hint="eastAsia"/>
                <w:b/>
                <w:bCs/>
              </w:rPr>
              <w:t>GetTop</w:t>
            </w:r>
            <w:proofErr w:type="spellEnd"/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SqStack</w:t>
            </w:r>
            <w:proofErr w:type="spellEnd"/>
            <w:r>
              <w:rPr>
                <w:rFonts w:hint="eastAsia"/>
                <w:b/>
                <w:bCs/>
              </w:rPr>
              <w:t xml:space="preserve"> *s, Element &amp;e);</w:t>
            </w:r>
            <w:r>
              <w:rPr>
                <w:rFonts w:hint="eastAsia"/>
                <w:b/>
                <w:bCs/>
              </w:rPr>
              <w:tab/>
              <w:t xml:space="preserve">// </w:t>
            </w:r>
            <w:r>
              <w:rPr>
                <w:rFonts w:hint="eastAsia"/>
                <w:b/>
                <w:bCs/>
              </w:rPr>
              <w:t>取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</w:t>
            </w:r>
          </w:p>
        </w:tc>
      </w:tr>
      <w:tr w:rsidR="00D665F0" w14:paraId="7F780CC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79AAEC2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42F23AA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4B2BC4E1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8FEE56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3B7545A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402139BF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287FDA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61BB5FC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3C853D68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653861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530CF16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459DF670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A2B58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1B9E8B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38B5A8F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917D060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A1D6AF" w14:textId="75C78AC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int main()</w:t>
            </w:r>
          </w:p>
        </w:tc>
      </w:tr>
      <w:tr w:rsidR="00D665F0" w14:paraId="646B79AE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71C16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14EA40" w14:textId="0324D01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</w:p>
        </w:tc>
      </w:tr>
      <w:tr w:rsidR="00D665F0" w14:paraId="31236511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6104E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5058DF3" w14:textId="3650A2E8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OPTR; </w:t>
            </w:r>
            <w:proofErr w:type="spellStart"/>
            <w:r>
              <w:rPr>
                <w:b/>
                <w:bCs/>
              </w:rPr>
              <w:t>OPTR.type</w:t>
            </w:r>
            <w:proofErr w:type="spellEnd"/>
            <w:r>
              <w:rPr>
                <w:b/>
                <w:bCs/>
              </w:rPr>
              <w:t>=op;</w:t>
            </w:r>
          </w:p>
        </w:tc>
      </w:tr>
      <w:tr w:rsidR="00D665F0" w14:paraId="4B42ECCF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A78C1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8B678BE" w14:textId="4E8664DE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OPND; </w:t>
            </w:r>
            <w:proofErr w:type="spellStart"/>
            <w:r>
              <w:rPr>
                <w:b/>
                <w:bCs/>
              </w:rPr>
              <w:t>OPND.type</w:t>
            </w:r>
            <w:proofErr w:type="spellEnd"/>
            <w:r>
              <w:rPr>
                <w:b/>
                <w:bCs/>
              </w:rPr>
              <w:t>=num;</w:t>
            </w:r>
          </w:p>
        </w:tc>
      </w:tr>
      <w:tr w:rsidR="00D665F0" w14:paraId="48627B2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BDF9F30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EAD7B8" w14:textId="14D8672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char a[</w:t>
            </w:r>
            <w:proofErr w:type="spellStart"/>
            <w:r>
              <w:rPr>
                <w:b/>
                <w:bCs/>
              </w:rPr>
              <w:t>MaxSize</w:t>
            </w:r>
            <w:proofErr w:type="spellEnd"/>
            <w:r>
              <w:rPr>
                <w:b/>
                <w:bCs/>
              </w:rPr>
              <w:t>];</w:t>
            </w:r>
          </w:p>
        </w:tc>
      </w:tr>
      <w:tr w:rsidR="00D665F0" w14:paraId="297470A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C8F482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CFFEF2" w14:textId="4CFAEA9C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</w:tc>
      </w:tr>
      <w:tr w:rsidR="00D665F0" w14:paraId="1887687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EBAD953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12FF99A" w14:textId="5107448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D665F0" w14:paraId="2B37E1FA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85200EF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FAC3D7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68861DB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0FEB57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849CF4" w14:textId="1EDCD16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D665F0" w14:paraId="1DBB98A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8AFE59B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085542" w14:textId="185B0908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算法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D665F0" w14:paraId="7F01C9E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2BBED0F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821239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47E597D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435F10E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6D8074" w14:textId="777647DA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void </w:t>
            </w:r>
            <w:proofErr w:type="spellStart"/>
            <w:r>
              <w:rPr>
                <w:b/>
                <w:bCs/>
              </w:rPr>
              <w:t>InitStack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 {</w:t>
            </w:r>
          </w:p>
        </w:tc>
      </w:tr>
      <w:tr w:rsidR="00D665F0" w14:paraId="522D1736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6B7FDC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B8F43E9" w14:textId="0FAF6F22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s=(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*)malloc(</w:t>
            </w:r>
            <w:proofErr w:type="spellStart"/>
            <w:r>
              <w:rPr>
                <w:b/>
                <w:bCs/>
              </w:rPr>
              <w:t>sizeof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>));</w:t>
            </w:r>
          </w:p>
        </w:tc>
      </w:tr>
      <w:tr w:rsidR="00D665F0" w14:paraId="1CD09123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9BDC976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E6AEE7" w14:textId="5847256B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s-&gt;top=-1;</w:t>
            </w:r>
          </w:p>
        </w:tc>
      </w:tr>
      <w:tr w:rsidR="00D665F0" w14:paraId="1D6B735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10682EF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1D9D921" w14:textId="3C73714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} // </w:t>
            </w:r>
            <w:r>
              <w:rPr>
                <w:rFonts w:hint="eastAsia"/>
                <w:b/>
                <w:bCs/>
              </w:rPr>
              <w:t>初始化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23F1350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294CF6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E7A3B3A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65F906FE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9BF59E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CE84703" w14:textId="33CEABB5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void</w:t>
            </w:r>
            <w:proofErr w:type="gram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DestroyStack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*&amp;s) {</w:t>
            </w:r>
          </w:p>
        </w:tc>
      </w:tr>
      <w:tr w:rsidR="00D665F0" w14:paraId="7A0C933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87D56C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1378C3" w14:textId="1A9E0796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free(s);</w:t>
            </w:r>
          </w:p>
        </w:tc>
      </w:tr>
      <w:tr w:rsidR="00D665F0" w14:paraId="56F642A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AE35167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DB6C026" w14:textId="3B95CE40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} // </w:t>
            </w:r>
            <w:r>
              <w:rPr>
                <w:rFonts w:hint="eastAsia"/>
                <w:b/>
                <w:bCs/>
              </w:rPr>
              <w:t>销毁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E23CC10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D4F057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927F20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16C27AAF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E127A8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1BB3A90" w14:textId="7D162F09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 {</w:t>
            </w:r>
          </w:p>
        </w:tc>
      </w:tr>
      <w:tr w:rsidR="00D665F0" w14:paraId="21E228F1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F7A558F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331359A" w14:textId="5717588A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return s-&gt;top==-1;</w:t>
            </w:r>
          </w:p>
        </w:tc>
      </w:tr>
      <w:tr w:rsidR="00D665F0" w14:paraId="0AD8E84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E8FBDC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B70A0E2" w14:textId="35AC921B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}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空？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4493D4B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BBD078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D5F7E4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60EC3EC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829B11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883BCBC" w14:textId="386DE5D5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*s) {</w:t>
            </w:r>
          </w:p>
        </w:tc>
      </w:tr>
      <w:tr w:rsidR="00D665F0" w14:paraId="6430458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E659F8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6166512" w14:textId="6B16F5EA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s-&gt;top==MaxSize-1;</w:t>
            </w:r>
          </w:p>
        </w:tc>
      </w:tr>
      <w:tr w:rsidR="00D665F0" w14:paraId="3790809C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5835C9A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B84251D" w14:textId="6AE51488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} // 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满？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3824704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9720E6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79EF4DC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05F91A5E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DA019C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F7C7DF6" w14:textId="71518F6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bool</w:t>
            </w:r>
            <w:proofErr w:type="gramEnd"/>
            <w:r>
              <w:rPr>
                <w:b/>
                <w:bCs/>
              </w:rPr>
              <w:t xml:space="preserve"> Push(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e) {</w:t>
            </w:r>
          </w:p>
        </w:tc>
      </w:tr>
      <w:tr w:rsidR="00D665F0" w14:paraId="22834F5F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BA2D4D2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CB4E2F" w14:textId="60F849B3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StackFull</w:t>
            </w:r>
            <w:proofErr w:type="spellEnd"/>
            <w:r>
              <w:rPr>
                <w:b/>
                <w:bCs/>
              </w:rPr>
              <w:t>(s)) return false;</w:t>
            </w:r>
          </w:p>
        </w:tc>
      </w:tr>
      <w:tr w:rsidR="00D665F0" w14:paraId="5A3990F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403B987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DF1398C" w14:textId="303030AB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s-&gt;top++;</w:t>
            </w:r>
          </w:p>
        </w:tc>
      </w:tr>
      <w:tr w:rsidR="00D665F0" w14:paraId="7BB6116C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F5427EA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A8C195E" w14:textId="43C7E564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s-&gt;data[s-&gt;top]=e;</w:t>
            </w:r>
          </w:p>
        </w:tc>
      </w:tr>
      <w:tr w:rsidR="00D665F0" w14:paraId="23CDC1B3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A3FE3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E5BD380" w14:textId="66B7FBE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D665F0" w14:paraId="1D8B34A1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AEB61F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31A9321" w14:textId="3B48A1B1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} // </w:t>
            </w:r>
            <w:r>
              <w:rPr>
                <w:rFonts w:hint="eastAsia"/>
                <w:b/>
                <w:bCs/>
              </w:rPr>
              <w:t>入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BF5353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D7E5E9C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4005623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73CF111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0F9722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C9CBB6E" w14:textId="6C6FE109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bool</w:t>
            </w:r>
            <w:proofErr w:type="gramEnd"/>
            <w:r>
              <w:rPr>
                <w:b/>
                <w:bCs/>
              </w:rPr>
              <w:t xml:space="preserve"> Pop(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*&amp;s, Element &amp;e) {</w:t>
            </w:r>
          </w:p>
        </w:tc>
      </w:tr>
      <w:tr w:rsidR="00D665F0" w14:paraId="777ADD6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4408FB1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BD57874" w14:textId="1B18F90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if(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(s)) return false;</w:t>
            </w:r>
          </w:p>
        </w:tc>
      </w:tr>
      <w:tr w:rsidR="00D665F0" w14:paraId="299A9E2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E93AD0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0821634" w14:textId="2816449B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e=s-&gt;data[s-&gt;top--];</w:t>
            </w:r>
          </w:p>
        </w:tc>
      </w:tr>
      <w:tr w:rsidR="00D665F0" w14:paraId="46C4DEB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04664E3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79914EE" w14:textId="7952B796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D665F0" w14:paraId="32ACA3E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EA6CD83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4026FC5F" w14:textId="7559E80E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} // </w:t>
            </w:r>
            <w:r>
              <w:rPr>
                <w:rFonts w:hint="eastAsia"/>
                <w:b/>
                <w:bCs/>
              </w:rPr>
              <w:t>出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31F7EE70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FD34B9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08BAEC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113C1C11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52273B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EB7EE42" w14:textId="152856F3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bool </w:t>
            </w:r>
            <w:proofErr w:type="spellStart"/>
            <w:r>
              <w:rPr>
                <w:b/>
                <w:bCs/>
              </w:rPr>
              <w:t>GetTop</w:t>
            </w:r>
            <w:proofErr w:type="spellEnd"/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SqStack</w:t>
            </w:r>
            <w:proofErr w:type="spellEnd"/>
            <w:r>
              <w:rPr>
                <w:b/>
                <w:bCs/>
              </w:rPr>
              <w:t xml:space="preserve"> *s, Element &amp;e) {</w:t>
            </w:r>
          </w:p>
        </w:tc>
      </w:tr>
      <w:tr w:rsidR="00D665F0" w14:paraId="2A929BA8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0993668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0C9035C" w14:textId="479C777A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  <w:t>if(</w:t>
            </w:r>
            <w:proofErr w:type="spellStart"/>
            <w:r>
              <w:rPr>
                <w:b/>
                <w:bCs/>
              </w:rPr>
              <w:t>StackEmpty</w:t>
            </w:r>
            <w:proofErr w:type="spellEnd"/>
            <w:r>
              <w:rPr>
                <w:b/>
                <w:bCs/>
              </w:rPr>
              <w:t>(s)) return false;</w:t>
            </w:r>
          </w:p>
        </w:tc>
      </w:tr>
      <w:tr w:rsidR="00D665F0" w14:paraId="547B0AC5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2823C1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491A1A" w14:textId="58A05CE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e=s-&gt;data[s-&gt;top];</w:t>
            </w:r>
          </w:p>
        </w:tc>
      </w:tr>
      <w:tr w:rsidR="00D665F0" w14:paraId="36E5DBA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70831CE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06B7EA3" w14:textId="1B1A1FF5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   return true;</w:t>
            </w:r>
          </w:p>
        </w:tc>
      </w:tr>
      <w:tr w:rsidR="00D665F0" w14:paraId="28D3C663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1ADC378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2307A61" w14:textId="5448B964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} // </w:t>
            </w:r>
            <w:r>
              <w:rPr>
                <w:rFonts w:hint="eastAsia"/>
                <w:b/>
                <w:bCs/>
              </w:rPr>
              <w:t>取</w:t>
            </w: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顶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</w:tr>
      <w:tr w:rsidR="00D665F0" w14:paraId="1E33A7E9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11FC3D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AA88644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3F8FE7F6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17BFE14E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7332143" w14:textId="04FD24CC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D665F0" w14:paraId="2F07700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7029B6E7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5AA20C" w14:textId="7E79560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数字匹配函数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D665F0" w14:paraId="68D4A46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31FE8CC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32C5A1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455F0F4C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0646882C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5AE2AEF7" w14:textId="0FE7873F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double Number(char *a, int Bp) {</w:t>
            </w:r>
          </w:p>
        </w:tc>
      </w:tr>
      <w:tr w:rsidR="00D665F0" w14:paraId="29376581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5AAD1E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754312DC" w14:textId="403C30DD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</w:tc>
      </w:tr>
      <w:tr w:rsidR="00D665F0" w14:paraId="5917EDBD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B282A9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F4B5C13" w14:textId="602B51DE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D665F0" w14:paraId="3D290617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D4F60B4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293DA67E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  <w:tr w:rsidR="00D665F0" w14:paraId="3A58DEC0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4E15A23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144BC889" w14:textId="78F0ABB4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////////////////////////////////////////////////////////////////////////////////////////////////////////////</w:t>
            </w:r>
          </w:p>
        </w:tc>
      </w:tr>
      <w:tr w:rsidR="00D665F0" w14:paraId="12A955D6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667D17BD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680493DC" w14:textId="43F81479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// ** </w:t>
            </w:r>
            <w:r>
              <w:rPr>
                <w:rFonts w:hint="eastAsia"/>
                <w:b/>
                <w:bCs/>
              </w:rPr>
              <w:t>算符优先级函数</w:t>
            </w:r>
            <w:r>
              <w:rPr>
                <w:rFonts w:hint="eastAsia"/>
                <w:b/>
                <w:bCs/>
              </w:rPr>
              <w:t xml:space="preserve"> **</w:t>
            </w:r>
          </w:p>
        </w:tc>
      </w:tr>
      <w:tr w:rsidR="00D665F0" w14:paraId="3C3C1D3B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54363E15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3FF88611" w14:textId="1F363801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char Precede(char op1, char op2) {</w:t>
            </w:r>
          </w:p>
        </w:tc>
      </w:tr>
      <w:tr w:rsidR="00D665F0" w14:paraId="278A7213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37F3489F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B35BC6E" w14:textId="7E0F543A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</w:tc>
      </w:tr>
      <w:tr w:rsidR="00D665F0" w14:paraId="2767D064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D5DFB71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</w:tcPr>
          <w:p w14:paraId="0983FC04" w14:textId="2D1F3B6B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  <w:r>
              <w:rPr>
                <w:b/>
                <w:bCs/>
              </w:rPr>
              <w:t>}</w:t>
            </w:r>
          </w:p>
        </w:tc>
      </w:tr>
      <w:tr w:rsidR="00D665F0" w14:paraId="3E08C602" w14:textId="77777777" w:rsidTr="00D665F0">
        <w:trPr>
          <w:trHeight w:val="64"/>
        </w:trPr>
        <w:tc>
          <w:tcPr>
            <w:tcW w:w="421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shd w:val="clear" w:color="auto" w:fill="E8E8E8" w:themeFill="background2"/>
            <w:vAlign w:val="center"/>
          </w:tcPr>
          <w:p w14:paraId="38DCB122" w14:textId="77777777" w:rsidR="00D665F0" w:rsidRPr="005C0275" w:rsidRDefault="00D665F0" w:rsidP="005C0275">
            <w:pPr>
              <w:pStyle w:val="001"/>
              <w:numPr>
                <w:ilvl w:val="0"/>
                <w:numId w:val="16"/>
              </w:numPr>
              <w:spacing w:line="240" w:lineRule="atLeast"/>
              <w:jc w:val="center"/>
              <w:textAlignment w:val="center"/>
              <w:rPr>
                <w:b/>
                <w:bCs/>
                <w:snapToGrid w:val="0"/>
                <w:spacing w:val="0"/>
                <w:kern w:val="0"/>
              </w:rPr>
            </w:pPr>
          </w:p>
        </w:tc>
        <w:tc>
          <w:tcPr>
            <w:tcW w:w="852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58442F1" w14:textId="77777777" w:rsidR="00D665F0" w:rsidRDefault="00D665F0" w:rsidP="005C0275">
            <w:pPr>
              <w:pStyle w:val="001"/>
              <w:wordWrap w:val="0"/>
              <w:spacing w:line="240" w:lineRule="atLeast"/>
              <w:jc w:val="both"/>
              <w:textAlignment w:val="center"/>
              <w:rPr>
                <w:b/>
                <w:bCs/>
              </w:rPr>
            </w:pPr>
          </w:p>
        </w:tc>
      </w:tr>
    </w:tbl>
    <w:p w14:paraId="6AE733A8" w14:textId="77777777" w:rsidR="00A30D33" w:rsidRPr="00A30D33" w:rsidRDefault="00A30D33" w:rsidP="00A30D33">
      <w:pPr>
        <w:pStyle w:val="001"/>
        <w:rPr>
          <w:b/>
          <w:bCs/>
        </w:rPr>
      </w:pPr>
    </w:p>
    <w:sectPr w:rsidR="00A30D33" w:rsidRPr="00A30D33" w:rsidSect="00BF5415">
      <w:footerReference w:type="default" r:id="rId8"/>
      <w:footnotePr>
        <w:numFmt w:val="decimalEnclosedCircleChinese"/>
      </w:footnotePr>
      <w:pgSz w:w="11906" w:h="16838"/>
      <w:pgMar w:top="1440" w:right="1474" w:bottom="1440" w:left="1474" w:header="851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3468F" w14:textId="77777777" w:rsidR="007F525F" w:rsidRDefault="007F525F" w:rsidP="0040473F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4F33F94" w14:textId="77777777" w:rsidR="007F525F" w:rsidRDefault="007F525F" w:rsidP="0040473F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208D" w14:textId="77777777" w:rsidR="00BF5415" w:rsidRDefault="00BF5415">
    <w:pPr>
      <w:pStyle w:val="af5"/>
      <w:jc w:val="center"/>
      <w:rPr>
        <w:rFonts w:hint="eastAsia"/>
      </w:rPr>
    </w:pPr>
    <w:r>
      <w:rPr>
        <w:rFonts w:hint="eastAsia"/>
      </w:rPr>
      <w:t xml:space="preserve">- </w:t>
    </w:r>
    <w:sdt>
      <w:sdtPr>
        <w:id w:val="67807881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 xml:space="preserve"> </w:t>
        </w:r>
      </w:sdtContent>
    </w:sdt>
    <w:r>
      <w:rPr>
        <w:rFonts w:hint="eastAsia"/>
      </w:rPr>
      <w:t>-</w:t>
    </w:r>
  </w:p>
  <w:p w14:paraId="09279825" w14:textId="77777777" w:rsidR="00BF5415" w:rsidRDefault="00BF5415" w:rsidP="00BF5415">
    <w:pPr>
      <w:pStyle w:val="af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3AAC0" w14:textId="77777777" w:rsidR="007F525F" w:rsidRDefault="007F525F" w:rsidP="0040473F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80329E4" w14:textId="77777777" w:rsidR="007F525F" w:rsidRDefault="007F525F" w:rsidP="0040473F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531BA"/>
    <w:multiLevelType w:val="hybridMultilevel"/>
    <w:tmpl w:val="6A860B18"/>
    <w:lvl w:ilvl="0" w:tplc="C7ACC83C">
      <w:start w:val="1"/>
      <w:numFmt w:val="decimal"/>
      <w:suff w:val="nothing"/>
      <w:lvlText w:val="%1"/>
      <w:lvlJc w:val="center"/>
      <w:pPr>
        <w:ind w:left="0" w:firstLine="130"/>
      </w:pPr>
      <w:rPr>
        <w:rFonts w:ascii="Times New Roman" w:hAnsi="Times New Roman" w:hint="default"/>
        <w:spacing w:val="0"/>
        <w:kern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A74DA3"/>
    <w:multiLevelType w:val="hybridMultilevel"/>
    <w:tmpl w:val="5530A0C0"/>
    <w:lvl w:ilvl="0" w:tplc="847AA5E8">
      <w:start w:val="1"/>
      <w:numFmt w:val="bullet"/>
      <w:pStyle w:val="911"/>
      <w:suff w:val="space"/>
      <w:lvlText w:val="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DCA3908"/>
    <w:multiLevelType w:val="hybridMultilevel"/>
    <w:tmpl w:val="1B54C80A"/>
    <w:lvl w:ilvl="0" w:tplc="F14EC89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C97C5E"/>
    <w:multiLevelType w:val="hybridMultilevel"/>
    <w:tmpl w:val="8FB46620"/>
    <w:lvl w:ilvl="0" w:tplc="4DCE2C9E">
      <w:start w:val="1"/>
      <w:numFmt w:val="decimal"/>
      <w:pStyle w:val="9121"/>
      <w:suff w:val="space"/>
      <w:lvlText w:val="%1)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C834663"/>
    <w:multiLevelType w:val="hybridMultilevel"/>
    <w:tmpl w:val="F4FE8056"/>
    <w:lvl w:ilvl="0" w:tplc="ABD8F934">
      <w:start w:val="1"/>
      <w:numFmt w:val="decimal"/>
      <w:pStyle w:val="9101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A846CAC"/>
    <w:multiLevelType w:val="hybridMultilevel"/>
    <w:tmpl w:val="3110BAF8"/>
    <w:lvl w:ilvl="0" w:tplc="C4CA1DD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  <w:spacing w:val="0"/>
        <w:kern w:val="0"/>
      </w:rPr>
    </w:lvl>
    <w:lvl w:ilvl="1" w:tplc="FFFFFFFF">
      <w:start w:val="1"/>
      <w:numFmt w:val="lowerLetter"/>
      <w:lvlText w:val="%2)"/>
      <w:lvlJc w:val="left"/>
      <w:pPr>
        <w:ind w:left="2849" w:hanging="440"/>
      </w:pPr>
    </w:lvl>
    <w:lvl w:ilvl="2" w:tplc="FFFFFFFF" w:tentative="1">
      <w:start w:val="1"/>
      <w:numFmt w:val="lowerRoman"/>
      <w:lvlText w:val="%3."/>
      <w:lvlJc w:val="right"/>
      <w:pPr>
        <w:ind w:left="3289" w:hanging="440"/>
      </w:pPr>
    </w:lvl>
    <w:lvl w:ilvl="3" w:tplc="FFFFFFFF" w:tentative="1">
      <w:start w:val="1"/>
      <w:numFmt w:val="decimal"/>
      <w:lvlText w:val="%4."/>
      <w:lvlJc w:val="left"/>
      <w:pPr>
        <w:ind w:left="3729" w:hanging="440"/>
      </w:pPr>
    </w:lvl>
    <w:lvl w:ilvl="4" w:tplc="FFFFFFFF" w:tentative="1">
      <w:start w:val="1"/>
      <w:numFmt w:val="lowerLetter"/>
      <w:lvlText w:val="%5)"/>
      <w:lvlJc w:val="left"/>
      <w:pPr>
        <w:ind w:left="4169" w:hanging="440"/>
      </w:pPr>
    </w:lvl>
    <w:lvl w:ilvl="5" w:tplc="FFFFFFFF" w:tentative="1">
      <w:start w:val="1"/>
      <w:numFmt w:val="lowerRoman"/>
      <w:lvlText w:val="%6."/>
      <w:lvlJc w:val="right"/>
      <w:pPr>
        <w:ind w:left="4609" w:hanging="440"/>
      </w:pPr>
    </w:lvl>
    <w:lvl w:ilvl="6" w:tplc="FFFFFFFF" w:tentative="1">
      <w:start w:val="1"/>
      <w:numFmt w:val="decimal"/>
      <w:lvlText w:val="%7."/>
      <w:lvlJc w:val="left"/>
      <w:pPr>
        <w:ind w:left="5049" w:hanging="440"/>
      </w:pPr>
    </w:lvl>
    <w:lvl w:ilvl="7" w:tplc="FFFFFFFF" w:tentative="1">
      <w:start w:val="1"/>
      <w:numFmt w:val="lowerLetter"/>
      <w:lvlText w:val="%8)"/>
      <w:lvlJc w:val="left"/>
      <w:pPr>
        <w:ind w:left="5489" w:hanging="440"/>
      </w:pPr>
    </w:lvl>
    <w:lvl w:ilvl="8" w:tplc="FFFFFFFF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6" w15:restartNumberingAfterBreak="0">
    <w:nsid w:val="4CD553D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0BD3BE1"/>
    <w:multiLevelType w:val="hybridMultilevel"/>
    <w:tmpl w:val="CDBE975C"/>
    <w:lvl w:ilvl="0" w:tplc="4D5E72C8">
      <w:start w:val="1"/>
      <w:numFmt w:val="decimal"/>
      <w:suff w:val="nothing"/>
      <w:lvlText w:val="%1"/>
      <w:lvlJc w:val="center"/>
      <w:pPr>
        <w:ind w:left="0" w:firstLine="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1085506"/>
    <w:multiLevelType w:val="multilevel"/>
    <w:tmpl w:val="DBFE6038"/>
    <w:lvl w:ilvl="0">
      <w:start w:val="1"/>
      <w:numFmt w:val="chineseCountingThousand"/>
      <w:pStyle w:val="011"/>
      <w:suff w:val="nothing"/>
      <w:lvlText w:val="%1、"/>
      <w:lvlJc w:val="left"/>
      <w:pPr>
        <w:ind w:left="1247" w:hanging="1247"/>
      </w:pPr>
      <w:rPr>
        <w:rFonts w:ascii="Times New Roman" w:eastAsia="黑体" w:hAnsi="Times New Roman" w:hint="default"/>
        <w:b w:val="0"/>
        <w:i w:val="0"/>
        <w:sz w:val="28"/>
        <w:em w:val="none"/>
      </w:rPr>
    </w:lvl>
    <w:lvl w:ilvl="1">
      <w:start w:val="1"/>
      <w:numFmt w:val="decimal"/>
      <w:suff w:val="space"/>
      <w:lvlText w:val="%2.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012"/>
      <w:suff w:val="space"/>
      <w:lvlText w:val="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013"/>
      <w:suff w:val="space"/>
      <w:lvlText w:val="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abstractNum w:abstractNumId="9" w15:restartNumberingAfterBreak="0">
    <w:nsid w:val="6AD715FF"/>
    <w:multiLevelType w:val="hybridMultilevel"/>
    <w:tmpl w:val="2872E246"/>
    <w:lvl w:ilvl="0" w:tplc="179AEB32">
      <w:start w:val="1"/>
      <w:numFmt w:val="bullet"/>
      <w:pStyle w:val="915"/>
      <w:suff w:val="space"/>
      <w:lvlText w:val="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abstractNum w:abstractNumId="10" w15:restartNumberingAfterBreak="0">
    <w:nsid w:val="6C357678"/>
    <w:multiLevelType w:val="hybridMultilevel"/>
    <w:tmpl w:val="556CAB64"/>
    <w:lvl w:ilvl="0" w:tplc="8C10B4DA">
      <w:start w:val="1"/>
      <w:numFmt w:val="decimal"/>
      <w:pStyle w:val="913Step1"/>
      <w:suff w:val="space"/>
      <w:lvlText w:val="Step %1."/>
      <w:lvlJc w:val="left"/>
      <w:pPr>
        <w:ind w:left="440" w:hanging="440"/>
      </w:pPr>
      <w:rPr>
        <w:rFonts w:ascii="Times New Roman" w:hAnsi="Times New Roman" w:hint="default"/>
        <w:b/>
        <w:i w:val="0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47A2F15"/>
    <w:multiLevelType w:val="hybridMultilevel"/>
    <w:tmpl w:val="AF54B316"/>
    <w:lvl w:ilvl="0" w:tplc="D898D850">
      <w:start w:val="1"/>
      <w:numFmt w:val="decimal"/>
      <w:pStyle w:val="9161"/>
      <w:suff w:val="space"/>
      <w:lvlText w:val="[%1]"/>
      <w:lvlJc w:val="left"/>
      <w:pPr>
        <w:ind w:left="440" w:hanging="44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98230E9"/>
    <w:multiLevelType w:val="hybridMultilevel"/>
    <w:tmpl w:val="D14A8862"/>
    <w:lvl w:ilvl="0" w:tplc="32B6F846">
      <w:start w:val="1"/>
      <w:numFmt w:val="decimal"/>
      <w:suff w:val="nothing"/>
      <w:lvlText w:val="%1"/>
      <w:lvlJc w:val="center"/>
      <w:pPr>
        <w:ind w:left="709" w:firstLine="0"/>
      </w:pPr>
      <w:rPr>
        <w:rFonts w:ascii="Times New Roman" w:hAnsi="Times New Roman" w:hint="default"/>
        <w:spacing w:val="0"/>
        <w:kern w:val="0"/>
      </w:rPr>
    </w:lvl>
    <w:lvl w:ilvl="1" w:tplc="04090019">
      <w:start w:val="1"/>
      <w:numFmt w:val="lowerLetter"/>
      <w:lvlText w:val="%2)"/>
      <w:lvlJc w:val="left"/>
      <w:pPr>
        <w:ind w:left="2849" w:hanging="440"/>
      </w:pPr>
    </w:lvl>
    <w:lvl w:ilvl="2" w:tplc="0409001B" w:tentative="1">
      <w:start w:val="1"/>
      <w:numFmt w:val="lowerRoman"/>
      <w:lvlText w:val="%3."/>
      <w:lvlJc w:val="right"/>
      <w:pPr>
        <w:ind w:left="3289" w:hanging="440"/>
      </w:pPr>
    </w:lvl>
    <w:lvl w:ilvl="3" w:tplc="0409000F" w:tentative="1">
      <w:start w:val="1"/>
      <w:numFmt w:val="decimal"/>
      <w:lvlText w:val="%4."/>
      <w:lvlJc w:val="left"/>
      <w:pPr>
        <w:ind w:left="3729" w:hanging="440"/>
      </w:pPr>
    </w:lvl>
    <w:lvl w:ilvl="4" w:tplc="04090019" w:tentative="1">
      <w:start w:val="1"/>
      <w:numFmt w:val="lowerLetter"/>
      <w:lvlText w:val="%5)"/>
      <w:lvlJc w:val="left"/>
      <w:pPr>
        <w:ind w:left="4169" w:hanging="440"/>
      </w:pPr>
    </w:lvl>
    <w:lvl w:ilvl="5" w:tplc="0409001B" w:tentative="1">
      <w:start w:val="1"/>
      <w:numFmt w:val="lowerRoman"/>
      <w:lvlText w:val="%6."/>
      <w:lvlJc w:val="right"/>
      <w:pPr>
        <w:ind w:left="4609" w:hanging="440"/>
      </w:pPr>
    </w:lvl>
    <w:lvl w:ilvl="6" w:tplc="0409000F" w:tentative="1">
      <w:start w:val="1"/>
      <w:numFmt w:val="decimal"/>
      <w:lvlText w:val="%7."/>
      <w:lvlJc w:val="left"/>
      <w:pPr>
        <w:ind w:left="5049" w:hanging="440"/>
      </w:pPr>
    </w:lvl>
    <w:lvl w:ilvl="7" w:tplc="04090019" w:tentative="1">
      <w:start w:val="1"/>
      <w:numFmt w:val="lowerLetter"/>
      <w:lvlText w:val="%8)"/>
      <w:lvlJc w:val="left"/>
      <w:pPr>
        <w:ind w:left="5489" w:hanging="440"/>
      </w:pPr>
    </w:lvl>
    <w:lvl w:ilvl="8" w:tplc="0409001B" w:tentative="1">
      <w:start w:val="1"/>
      <w:numFmt w:val="lowerRoman"/>
      <w:lvlText w:val="%9."/>
      <w:lvlJc w:val="right"/>
      <w:pPr>
        <w:ind w:left="5929" w:hanging="440"/>
      </w:pPr>
    </w:lvl>
  </w:abstractNum>
  <w:abstractNum w:abstractNumId="13" w15:restartNumberingAfterBreak="0">
    <w:nsid w:val="7F3A16E2"/>
    <w:multiLevelType w:val="hybridMultilevel"/>
    <w:tmpl w:val="0C542CC4"/>
    <w:lvl w:ilvl="0" w:tplc="AC8E594C">
      <w:start w:val="1"/>
      <w:numFmt w:val="bullet"/>
      <w:pStyle w:val="914"/>
      <w:suff w:val="space"/>
      <w:lvlText w:val=""/>
      <w:lvlJc w:val="left"/>
      <w:pPr>
        <w:ind w:left="92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8" w:hanging="440"/>
      </w:pPr>
      <w:rPr>
        <w:rFonts w:ascii="Wingdings" w:hAnsi="Wingdings" w:hint="default"/>
      </w:rPr>
    </w:lvl>
  </w:abstractNum>
  <w:num w:numId="1" w16cid:durableId="3216673">
    <w:abstractNumId w:val="8"/>
  </w:num>
  <w:num w:numId="2" w16cid:durableId="2035571401">
    <w:abstractNumId w:val="4"/>
  </w:num>
  <w:num w:numId="3" w16cid:durableId="1350109337">
    <w:abstractNumId w:val="1"/>
  </w:num>
  <w:num w:numId="4" w16cid:durableId="2022853573">
    <w:abstractNumId w:val="2"/>
  </w:num>
  <w:num w:numId="5" w16cid:durableId="996415957">
    <w:abstractNumId w:val="3"/>
  </w:num>
  <w:num w:numId="6" w16cid:durableId="13769712">
    <w:abstractNumId w:val="10"/>
  </w:num>
  <w:num w:numId="7" w16cid:durableId="1863324582">
    <w:abstractNumId w:val="13"/>
  </w:num>
  <w:num w:numId="8" w16cid:durableId="1699771251">
    <w:abstractNumId w:val="13"/>
    <w:lvlOverride w:ilvl="0">
      <w:startOverride w:val="1"/>
    </w:lvlOverride>
  </w:num>
  <w:num w:numId="9" w16cid:durableId="1952128591">
    <w:abstractNumId w:val="9"/>
  </w:num>
  <w:num w:numId="10" w16cid:durableId="644119604">
    <w:abstractNumId w:val="9"/>
    <w:lvlOverride w:ilvl="0">
      <w:startOverride w:val="1"/>
    </w:lvlOverride>
  </w:num>
  <w:num w:numId="11" w16cid:durableId="184486618">
    <w:abstractNumId w:val="11"/>
  </w:num>
  <w:num w:numId="12" w16cid:durableId="2071611783">
    <w:abstractNumId w:val="6"/>
  </w:num>
  <w:num w:numId="13" w16cid:durableId="1945334306">
    <w:abstractNumId w:val="7"/>
  </w:num>
  <w:num w:numId="14" w16cid:durableId="380715285">
    <w:abstractNumId w:val="12"/>
  </w:num>
  <w:num w:numId="15" w16cid:durableId="1093016289">
    <w:abstractNumId w:val="5"/>
  </w:num>
  <w:num w:numId="16" w16cid:durableId="1276132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Fmt w:val="decimalEnclosedCircleChines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AEA"/>
    <w:rsid w:val="00004214"/>
    <w:rsid w:val="000113CB"/>
    <w:rsid w:val="0001390F"/>
    <w:rsid w:val="00083D44"/>
    <w:rsid w:val="000A66D1"/>
    <w:rsid w:val="000E0171"/>
    <w:rsid w:val="001041C7"/>
    <w:rsid w:val="00134FF3"/>
    <w:rsid w:val="00154893"/>
    <w:rsid w:val="001D16A0"/>
    <w:rsid w:val="001E0AB4"/>
    <w:rsid w:val="002003E6"/>
    <w:rsid w:val="00202031"/>
    <w:rsid w:val="002379E9"/>
    <w:rsid w:val="00256D92"/>
    <w:rsid w:val="002849B2"/>
    <w:rsid w:val="002E06A1"/>
    <w:rsid w:val="003077C6"/>
    <w:rsid w:val="00347F83"/>
    <w:rsid w:val="003750DB"/>
    <w:rsid w:val="003B66C7"/>
    <w:rsid w:val="003F39A2"/>
    <w:rsid w:val="004001F8"/>
    <w:rsid w:val="0040473F"/>
    <w:rsid w:val="004131E4"/>
    <w:rsid w:val="00423A1A"/>
    <w:rsid w:val="004A2DE3"/>
    <w:rsid w:val="004E3E4A"/>
    <w:rsid w:val="004E51C8"/>
    <w:rsid w:val="00522075"/>
    <w:rsid w:val="0059287B"/>
    <w:rsid w:val="005C0275"/>
    <w:rsid w:val="005C65FC"/>
    <w:rsid w:val="005F37AB"/>
    <w:rsid w:val="00612EBE"/>
    <w:rsid w:val="0062357B"/>
    <w:rsid w:val="00641698"/>
    <w:rsid w:val="00702B7E"/>
    <w:rsid w:val="00706ED9"/>
    <w:rsid w:val="007322DF"/>
    <w:rsid w:val="007F525F"/>
    <w:rsid w:val="00813991"/>
    <w:rsid w:val="00820C72"/>
    <w:rsid w:val="008324AE"/>
    <w:rsid w:val="00882CF7"/>
    <w:rsid w:val="008E6CC7"/>
    <w:rsid w:val="00911925"/>
    <w:rsid w:val="00952C6D"/>
    <w:rsid w:val="00964E02"/>
    <w:rsid w:val="00965081"/>
    <w:rsid w:val="00A14010"/>
    <w:rsid w:val="00A14AEA"/>
    <w:rsid w:val="00A258B0"/>
    <w:rsid w:val="00A30D33"/>
    <w:rsid w:val="00A522C6"/>
    <w:rsid w:val="00A57F33"/>
    <w:rsid w:val="00AB229C"/>
    <w:rsid w:val="00AC3D71"/>
    <w:rsid w:val="00AE4E31"/>
    <w:rsid w:val="00B75C87"/>
    <w:rsid w:val="00BB3D42"/>
    <w:rsid w:val="00BE4A67"/>
    <w:rsid w:val="00BF5415"/>
    <w:rsid w:val="00C0337F"/>
    <w:rsid w:val="00C101A7"/>
    <w:rsid w:val="00C30CAF"/>
    <w:rsid w:val="00C32875"/>
    <w:rsid w:val="00C37D28"/>
    <w:rsid w:val="00C47118"/>
    <w:rsid w:val="00C51EC6"/>
    <w:rsid w:val="00C543A9"/>
    <w:rsid w:val="00C67E51"/>
    <w:rsid w:val="00CA16F7"/>
    <w:rsid w:val="00CA6248"/>
    <w:rsid w:val="00CF5A5B"/>
    <w:rsid w:val="00D003E4"/>
    <w:rsid w:val="00D665F0"/>
    <w:rsid w:val="00DB34C4"/>
    <w:rsid w:val="00E25B88"/>
    <w:rsid w:val="00E3085E"/>
    <w:rsid w:val="00E3683C"/>
    <w:rsid w:val="00E76DA3"/>
    <w:rsid w:val="00EB7641"/>
    <w:rsid w:val="00F16289"/>
    <w:rsid w:val="00F16B4E"/>
    <w:rsid w:val="00F33633"/>
    <w:rsid w:val="00F96658"/>
    <w:rsid w:val="00FA02E5"/>
    <w:rsid w:val="00FD46F6"/>
    <w:rsid w:val="00FE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1B67C1"/>
  <w14:defaultImageDpi w14:val="32767"/>
  <w15:chartTrackingRefBased/>
  <w15:docId w15:val="{C4AAA48E-D010-4167-92AB-0EE8604B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499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C72"/>
    <w:pPr>
      <w:spacing w:after="0"/>
    </w:pPr>
  </w:style>
  <w:style w:type="paragraph" w:styleId="1">
    <w:name w:val="heading 1"/>
    <w:basedOn w:val="a"/>
    <w:next w:val="a"/>
    <w:link w:val="10"/>
    <w:uiPriority w:val="9"/>
    <w:qFormat/>
    <w:rsid w:val="003B66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B6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66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6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6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6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6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6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6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B6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B6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66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66C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66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66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66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66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66C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6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6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66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6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66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66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66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6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66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66C7"/>
    <w:rPr>
      <w:b/>
      <w:bCs/>
      <w:smallCaps/>
      <w:color w:val="0F4761" w:themeColor="accent1" w:themeShade="BF"/>
      <w:spacing w:val="5"/>
    </w:rPr>
  </w:style>
  <w:style w:type="paragraph" w:customStyle="1" w:styleId="00">
    <w:name w:val="00_正文"/>
    <w:basedOn w:val="a"/>
    <w:link w:val="000"/>
    <w:qFormat/>
    <w:rsid w:val="00A14010"/>
    <w:pPr>
      <w:spacing w:line="440" w:lineRule="exact"/>
      <w:ind w:firstLineChars="200" w:firstLine="200"/>
    </w:pPr>
    <w:rPr>
      <w:rFonts w:ascii="Times New Roman" w:eastAsia="宋体" w:hAnsi="Times New Roman"/>
      <w:spacing w:val="2"/>
      <w:sz w:val="24"/>
    </w:rPr>
  </w:style>
  <w:style w:type="paragraph" w:customStyle="1" w:styleId="010">
    <w:name w:val="010_标题"/>
    <w:basedOn w:val="00"/>
    <w:next w:val="900"/>
    <w:qFormat/>
    <w:rsid w:val="00A14010"/>
    <w:pPr>
      <w:adjustRightInd w:val="0"/>
      <w:spacing w:afterLines="100" w:after="100" w:line="360" w:lineRule="auto"/>
      <w:ind w:firstLineChars="0" w:firstLine="0"/>
      <w:jc w:val="center"/>
      <w:outlineLvl w:val="0"/>
    </w:pPr>
    <w:rPr>
      <w:b/>
      <w:smallCaps/>
      <w:spacing w:val="30"/>
      <w:sz w:val="32"/>
    </w:rPr>
  </w:style>
  <w:style w:type="paragraph" w:customStyle="1" w:styleId="900">
    <w:name w:val="900_摘要"/>
    <w:basedOn w:val="010"/>
    <w:next w:val="00"/>
    <w:qFormat/>
    <w:rsid w:val="00A14010"/>
    <w:pPr>
      <w:adjustRightInd/>
      <w:spacing w:afterLines="50" w:after="50"/>
      <w:outlineLvl w:val="9"/>
    </w:pPr>
    <w:rPr>
      <w:spacing w:val="60"/>
      <w:kern w:val="0"/>
      <w:sz w:val="30"/>
    </w:rPr>
  </w:style>
  <w:style w:type="paragraph" w:customStyle="1" w:styleId="001">
    <w:name w:val="001_顶真正文"/>
    <w:basedOn w:val="00"/>
    <w:link w:val="0010"/>
    <w:qFormat/>
    <w:rsid w:val="00A14010"/>
    <w:pPr>
      <w:ind w:firstLineChars="0" w:firstLine="0"/>
    </w:pPr>
  </w:style>
  <w:style w:type="paragraph" w:customStyle="1" w:styleId="011">
    <w:name w:val="011_一级标题"/>
    <w:basedOn w:val="a9"/>
    <w:next w:val="00"/>
    <w:qFormat/>
    <w:rsid w:val="00C67E51"/>
    <w:pPr>
      <w:numPr>
        <w:numId w:val="1"/>
      </w:numPr>
      <w:spacing w:line="240" w:lineRule="auto"/>
      <w:jc w:val="center"/>
      <w:outlineLvl w:val="0"/>
    </w:pPr>
    <w:rPr>
      <w:rFonts w:ascii="Times New Roman" w:eastAsia="宋体" w:hAnsi="Times New Roman"/>
      <w:b/>
      <w:smallCaps/>
      <w:spacing w:val="40"/>
      <w:sz w:val="28"/>
    </w:rPr>
  </w:style>
  <w:style w:type="paragraph" w:customStyle="1" w:styleId="012">
    <w:name w:val="012_二级标题"/>
    <w:basedOn w:val="00"/>
    <w:next w:val="00"/>
    <w:qFormat/>
    <w:rsid w:val="00134FF3"/>
    <w:pPr>
      <w:numPr>
        <w:ilvl w:val="2"/>
        <w:numId w:val="1"/>
      </w:numPr>
      <w:ind w:firstLineChars="0"/>
      <w:outlineLvl w:val="1"/>
    </w:pPr>
    <w:rPr>
      <w:b/>
    </w:rPr>
  </w:style>
  <w:style w:type="paragraph" w:customStyle="1" w:styleId="9101">
    <w:name w:val="910_1._项目编号"/>
    <w:basedOn w:val="00"/>
    <w:qFormat/>
    <w:rsid w:val="00256D92"/>
    <w:pPr>
      <w:numPr>
        <w:numId w:val="2"/>
      </w:numPr>
      <w:ind w:firstLineChars="0"/>
    </w:pPr>
  </w:style>
  <w:style w:type="table" w:styleId="ae">
    <w:name w:val="Table Grid"/>
    <w:basedOn w:val="a1"/>
    <w:uiPriority w:val="39"/>
    <w:rsid w:val="00004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3">
    <w:name w:val="013_三级标题"/>
    <w:basedOn w:val="012"/>
    <w:next w:val="00"/>
    <w:qFormat/>
    <w:rsid w:val="00134FF3"/>
    <w:pPr>
      <w:numPr>
        <w:ilvl w:val="3"/>
      </w:numPr>
      <w:outlineLvl w:val="2"/>
    </w:pPr>
  </w:style>
  <w:style w:type="paragraph" w:customStyle="1" w:styleId="911">
    <w:name w:val="911_■_项目编号"/>
    <w:basedOn w:val="001"/>
    <w:next w:val="00"/>
    <w:qFormat/>
    <w:rsid w:val="0001390F"/>
    <w:pPr>
      <w:numPr>
        <w:numId w:val="3"/>
      </w:numPr>
    </w:pPr>
  </w:style>
  <w:style w:type="paragraph" w:customStyle="1" w:styleId="999">
    <w:name w:val="999作废"/>
    <w:basedOn w:val="001"/>
    <w:next w:val="00"/>
    <w:link w:val="9990"/>
    <w:rsid w:val="0001390F"/>
  </w:style>
  <w:style w:type="paragraph" w:customStyle="1" w:styleId="913Step1">
    <w:name w:val="913_Step1._编号"/>
    <w:basedOn w:val="001"/>
    <w:qFormat/>
    <w:rsid w:val="000A66D1"/>
    <w:pPr>
      <w:numPr>
        <w:numId w:val="6"/>
      </w:numPr>
      <w:ind w:left="794" w:hanging="794"/>
    </w:pPr>
  </w:style>
  <w:style w:type="paragraph" w:customStyle="1" w:styleId="9121">
    <w:name w:val="912_1)_项目编号"/>
    <w:basedOn w:val="999"/>
    <w:next w:val="00"/>
    <w:link w:val="91210"/>
    <w:qFormat/>
    <w:rsid w:val="000A66D1"/>
    <w:pPr>
      <w:numPr>
        <w:numId w:val="5"/>
      </w:numPr>
    </w:pPr>
  </w:style>
  <w:style w:type="character" w:customStyle="1" w:styleId="000">
    <w:name w:val="00_正文 字符"/>
    <w:basedOn w:val="a0"/>
    <w:link w:val="00"/>
    <w:rsid w:val="000A66D1"/>
    <w:rPr>
      <w:rFonts w:ascii="Times New Roman" w:eastAsia="宋体" w:hAnsi="Times New Roman"/>
      <w:spacing w:val="2"/>
      <w:sz w:val="24"/>
    </w:rPr>
  </w:style>
  <w:style w:type="character" w:customStyle="1" w:styleId="0010">
    <w:name w:val="001_顶真正文 字符"/>
    <w:basedOn w:val="000"/>
    <w:link w:val="001"/>
    <w:rsid w:val="000A66D1"/>
    <w:rPr>
      <w:rFonts w:ascii="Times New Roman" w:eastAsia="宋体" w:hAnsi="Times New Roman"/>
      <w:spacing w:val="2"/>
      <w:sz w:val="24"/>
    </w:rPr>
  </w:style>
  <w:style w:type="character" w:customStyle="1" w:styleId="9990">
    <w:name w:val="999作废 字符"/>
    <w:basedOn w:val="0010"/>
    <w:link w:val="999"/>
    <w:rsid w:val="000A66D1"/>
    <w:rPr>
      <w:rFonts w:ascii="Times New Roman" w:eastAsia="宋体" w:hAnsi="Times New Roman"/>
      <w:spacing w:val="2"/>
      <w:sz w:val="24"/>
    </w:rPr>
  </w:style>
  <w:style w:type="character" w:customStyle="1" w:styleId="91210">
    <w:name w:val="912_1)_项目编号 字符"/>
    <w:basedOn w:val="9990"/>
    <w:link w:val="9121"/>
    <w:rsid w:val="000A66D1"/>
    <w:rPr>
      <w:rFonts w:ascii="Times New Roman" w:eastAsia="宋体" w:hAnsi="Times New Roman"/>
      <w:spacing w:val="2"/>
      <w:sz w:val="24"/>
    </w:rPr>
  </w:style>
  <w:style w:type="paragraph" w:customStyle="1" w:styleId="914">
    <w:name w:val="914_😊_恐怖笑脸"/>
    <w:basedOn w:val="00"/>
    <w:qFormat/>
    <w:rsid w:val="00C51EC6"/>
    <w:pPr>
      <w:numPr>
        <w:numId w:val="7"/>
      </w:numPr>
      <w:ind w:left="760" w:firstLineChars="0" w:hanging="272"/>
    </w:pPr>
  </w:style>
  <w:style w:type="paragraph" w:customStyle="1" w:styleId="915">
    <w:name w:val="915_🥺_恐怖哭脸"/>
    <w:basedOn w:val="00"/>
    <w:qFormat/>
    <w:rsid w:val="00C51EC6"/>
    <w:pPr>
      <w:numPr>
        <w:numId w:val="9"/>
      </w:numPr>
      <w:ind w:left="760" w:firstLineChars="0" w:hanging="272"/>
    </w:pPr>
  </w:style>
  <w:style w:type="paragraph" w:customStyle="1" w:styleId="9161">
    <w:name w:val="916_[1]_引用编号"/>
    <w:basedOn w:val="001"/>
    <w:qFormat/>
    <w:rsid w:val="00C51EC6"/>
    <w:pPr>
      <w:numPr>
        <w:numId w:val="11"/>
      </w:numPr>
      <w:ind w:left="352" w:hanging="352"/>
    </w:pPr>
  </w:style>
  <w:style w:type="table" w:customStyle="1" w:styleId="020">
    <w:name w:val="020_表格内部"/>
    <w:basedOn w:val="a1"/>
    <w:uiPriority w:val="99"/>
    <w:rsid w:val="00E3683C"/>
    <w:pPr>
      <w:spacing w:after="0" w:line="240" w:lineRule="auto"/>
    </w:pPr>
    <w:rPr>
      <w:rFonts w:ascii="Times New Roman" w:eastAsia="宋体" w:hAnsi="Times New Roman"/>
      <w:sz w:val="24"/>
    </w:rPr>
    <w:tblPr/>
    <w:tcPr>
      <w:shd w:val="clear" w:color="auto" w:fill="FFFFFF" w:themeFill="background1"/>
    </w:tcPr>
  </w:style>
  <w:style w:type="paragraph" w:customStyle="1" w:styleId="0200">
    <w:name w:val="020_表格文本"/>
    <w:basedOn w:val="00"/>
    <w:qFormat/>
    <w:rsid w:val="00E3683C"/>
    <w:pPr>
      <w:spacing w:line="240" w:lineRule="atLeast"/>
      <w:ind w:firstLineChars="0" w:firstLine="0"/>
    </w:pPr>
  </w:style>
  <w:style w:type="paragraph" w:customStyle="1" w:styleId="MTDisplayEquation">
    <w:name w:val="MTDisplayEquation"/>
    <w:basedOn w:val="001"/>
    <w:next w:val="a"/>
    <w:link w:val="MTDisplayEquation0"/>
    <w:rsid w:val="005C0275"/>
    <w:pPr>
      <w:tabs>
        <w:tab w:val="center" w:pos="4480"/>
        <w:tab w:val="right" w:pos="8960"/>
      </w:tabs>
      <w:spacing w:line="240" w:lineRule="atLeast"/>
    </w:pPr>
  </w:style>
  <w:style w:type="character" w:customStyle="1" w:styleId="MTDisplayEquation0">
    <w:name w:val="MTDisplayEquation 字符"/>
    <w:basedOn w:val="0010"/>
    <w:link w:val="MTDisplayEquation"/>
    <w:rsid w:val="005C0275"/>
    <w:rPr>
      <w:rFonts w:ascii="Times New Roman" w:eastAsia="宋体" w:hAnsi="Times New Roman"/>
      <w:spacing w:val="2"/>
      <w:sz w:val="24"/>
    </w:rPr>
  </w:style>
  <w:style w:type="paragraph" w:customStyle="1" w:styleId="030">
    <w:name w:val="030_居中图片"/>
    <w:basedOn w:val="00"/>
    <w:next w:val="00"/>
    <w:qFormat/>
    <w:rsid w:val="00AE4E31"/>
    <w:pPr>
      <w:spacing w:line="240" w:lineRule="atLeast"/>
      <w:ind w:firstLineChars="0" w:firstLine="0"/>
      <w:jc w:val="center"/>
    </w:pPr>
  </w:style>
  <w:style w:type="paragraph" w:styleId="af">
    <w:name w:val="caption"/>
    <w:basedOn w:val="a"/>
    <w:next w:val="a"/>
    <w:uiPriority w:val="35"/>
    <w:unhideWhenUsed/>
    <w:qFormat/>
    <w:rsid w:val="0040473F"/>
    <w:pPr>
      <w:spacing w:line="240" w:lineRule="exact"/>
    </w:pPr>
    <w:rPr>
      <w:rFonts w:asciiTheme="majorHAnsi" w:eastAsia="黑体" w:hAnsiTheme="majorHAnsi" w:cstheme="majorBidi"/>
      <w:sz w:val="20"/>
      <w:szCs w:val="20"/>
    </w:rPr>
  </w:style>
  <w:style w:type="paragraph" w:styleId="af0">
    <w:name w:val="footnote text"/>
    <w:basedOn w:val="a"/>
    <w:link w:val="af1"/>
    <w:uiPriority w:val="99"/>
    <w:semiHidden/>
    <w:unhideWhenUsed/>
    <w:rsid w:val="0040473F"/>
    <w:pPr>
      <w:snapToGrid w:val="0"/>
      <w:spacing w:line="200" w:lineRule="exact"/>
    </w:pPr>
    <w:rPr>
      <w:sz w:val="18"/>
      <w:szCs w:val="18"/>
    </w:rPr>
  </w:style>
  <w:style w:type="character" w:customStyle="1" w:styleId="af1">
    <w:name w:val="脚注文本 字符"/>
    <w:basedOn w:val="a0"/>
    <w:link w:val="af0"/>
    <w:uiPriority w:val="99"/>
    <w:semiHidden/>
    <w:rsid w:val="0040473F"/>
    <w:rPr>
      <w:sz w:val="18"/>
      <w:szCs w:val="18"/>
    </w:rPr>
  </w:style>
  <w:style w:type="character" w:styleId="af2">
    <w:name w:val="footnote reference"/>
    <w:basedOn w:val="a0"/>
    <w:uiPriority w:val="99"/>
    <w:semiHidden/>
    <w:unhideWhenUsed/>
    <w:rsid w:val="0040473F"/>
    <w:rPr>
      <w:vertAlign w:val="superscript"/>
    </w:rPr>
  </w:style>
  <w:style w:type="paragraph" w:styleId="af3">
    <w:name w:val="header"/>
    <w:basedOn w:val="a"/>
    <w:link w:val="af4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F5415"/>
    <w:rPr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F54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F5415"/>
    <w:rPr>
      <w:sz w:val="18"/>
      <w:szCs w:val="18"/>
    </w:rPr>
  </w:style>
  <w:style w:type="character" w:customStyle="1" w:styleId="MTEquationSection">
    <w:name w:val="MTEquationSection"/>
    <w:basedOn w:val="a0"/>
    <w:rsid w:val="005C0275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1_BOOK&#20204;\09_&#20854;&#20182;\00_word&#26631;&#20934;&#27169;&#26495;\&#25968;&#27169;&#26631;&#20934;&#27169;&#26495;(%20&#39044;&#22635;&#20805;%20&#23439;%20)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AC5772-5662-4FB1-B56F-07A53334A1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数模标准模板( 预填充 宏 ).dotm</Template>
  <TotalTime>41</TotalTime>
  <Pages>4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香霖堂的茶叶</dc:creator>
  <cp:keywords/>
  <dc:description/>
  <cp:lastModifiedBy>香霖堂的茶叶</cp:lastModifiedBy>
  <cp:revision>1</cp:revision>
  <dcterms:created xsi:type="dcterms:W3CDTF">2025-12-07T16:58:00Z</dcterms:created>
  <dcterms:modified xsi:type="dcterms:W3CDTF">2025-12-07T17:46:00Z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Number2">
    <vt:lpwstr>(#S1.#E1)</vt:lpwstr>
  </property>
  <property fmtid="{D5CDD505-2E9C-101B-9397-08002B2CF9AE}" pid="4" name="MTEquationSection">
    <vt:lpwstr>1</vt:lpwstr>
  </property>
</Properties>
</file>