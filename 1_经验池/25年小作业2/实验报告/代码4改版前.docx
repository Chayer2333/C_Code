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28544" w14:textId="368E3719" w:rsidR="00083D44" w:rsidRDefault="00083D44" w:rsidP="00083D44">
      <w:pPr>
        <w:pStyle w:val="00"/>
        <w:ind w:firstLine="488"/>
      </w:pPr>
      <w:r>
        <w:rPr>
          <w:rFonts w:hint="eastAsia"/>
        </w:rPr>
        <w:t>用于</w:t>
      </w:r>
      <w:r w:rsidRPr="00A1380E">
        <w:rPr>
          <w:rFonts w:hint="eastAsia"/>
          <w:b/>
          <w:color w:val="EE0000"/>
        </w:rPr>
        <w:t>&lt;</w:t>
      </w:r>
      <w:r>
        <w:t>…</w:t>
      </w:r>
      <w:r w:rsidRPr="00A1380E">
        <w:rPr>
          <w:rFonts w:hint="eastAsia"/>
          <w:b/>
          <w:color w:val="EE0000"/>
        </w:rPr>
        <w:t>&gt;</w:t>
      </w:r>
      <w:r>
        <w:rPr>
          <w:rFonts w:hint="eastAsia"/>
        </w:rPr>
        <w:t>的函数</w:t>
      </w:r>
    </w:p>
    <w:tbl>
      <w:tblPr>
        <w:tblStyle w:val="ae"/>
        <w:tblW w:w="0" w:type="auto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21"/>
        <w:gridCol w:w="8521"/>
      </w:tblGrid>
      <w:tr w:rsidR="00A30D33" w14:paraId="65DC316F" w14:textId="77777777" w:rsidTr="00952C6D">
        <w:tc>
          <w:tcPr>
            <w:tcW w:w="8948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06F38A1" w14:textId="27318450" w:rsidR="00A30D33" w:rsidRPr="00083D44" w:rsidRDefault="00BE7523" w:rsidP="00A30D33">
            <w:pPr>
              <w:pStyle w:val="001"/>
              <w:spacing w:line="360" w:lineRule="exact"/>
              <w:jc w:val="both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2024040731192_</w:t>
            </w:r>
            <w:r>
              <w:rPr>
                <w:rFonts w:hint="eastAsia"/>
              </w:rPr>
              <w:t>李畅</w:t>
            </w:r>
            <w:r>
              <w:rPr>
                <w:rFonts w:hint="eastAsia"/>
              </w:rPr>
              <w:t>_4.cpp</w:t>
            </w:r>
          </w:p>
        </w:tc>
      </w:tr>
      <w:tr w:rsidR="005C0275" w14:paraId="172AEE3B" w14:textId="77777777" w:rsidTr="00952C6D">
        <w:trPr>
          <w:trHeight w:val="64"/>
        </w:trPr>
        <w:tc>
          <w:tcPr>
            <w:tcW w:w="421" w:type="dxa"/>
            <w:tcBorders>
              <w:top w:val="threeDEmboss" w:sz="6" w:space="0" w:color="auto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614AF6" w14:textId="77777777" w:rsidR="005C0275" w:rsidRPr="005C0275" w:rsidRDefault="005C027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threeDEmboss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6E859ED3" w14:textId="470A132C" w:rsidR="005C027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3A7C22" w:themeColor="accent6" w:themeShade="BF"/>
              </w:rPr>
            </w:pPr>
            <w:proofErr w:type="gramStart"/>
            <w:r w:rsidRPr="007B6B7B">
              <w:rPr>
                <w:color w:val="3A7C22" w:themeColor="accent6" w:themeShade="BF"/>
              </w:rPr>
              <w:t>#include</w:t>
            </w:r>
            <w:proofErr w:type="gramEnd"/>
            <w:r w:rsidRPr="007B6B7B">
              <w:rPr>
                <w:color w:val="3A7C22" w:themeColor="accent6" w:themeShade="BF"/>
              </w:rPr>
              <w:t xml:space="preserve"> </w:t>
            </w:r>
            <w:r w:rsidRPr="007B6B7B">
              <w:rPr>
                <w:b/>
                <w:color w:val="3A7C22" w:themeColor="accent6" w:themeShade="BF"/>
              </w:rPr>
              <w:t>&lt;</w:t>
            </w:r>
            <w:proofErr w:type="spellStart"/>
            <w:r w:rsidRPr="007B6B7B">
              <w:rPr>
                <w:color w:val="3A7C22" w:themeColor="accent6" w:themeShade="BF"/>
              </w:rPr>
              <w:t>stdio.h</w:t>
            </w:r>
            <w:proofErr w:type="spellEnd"/>
            <w:r w:rsidRPr="007B6B7B">
              <w:rPr>
                <w:b/>
                <w:color w:val="3A7C22" w:themeColor="accent6" w:themeShade="BF"/>
              </w:rPr>
              <w:t>&gt;</w:t>
            </w:r>
          </w:p>
        </w:tc>
      </w:tr>
      <w:tr w:rsidR="005C0275" w14:paraId="3490388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01FE5C" w14:textId="77777777" w:rsidR="005C0275" w:rsidRPr="005C0275" w:rsidRDefault="005C027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8800B7" w14:textId="79730066" w:rsidR="005C027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3A7C22" w:themeColor="accent6" w:themeShade="BF"/>
              </w:rPr>
            </w:pPr>
            <w:r w:rsidRPr="007B6B7B">
              <w:rPr>
                <w:rFonts w:hint="eastAsia"/>
                <w:color w:val="3A7C22" w:themeColor="accent6" w:themeShade="BF"/>
              </w:rPr>
              <w:t xml:space="preserve">#include </w:t>
            </w:r>
            <w:r w:rsidRPr="007B6B7B">
              <w:rPr>
                <w:rFonts w:hint="eastAsia"/>
                <w:b/>
                <w:color w:val="3A7C22" w:themeColor="accent6" w:themeShade="BF"/>
              </w:rPr>
              <w:t>&lt;</w:t>
            </w:r>
            <w:proofErr w:type="spellStart"/>
            <w:r w:rsidRPr="007B6B7B">
              <w:rPr>
                <w:rFonts w:hint="eastAsia"/>
                <w:color w:val="3A7C22" w:themeColor="accent6" w:themeShade="BF"/>
              </w:rPr>
              <w:t>cstdlib</w:t>
            </w:r>
            <w:proofErr w:type="spellEnd"/>
            <w:r w:rsidRPr="007B6B7B">
              <w:rPr>
                <w:rFonts w:hint="eastAsia"/>
                <w:b/>
                <w:color w:val="3A7C22" w:themeColor="accent6" w:themeShade="BF"/>
              </w:rPr>
              <w:t>&gt;</w:t>
            </w:r>
            <w:r w:rsidRPr="007B6B7B">
              <w:rPr>
                <w:rFonts w:hint="eastAsia"/>
                <w:color w:val="3A7C22" w:themeColor="accent6" w:themeShade="BF"/>
              </w:rPr>
              <w:t xml:space="preserve"> </w:t>
            </w:r>
            <w:r w:rsidRPr="007B6B7B">
              <w:rPr>
                <w:rFonts w:hint="eastAsia"/>
                <w:color w:val="3A7C22" w:themeColor="accent6" w:themeShade="BF"/>
              </w:rPr>
              <w:tab/>
            </w:r>
            <w:r w:rsidR="00BE7523" w:rsidRPr="007B6B7B">
              <w:rPr>
                <w:color w:val="3A7C22" w:themeColor="accent6" w:themeShade="BF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包含</w:t>
            </w:r>
            <w:r w:rsidRPr="007B6B7B">
              <w:rPr>
                <w:rFonts w:hint="eastAsia"/>
                <w:color w:val="A6C9EC"/>
              </w:rPr>
              <w:t>system(),rand(),</w:t>
            </w:r>
            <w:proofErr w:type="spellStart"/>
            <w:r w:rsidRPr="007B6B7B">
              <w:rPr>
                <w:rFonts w:hint="eastAsia"/>
                <w:color w:val="A6C9EC"/>
              </w:rPr>
              <w:t>srand</w:t>
            </w:r>
            <w:proofErr w:type="spellEnd"/>
            <w:r w:rsidRPr="007B6B7B">
              <w:rPr>
                <w:rFonts w:hint="eastAsia"/>
                <w:color w:val="A6C9EC"/>
              </w:rPr>
              <w:t>()</w:t>
            </w:r>
            <w:r w:rsidRPr="007B6B7B">
              <w:rPr>
                <w:rFonts w:hint="eastAsia"/>
                <w:color w:val="A6C9EC"/>
              </w:rPr>
              <w:t>函数的头文件</w:t>
            </w:r>
          </w:p>
        </w:tc>
      </w:tr>
      <w:tr w:rsidR="00EE2BC5" w14:paraId="776FF4D0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DC06849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6D76B5" w14:textId="38A7802D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3A7C22" w:themeColor="accent6" w:themeShade="BF"/>
              </w:rPr>
            </w:pPr>
            <w:r w:rsidRPr="007B6B7B">
              <w:rPr>
                <w:rFonts w:hint="eastAsia"/>
                <w:color w:val="3A7C22" w:themeColor="accent6" w:themeShade="BF"/>
              </w:rPr>
              <w:t xml:space="preserve">#include </w:t>
            </w:r>
            <w:r w:rsidRPr="007B6B7B">
              <w:rPr>
                <w:rFonts w:hint="eastAsia"/>
                <w:b/>
                <w:color w:val="3A7C22" w:themeColor="accent6" w:themeShade="BF"/>
              </w:rPr>
              <w:t>&lt;</w:t>
            </w:r>
            <w:proofErr w:type="spellStart"/>
            <w:r w:rsidRPr="007B6B7B">
              <w:rPr>
                <w:rFonts w:hint="eastAsia"/>
                <w:color w:val="3A7C22" w:themeColor="accent6" w:themeShade="BF"/>
              </w:rPr>
              <w:t>ctime</w:t>
            </w:r>
            <w:proofErr w:type="spellEnd"/>
            <w:r w:rsidRPr="007B6B7B">
              <w:rPr>
                <w:rFonts w:hint="eastAsia"/>
                <w:b/>
                <w:color w:val="3A7C22" w:themeColor="accent6" w:themeShade="BF"/>
              </w:rPr>
              <w:t>&gt;</w:t>
            </w:r>
            <w:r w:rsidRPr="007B6B7B">
              <w:rPr>
                <w:rFonts w:hint="eastAsia"/>
                <w:color w:val="3A7C22" w:themeColor="accent6" w:themeShade="BF"/>
              </w:rPr>
              <w:t xml:space="preserve">    </w:t>
            </w:r>
            <w:r w:rsidRPr="007B6B7B">
              <w:rPr>
                <w:rFonts w:hint="eastAsia"/>
                <w:color w:val="3A7C22" w:themeColor="accent6" w:themeShade="BF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用于设置随机种子</w:t>
            </w:r>
          </w:p>
        </w:tc>
      </w:tr>
      <w:tr w:rsidR="00EE2BC5" w14:paraId="09414D46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9EAA69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FC4DCC" w14:textId="4BE34596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3A7C22" w:themeColor="accent6" w:themeShade="BF"/>
              </w:rPr>
            </w:pPr>
            <w:r w:rsidRPr="007B6B7B">
              <w:rPr>
                <w:rFonts w:hint="eastAsia"/>
                <w:color w:val="3A7C22" w:themeColor="accent6" w:themeShade="BF"/>
              </w:rPr>
              <w:t xml:space="preserve">#include </w:t>
            </w:r>
            <w:r w:rsidRPr="007B6B7B">
              <w:rPr>
                <w:rFonts w:hint="eastAsia"/>
                <w:b/>
                <w:color w:val="3A7C22" w:themeColor="accent6" w:themeShade="BF"/>
              </w:rPr>
              <w:t>&lt;</w:t>
            </w:r>
            <w:proofErr w:type="spellStart"/>
            <w:r w:rsidRPr="007B6B7B">
              <w:rPr>
                <w:rFonts w:hint="eastAsia"/>
                <w:color w:val="3A7C22" w:themeColor="accent6" w:themeShade="BF"/>
              </w:rPr>
              <w:t>stdlib.h</w:t>
            </w:r>
            <w:proofErr w:type="spellEnd"/>
            <w:r w:rsidRPr="007B6B7B">
              <w:rPr>
                <w:rFonts w:hint="eastAsia"/>
                <w:b/>
                <w:color w:val="3A7C22" w:themeColor="accent6" w:themeShade="BF"/>
              </w:rPr>
              <w:t>&gt;</w:t>
            </w:r>
            <w:r w:rsidRPr="007B6B7B">
              <w:rPr>
                <w:rFonts w:hint="eastAsia"/>
                <w:color w:val="3A7C22" w:themeColor="accent6" w:themeShade="BF"/>
              </w:rPr>
              <w:t xml:space="preserve"> </w:t>
            </w:r>
            <w:r w:rsidRPr="007B6B7B">
              <w:rPr>
                <w:rFonts w:hint="eastAsia"/>
                <w:color w:val="3A7C22" w:themeColor="accent6" w:themeShade="BF"/>
              </w:rPr>
              <w:tab/>
            </w:r>
            <w:r w:rsidR="00BE7523" w:rsidRPr="007B6B7B">
              <w:rPr>
                <w:color w:val="3A7C22" w:themeColor="accent6" w:themeShade="BF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需要包含</w:t>
            </w:r>
            <w:r w:rsidRPr="007B6B7B">
              <w:rPr>
                <w:rFonts w:hint="eastAsia"/>
                <w:color w:val="A6C9EC"/>
              </w:rPr>
              <w:t>malloc</w:t>
            </w:r>
            <w:r w:rsidRPr="007B6B7B">
              <w:rPr>
                <w:rFonts w:hint="eastAsia"/>
                <w:color w:val="A6C9EC"/>
              </w:rPr>
              <w:t>的头文件</w:t>
            </w:r>
          </w:p>
        </w:tc>
      </w:tr>
      <w:tr w:rsidR="00EE2BC5" w14:paraId="66F8478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1680C46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ABA57C" w14:textId="000A8C80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3A7C22" w:themeColor="accent6" w:themeShade="BF"/>
              </w:rPr>
            </w:pPr>
            <w:r w:rsidRPr="007B6B7B">
              <w:rPr>
                <w:rFonts w:hint="eastAsia"/>
                <w:color w:val="3A7C22" w:themeColor="accent6" w:themeShade="BF"/>
              </w:rPr>
              <w:t xml:space="preserve">#include </w:t>
            </w:r>
            <w:r w:rsidRPr="007B6B7B">
              <w:rPr>
                <w:rFonts w:hint="eastAsia"/>
                <w:b/>
                <w:color w:val="3A7C22" w:themeColor="accent6" w:themeShade="BF"/>
              </w:rPr>
              <w:t>&lt;</w:t>
            </w:r>
            <w:r w:rsidRPr="007B6B7B">
              <w:rPr>
                <w:rFonts w:hint="eastAsia"/>
                <w:color w:val="3A7C22" w:themeColor="accent6" w:themeShade="BF"/>
              </w:rPr>
              <w:t>iostream</w:t>
            </w:r>
            <w:r w:rsidRPr="007B6B7B">
              <w:rPr>
                <w:rFonts w:hint="eastAsia"/>
                <w:b/>
                <w:color w:val="3A7C22" w:themeColor="accent6" w:themeShade="BF"/>
              </w:rPr>
              <w:t>&gt;</w:t>
            </w:r>
            <w:r w:rsidRPr="007B6B7B">
              <w:rPr>
                <w:rFonts w:hint="eastAsia"/>
                <w:color w:val="3A7C22" w:themeColor="accent6" w:themeShade="BF"/>
              </w:rPr>
              <w:t xml:space="preserve">  </w:t>
            </w:r>
            <w:r w:rsidRPr="007B6B7B">
              <w:rPr>
                <w:rFonts w:hint="eastAsia"/>
                <w:color w:val="3A7C22" w:themeColor="accent6" w:themeShade="BF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proofErr w:type="spellStart"/>
            <w:r w:rsidRPr="007B6B7B">
              <w:rPr>
                <w:rFonts w:hint="eastAsia"/>
                <w:color w:val="A6C9EC"/>
              </w:rPr>
              <w:t>c</w:t>
            </w:r>
            <w:r w:rsidRPr="007B6B7B">
              <w:rPr>
                <w:rFonts w:hint="eastAsia"/>
                <w:b/>
                <w:color w:val="EE0000"/>
              </w:rPr>
              <w:t>++</w:t>
            </w:r>
            <w:proofErr w:type="spellEnd"/>
            <w:r w:rsidRPr="007B6B7B">
              <w:rPr>
                <w:rFonts w:hint="eastAsia"/>
                <w:color w:val="A6C9EC"/>
              </w:rPr>
              <w:t>库</w:t>
            </w:r>
            <w:r w:rsidRPr="007B6B7B">
              <w:rPr>
                <w:rFonts w:hint="eastAsia"/>
                <w:color w:val="A6C9EC"/>
              </w:rPr>
              <w:t>.</w:t>
            </w:r>
            <w:r w:rsidRPr="007B6B7B">
              <w:rPr>
                <w:rFonts w:hint="eastAsia"/>
                <w:color w:val="A6C9EC"/>
              </w:rPr>
              <w:t>是</w:t>
            </w:r>
            <w:r w:rsidRPr="007B6B7B">
              <w:rPr>
                <w:rFonts w:hint="eastAsia"/>
                <w:color w:val="A6C9EC"/>
              </w:rPr>
              <w:t>IO</w:t>
            </w:r>
            <w:r w:rsidRPr="007B6B7B">
              <w:rPr>
                <w:rFonts w:hint="eastAsia"/>
                <w:color w:val="A6C9EC"/>
              </w:rPr>
              <w:t>的库</w:t>
            </w:r>
          </w:p>
        </w:tc>
      </w:tr>
      <w:tr w:rsidR="00EE2BC5" w14:paraId="7D2E7D8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27A122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5D8119" w14:textId="2FBCB835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3A7C22" w:themeColor="accent6" w:themeShade="BF"/>
              </w:rPr>
            </w:pPr>
            <w:proofErr w:type="gramStart"/>
            <w:r w:rsidRPr="007B6B7B">
              <w:rPr>
                <w:color w:val="3A7C22" w:themeColor="accent6" w:themeShade="BF"/>
              </w:rPr>
              <w:t>#include</w:t>
            </w:r>
            <w:proofErr w:type="gramEnd"/>
            <w:r w:rsidRPr="007B6B7B">
              <w:rPr>
                <w:color w:val="3A7C22" w:themeColor="accent6" w:themeShade="BF"/>
              </w:rPr>
              <w:t xml:space="preserve"> </w:t>
            </w:r>
            <w:r w:rsidRPr="007B6B7B">
              <w:rPr>
                <w:b/>
                <w:color w:val="3A7C22" w:themeColor="accent6" w:themeShade="BF"/>
              </w:rPr>
              <w:t>&lt;</w:t>
            </w:r>
            <w:proofErr w:type="spellStart"/>
            <w:r w:rsidRPr="007B6B7B">
              <w:rPr>
                <w:color w:val="3A7C22" w:themeColor="accent6" w:themeShade="BF"/>
              </w:rPr>
              <w:t>std</w:t>
            </w:r>
            <w:r w:rsidRPr="007B6B7B">
              <w:rPr>
                <w:bCs/>
                <w:color w:val="3A7C22" w:themeColor="accent6" w:themeShade="BF"/>
              </w:rPr>
              <w:t>bool</w:t>
            </w:r>
            <w:r w:rsidRPr="007B6B7B">
              <w:rPr>
                <w:color w:val="3A7C22" w:themeColor="accent6" w:themeShade="BF"/>
              </w:rPr>
              <w:t>.h</w:t>
            </w:r>
            <w:proofErr w:type="spellEnd"/>
            <w:r w:rsidRPr="007B6B7B">
              <w:rPr>
                <w:b/>
                <w:color w:val="3A7C22" w:themeColor="accent6" w:themeShade="BF"/>
              </w:rPr>
              <w:t>&gt;</w:t>
            </w:r>
            <w:r w:rsidRPr="007B6B7B">
              <w:rPr>
                <w:color w:val="3A7C22" w:themeColor="accent6" w:themeShade="BF"/>
              </w:rPr>
              <w:t xml:space="preserve"> </w:t>
            </w:r>
            <w:r w:rsidRPr="007B6B7B">
              <w:rPr>
                <w:color w:val="3A7C22" w:themeColor="accent6" w:themeShade="BF"/>
              </w:rPr>
              <w:tab/>
            </w:r>
            <w:r w:rsidRPr="007B6B7B">
              <w:rPr>
                <w:color w:val="A6C9EC"/>
              </w:rPr>
              <w:t>// bool</w:t>
            </w:r>
          </w:p>
        </w:tc>
      </w:tr>
      <w:tr w:rsidR="00EE2BC5" w14:paraId="43558A4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46B27BB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DFF20B" w14:textId="77777777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3A7C22" w:themeColor="accent6" w:themeShade="BF"/>
              </w:rPr>
            </w:pPr>
          </w:p>
        </w:tc>
      </w:tr>
      <w:tr w:rsidR="00EE2BC5" w14:paraId="2796227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8FD249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2711742" w14:textId="75F39B73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3A7C22" w:themeColor="accent6" w:themeShade="BF"/>
              </w:rPr>
            </w:pPr>
            <w:r w:rsidRPr="007B6B7B">
              <w:rPr>
                <w:color w:val="3A7C22" w:themeColor="accent6" w:themeShade="BF"/>
              </w:rPr>
              <w:t>#define MaxSize 50</w:t>
            </w:r>
          </w:p>
        </w:tc>
      </w:tr>
      <w:tr w:rsidR="00EE2BC5" w14:paraId="2820216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93669D7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872EED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65001F3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D983D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A473EC" w14:textId="1D9F7C39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  <w:b/>
                <w:bCs/>
              </w:rPr>
              <w:t>using namespace</w:t>
            </w:r>
            <w:r w:rsidRPr="00BE7523">
              <w:rPr>
                <w:rFonts w:hint="eastAsia"/>
              </w:rPr>
              <w:t xml:space="preserve"> std</w:t>
            </w:r>
            <w:r w:rsidRPr="00A1380E">
              <w:rPr>
                <w:rFonts w:hint="eastAsia"/>
                <w:b/>
                <w:color w:val="EE0000"/>
              </w:rPr>
              <w:t>;</w:t>
            </w:r>
            <w:r w:rsidRPr="00BE7523">
              <w:rPr>
                <w:rFonts w:hint="eastAsia"/>
              </w:rPr>
              <w:t xml:space="preserve">   </w:t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调用标准</w:t>
            </w:r>
            <w:r w:rsidRPr="007B6B7B">
              <w:rPr>
                <w:rFonts w:hint="eastAsia"/>
                <w:bCs/>
                <w:color w:val="A6C9EC"/>
              </w:rPr>
              <w:t>(std)</w:t>
            </w:r>
            <w:r w:rsidRPr="007B6B7B">
              <w:rPr>
                <w:rFonts w:hint="eastAsia"/>
                <w:color w:val="A6C9EC"/>
              </w:rPr>
              <w:t>命名空间</w:t>
            </w:r>
          </w:p>
        </w:tc>
      </w:tr>
      <w:tr w:rsidR="00EE2BC5" w14:paraId="06628A4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331A4E1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8F1698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4803D4C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E2846B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2E29BC" w14:textId="0A6D4A7C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000000" w:themeColor="text1"/>
              </w:rPr>
              <w:t>typedef</w:t>
            </w:r>
            <w:r w:rsidRPr="00BE7523">
              <w:t xml:space="preserve"> </w:t>
            </w:r>
            <w:r w:rsidRPr="00A1380E">
              <w:rPr>
                <w:b/>
                <w:color w:val="000000" w:themeColor="text1"/>
              </w:rPr>
              <w:t>int</w:t>
            </w:r>
            <w:r w:rsidRPr="00BE7523">
              <w:t xml:space="preserve"> </w:t>
            </w:r>
            <w:proofErr w:type="spellStart"/>
            <w:r w:rsidRPr="00A1380E">
              <w:rPr>
                <w:b/>
                <w:color w:val="000000" w:themeColor="text1"/>
              </w:rPr>
              <w:t>ElemType</w:t>
            </w:r>
            <w:proofErr w:type="spellEnd"/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576A764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8F7CEDB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C7A751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1E73595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EEADAF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89E718" w14:textId="1DCF3E3B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000000" w:themeColor="text1"/>
              </w:rPr>
              <w:t>typedef</w:t>
            </w:r>
            <w:r w:rsidRPr="00BE7523">
              <w:t xml:space="preserve"> struct</w:t>
            </w:r>
          </w:p>
        </w:tc>
      </w:tr>
      <w:tr w:rsidR="00EE2BC5" w14:paraId="56B1F3A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7B13C0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591CC7" w14:textId="3293265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0E6FEF4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EEDFEA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5030E1" w14:textId="5232A75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proofErr w:type="spellStart"/>
            <w:r w:rsidRPr="00A1380E">
              <w:rPr>
                <w:b/>
                <w:color w:val="000000" w:themeColor="text1"/>
              </w:rPr>
              <w:t>ElemType</w:t>
            </w:r>
            <w:proofErr w:type="spellEnd"/>
            <w:r w:rsidRPr="00BE7523">
              <w:t xml:space="preserve"> data</w:t>
            </w:r>
            <w:r w:rsidRPr="00A1380E">
              <w:rPr>
                <w:b/>
                <w:color w:val="EE0000"/>
              </w:rPr>
              <w:t>[</w:t>
            </w:r>
            <w:r w:rsidRPr="00BE7523">
              <w:t>MaxSize</w:t>
            </w:r>
            <w:r w:rsidRPr="00A1380E">
              <w:rPr>
                <w:b/>
                <w:color w:val="EE0000"/>
              </w:rPr>
              <w:t>];</w:t>
            </w:r>
          </w:p>
        </w:tc>
      </w:tr>
      <w:tr w:rsidR="00EE2BC5" w14:paraId="0F9CBFB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D87217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9DBE5E" w14:textId="7C4A258B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A1380E">
              <w:rPr>
                <w:b/>
                <w:color w:val="000000" w:themeColor="text1"/>
              </w:rPr>
              <w:t>int</w:t>
            </w:r>
            <w:r w:rsidRPr="00BE7523">
              <w:t xml:space="preserve"> length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441243F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C1FDEB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B0D619" w14:textId="438F322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EE0000"/>
              </w:rPr>
              <w:t>}</w:t>
            </w:r>
            <w:r w:rsidRPr="00BE7523">
              <w:t xml:space="preserve"> </w:t>
            </w:r>
            <w:proofErr w:type="spellStart"/>
            <w:r w:rsidRPr="00BE7523">
              <w:t>SqList</w:t>
            </w:r>
            <w:proofErr w:type="spellEnd"/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4D839E4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8A0AE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D16103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5A795C43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4067E4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27D092" w14:textId="6783779A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rFonts w:hint="eastAsia"/>
                <w:b/>
                <w:color w:val="000000" w:themeColor="text1"/>
              </w:rPr>
              <w:t>void</w:t>
            </w:r>
            <w:r w:rsidRPr="00BE7523">
              <w:rPr>
                <w:rFonts w:hint="eastAsia"/>
              </w:rPr>
              <w:t xml:space="preserve"> Menu</w:t>
            </w:r>
            <w:r w:rsidRPr="00A1380E">
              <w:rPr>
                <w:rFonts w:hint="eastAsia"/>
                <w:b/>
                <w:color w:val="EE0000"/>
              </w:rPr>
              <w:t>();</w:t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控制面板</w:t>
            </w:r>
          </w:p>
        </w:tc>
      </w:tr>
      <w:tr w:rsidR="00EE2BC5" w14:paraId="43848F7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DA7291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E104DE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38A6EA7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F5037E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7E8AFD" w14:textId="399037B2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rFonts w:hint="eastAsia"/>
                <w:b/>
                <w:color w:val="000000" w:themeColor="text1"/>
              </w:rPr>
              <w:t>void</w:t>
            </w:r>
            <w:r w:rsidRPr="00BE7523">
              <w:rPr>
                <w:rFonts w:hint="eastAsia"/>
              </w:rPr>
              <w:t xml:space="preserve"> </w:t>
            </w:r>
            <w:proofErr w:type="spellStart"/>
            <w:r w:rsidRPr="00BE7523">
              <w:rPr>
                <w:rFonts w:hint="eastAsia"/>
              </w:rPr>
              <w:t>InitList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BE7523">
              <w:rPr>
                <w:rFonts w:hint="eastAsia"/>
              </w:rPr>
              <w:t>SqList</w:t>
            </w:r>
            <w:proofErr w:type="spellEnd"/>
            <w:r w:rsidRPr="00BE7523">
              <w:rPr>
                <w:rFonts w:hint="eastAsia"/>
              </w:rPr>
              <w:t xml:space="preserve"> </w:t>
            </w:r>
            <w:r w:rsidRPr="00A1380E">
              <w:rPr>
                <w:rFonts w:hint="eastAsia"/>
                <w:b/>
                <w:color w:val="EE0000"/>
              </w:rPr>
              <w:t>*&amp;</w:t>
            </w:r>
            <w:r w:rsidRPr="00BE7523">
              <w:rPr>
                <w:rFonts w:hint="eastAsia"/>
              </w:rPr>
              <w:t>L</w:t>
            </w:r>
            <w:r w:rsidRPr="00A1380E">
              <w:rPr>
                <w:rFonts w:hint="eastAsia"/>
                <w:b/>
                <w:color w:val="EE0000"/>
              </w:rPr>
              <w:t>);</w:t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创建空表</w:t>
            </w:r>
          </w:p>
        </w:tc>
      </w:tr>
      <w:tr w:rsidR="00EE2BC5" w14:paraId="1A421ED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1F57521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9B20B2" w14:textId="6CB57EF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rFonts w:hint="eastAsia"/>
                <w:b/>
                <w:color w:val="000000" w:themeColor="text1"/>
              </w:rPr>
              <w:t>void</w:t>
            </w:r>
            <w:r w:rsidRPr="00BE7523">
              <w:rPr>
                <w:rFonts w:hint="eastAsia"/>
              </w:rPr>
              <w:t xml:space="preserve"> </w:t>
            </w:r>
            <w:proofErr w:type="spellStart"/>
            <w:r w:rsidRPr="00BE7523">
              <w:rPr>
                <w:rFonts w:hint="eastAsia"/>
              </w:rPr>
              <w:t>DestroyList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BE7523">
              <w:rPr>
                <w:rFonts w:hint="eastAsia"/>
              </w:rPr>
              <w:t>SqList</w:t>
            </w:r>
            <w:proofErr w:type="spellEnd"/>
            <w:r w:rsidRPr="00BE7523">
              <w:rPr>
                <w:rFonts w:hint="eastAsia"/>
              </w:rPr>
              <w:t xml:space="preserve"> </w:t>
            </w:r>
            <w:r w:rsidRPr="00A1380E">
              <w:rPr>
                <w:rFonts w:hint="eastAsia"/>
                <w:b/>
                <w:color w:val="EE0000"/>
              </w:rPr>
              <w:t>*&amp;</w:t>
            </w:r>
            <w:r w:rsidRPr="00BE7523">
              <w:rPr>
                <w:rFonts w:hint="eastAsia"/>
              </w:rPr>
              <w:t>L</w:t>
            </w:r>
            <w:r w:rsidRPr="00A1380E">
              <w:rPr>
                <w:rFonts w:hint="eastAsia"/>
                <w:b/>
                <w:color w:val="EE0000"/>
              </w:rPr>
              <w:t>);</w:t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销毁表</w:t>
            </w:r>
          </w:p>
        </w:tc>
      </w:tr>
      <w:tr w:rsidR="00EE2BC5" w14:paraId="243EC80A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DE8CC05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E7C35F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7829A1EA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3902962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90556A" w14:textId="68F16122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rFonts w:hint="eastAsia"/>
                <w:b/>
                <w:color w:val="000000" w:themeColor="text1"/>
              </w:rPr>
              <w:t>bool</w:t>
            </w:r>
            <w:r w:rsidRPr="00BE7523">
              <w:rPr>
                <w:rFonts w:hint="eastAsia"/>
              </w:rPr>
              <w:t xml:space="preserve"> </w:t>
            </w:r>
            <w:proofErr w:type="spellStart"/>
            <w:r w:rsidRPr="00BE7523">
              <w:rPr>
                <w:rFonts w:hint="eastAsia"/>
              </w:rPr>
              <w:t>ListEmpty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BE7523">
              <w:rPr>
                <w:rFonts w:hint="eastAsia"/>
              </w:rPr>
              <w:t>SqList</w:t>
            </w:r>
            <w:proofErr w:type="spellEnd"/>
            <w:r w:rsidRPr="00BE7523">
              <w:rPr>
                <w:rFonts w:hint="eastAsia"/>
              </w:rPr>
              <w:t xml:space="preserve"> </w:t>
            </w:r>
            <w:r w:rsidRPr="00A1380E">
              <w:rPr>
                <w:rFonts w:hint="eastAsia"/>
                <w:b/>
                <w:color w:val="EE0000"/>
              </w:rPr>
              <w:t>*&amp;</w:t>
            </w:r>
            <w:r w:rsidRPr="00BE7523">
              <w:rPr>
                <w:rFonts w:hint="eastAsia"/>
              </w:rPr>
              <w:t>L</w:t>
            </w:r>
            <w:r w:rsidRPr="00A1380E">
              <w:rPr>
                <w:rFonts w:hint="eastAsia"/>
                <w:b/>
                <w:color w:val="EE0000"/>
              </w:rPr>
              <w:t>);</w:t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判断是否为空</w:t>
            </w:r>
          </w:p>
        </w:tc>
      </w:tr>
      <w:tr w:rsidR="00EE2BC5" w14:paraId="68DEA7C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777D2A7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D92EA1" w14:textId="2FD867E1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rFonts w:hint="eastAsia"/>
                <w:b/>
                <w:color w:val="000000" w:themeColor="text1"/>
              </w:rPr>
              <w:t>int</w:t>
            </w:r>
            <w:r w:rsidRPr="00BE7523">
              <w:rPr>
                <w:rFonts w:hint="eastAsia"/>
              </w:rPr>
              <w:t xml:space="preserve"> </w:t>
            </w:r>
            <w:proofErr w:type="spellStart"/>
            <w:r w:rsidRPr="00BE7523">
              <w:rPr>
                <w:rFonts w:hint="eastAsia"/>
              </w:rPr>
              <w:t>ListLength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BE7523">
              <w:rPr>
                <w:rFonts w:hint="eastAsia"/>
              </w:rPr>
              <w:t>SqList</w:t>
            </w:r>
            <w:proofErr w:type="spellEnd"/>
            <w:r w:rsidRPr="00BE7523">
              <w:rPr>
                <w:rFonts w:hint="eastAsia"/>
              </w:rPr>
              <w:t xml:space="preserve"> </w:t>
            </w:r>
            <w:r w:rsidRPr="00A1380E">
              <w:rPr>
                <w:rFonts w:hint="eastAsia"/>
                <w:b/>
                <w:color w:val="EE0000"/>
              </w:rPr>
              <w:t>*</w:t>
            </w:r>
            <w:r w:rsidRPr="00BE7523">
              <w:rPr>
                <w:rFonts w:hint="eastAsia"/>
              </w:rPr>
              <w:t>L</w:t>
            </w:r>
            <w:r w:rsidRPr="00A1380E">
              <w:rPr>
                <w:rFonts w:hint="eastAsia"/>
                <w:b/>
                <w:color w:val="EE0000"/>
              </w:rPr>
              <w:t>);</w:t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返回表长度</w:t>
            </w:r>
          </w:p>
        </w:tc>
      </w:tr>
      <w:tr w:rsidR="00EE2BC5" w14:paraId="6C91176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889621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F42735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0DA806C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B7142B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8DA963" w14:textId="1C15E43A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rFonts w:hint="eastAsia"/>
                <w:b/>
                <w:color w:val="000000" w:themeColor="text1"/>
              </w:rPr>
              <w:t>void</w:t>
            </w:r>
            <w:r w:rsidRPr="00BE7523">
              <w:rPr>
                <w:rFonts w:hint="eastAsia"/>
              </w:rPr>
              <w:t xml:space="preserve"> </w:t>
            </w:r>
            <w:proofErr w:type="spellStart"/>
            <w:r w:rsidRPr="00BE7523">
              <w:rPr>
                <w:rFonts w:hint="eastAsia"/>
              </w:rPr>
              <w:t>CreateList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BE7523">
              <w:rPr>
                <w:rFonts w:hint="eastAsia"/>
              </w:rPr>
              <w:t>SqList</w:t>
            </w:r>
            <w:proofErr w:type="spellEnd"/>
            <w:r w:rsidRPr="00BE7523">
              <w:rPr>
                <w:rFonts w:hint="eastAsia"/>
              </w:rPr>
              <w:t xml:space="preserve"> </w:t>
            </w:r>
            <w:r w:rsidRPr="00A1380E">
              <w:rPr>
                <w:rFonts w:hint="eastAsia"/>
                <w:b/>
                <w:color w:val="EE0000"/>
              </w:rPr>
              <w:t>*&amp;</w:t>
            </w:r>
            <w:r w:rsidRPr="00BE7523">
              <w:rPr>
                <w:rFonts w:hint="eastAsia"/>
              </w:rPr>
              <w:t>L</w:t>
            </w:r>
            <w:r w:rsidRPr="00A1380E">
              <w:rPr>
                <w:rFonts w:hint="eastAsia"/>
                <w:b/>
                <w:color w:val="EE0000"/>
              </w:rPr>
              <w:t>,</w:t>
            </w:r>
            <w:r w:rsidRPr="00BE7523">
              <w:rPr>
                <w:rFonts w:hint="eastAsia"/>
              </w:rPr>
              <w:t xml:space="preserve"> </w:t>
            </w:r>
            <w:proofErr w:type="spellStart"/>
            <w:r w:rsidRPr="00A1380E">
              <w:rPr>
                <w:rFonts w:hint="eastAsia"/>
                <w:b/>
                <w:color w:val="000000" w:themeColor="text1"/>
              </w:rPr>
              <w:t>ElemType</w:t>
            </w:r>
            <w:proofErr w:type="spellEnd"/>
            <w:r w:rsidRPr="00BE7523">
              <w:rPr>
                <w:rFonts w:hint="eastAsia"/>
              </w:rPr>
              <w:t xml:space="preserve"> a</w:t>
            </w:r>
            <w:r w:rsidRPr="00A1380E">
              <w:rPr>
                <w:rFonts w:hint="eastAsia"/>
                <w:b/>
                <w:color w:val="EE0000"/>
              </w:rPr>
              <w:t>[],</w:t>
            </w:r>
            <w:r w:rsidRPr="00BE7523">
              <w:rPr>
                <w:rFonts w:hint="eastAsia"/>
              </w:rPr>
              <w:t xml:space="preserve"> </w:t>
            </w:r>
            <w:r w:rsidRPr="00A1380E">
              <w:rPr>
                <w:rFonts w:hint="eastAsia"/>
                <w:b/>
                <w:color w:val="000000" w:themeColor="text1"/>
              </w:rPr>
              <w:t>int</w:t>
            </w:r>
            <w:r w:rsidRPr="00BE7523">
              <w:rPr>
                <w:rFonts w:hint="eastAsia"/>
              </w:rPr>
              <w:t xml:space="preserve"> n</w:t>
            </w:r>
            <w:r w:rsidRPr="00A1380E">
              <w:rPr>
                <w:rFonts w:hint="eastAsia"/>
                <w:b/>
                <w:color w:val="EE0000"/>
              </w:rPr>
              <w:t>);</w:t>
            </w:r>
            <w:r w:rsidRPr="00BE7523">
              <w:rPr>
                <w:rFonts w:hint="eastAsia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输入表</w:t>
            </w:r>
          </w:p>
        </w:tc>
      </w:tr>
      <w:tr w:rsidR="00EE2BC5" w14:paraId="04021883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FC1FDB5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2EF1E0" w14:textId="0EE15579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rFonts w:hint="eastAsia"/>
                <w:b/>
                <w:color w:val="000000" w:themeColor="text1"/>
              </w:rPr>
              <w:t>void</w:t>
            </w:r>
            <w:r w:rsidRPr="00BE7523">
              <w:rPr>
                <w:rFonts w:hint="eastAsia"/>
              </w:rPr>
              <w:t xml:space="preserve"> </w:t>
            </w:r>
            <w:proofErr w:type="spellStart"/>
            <w:r w:rsidRPr="00BE7523">
              <w:rPr>
                <w:rFonts w:hint="eastAsia"/>
              </w:rPr>
              <w:t>DispList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BE7523">
              <w:rPr>
                <w:rFonts w:hint="eastAsia"/>
              </w:rPr>
              <w:t>SqList</w:t>
            </w:r>
            <w:proofErr w:type="spellEnd"/>
            <w:r w:rsidRPr="00BE7523">
              <w:rPr>
                <w:rFonts w:hint="eastAsia"/>
              </w:rPr>
              <w:t xml:space="preserve"> </w:t>
            </w:r>
            <w:r w:rsidRPr="00A1380E">
              <w:rPr>
                <w:rFonts w:hint="eastAsia"/>
                <w:b/>
                <w:color w:val="EE0000"/>
              </w:rPr>
              <w:t>*</w:t>
            </w:r>
            <w:r w:rsidRPr="00BE7523">
              <w:rPr>
                <w:rFonts w:hint="eastAsia"/>
              </w:rPr>
              <w:t>L</w:t>
            </w:r>
            <w:r w:rsidRPr="00A1380E">
              <w:rPr>
                <w:rFonts w:hint="eastAsia"/>
                <w:b/>
                <w:color w:val="EE0000"/>
              </w:rPr>
              <w:t>);</w:t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输出表</w:t>
            </w:r>
          </w:p>
        </w:tc>
      </w:tr>
      <w:tr w:rsidR="00EE2BC5" w14:paraId="1603C89A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F21411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F8ACA4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1129280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53C29E2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1F706F" w14:textId="3773388B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rFonts w:hint="eastAsia"/>
                <w:b/>
                <w:color w:val="000000" w:themeColor="text1"/>
              </w:rPr>
              <w:t>bool</w:t>
            </w:r>
            <w:r w:rsidRPr="00BE7523">
              <w:rPr>
                <w:rFonts w:hint="eastAsia"/>
              </w:rPr>
              <w:t xml:space="preserve"> </w:t>
            </w:r>
            <w:proofErr w:type="spellStart"/>
            <w:r w:rsidRPr="00BE7523">
              <w:rPr>
                <w:rFonts w:hint="eastAsia"/>
              </w:rPr>
              <w:t>GetElem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BE7523">
              <w:rPr>
                <w:rFonts w:hint="eastAsia"/>
              </w:rPr>
              <w:t>SqList</w:t>
            </w:r>
            <w:proofErr w:type="spellEnd"/>
            <w:r w:rsidRPr="00BE7523">
              <w:rPr>
                <w:rFonts w:hint="eastAsia"/>
              </w:rPr>
              <w:t xml:space="preserve"> </w:t>
            </w:r>
            <w:r w:rsidRPr="00A1380E">
              <w:rPr>
                <w:rFonts w:hint="eastAsia"/>
                <w:b/>
                <w:color w:val="EE0000"/>
              </w:rPr>
              <w:t>*</w:t>
            </w:r>
            <w:r w:rsidRPr="00BE7523">
              <w:rPr>
                <w:rFonts w:hint="eastAsia"/>
              </w:rPr>
              <w:t>L</w:t>
            </w:r>
            <w:r w:rsidRPr="00A1380E">
              <w:rPr>
                <w:rFonts w:hint="eastAsia"/>
                <w:b/>
                <w:color w:val="EE0000"/>
              </w:rPr>
              <w:t>,</w:t>
            </w:r>
            <w:r w:rsidRPr="00BE7523">
              <w:rPr>
                <w:rFonts w:hint="eastAsia"/>
              </w:rPr>
              <w:t xml:space="preserve"> </w:t>
            </w:r>
            <w:r w:rsidRPr="00A1380E">
              <w:rPr>
                <w:rFonts w:hint="eastAsia"/>
                <w:b/>
                <w:color w:val="000000" w:themeColor="text1"/>
              </w:rPr>
              <w:t>int</w:t>
            </w:r>
            <w:r w:rsidRPr="00BE7523">
              <w:rPr>
                <w:rFonts w:hint="eastAsia"/>
              </w:rPr>
              <w:t xml:space="preserve"> </w:t>
            </w:r>
            <w:proofErr w:type="spellStart"/>
            <w:r w:rsidRPr="00BE7523">
              <w:rPr>
                <w:rFonts w:hint="eastAsia"/>
              </w:rPr>
              <w:t>i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,</w:t>
            </w:r>
            <w:r w:rsidRPr="00BE7523">
              <w:rPr>
                <w:rFonts w:hint="eastAsia"/>
              </w:rPr>
              <w:t xml:space="preserve"> </w:t>
            </w:r>
            <w:proofErr w:type="spellStart"/>
            <w:r w:rsidRPr="00A1380E">
              <w:rPr>
                <w:rFonts w:hint="eastAsia"/>
                <w:b/>
                <w:color w:val="000000" w:themeColor="text1"/>
              </w:rPr>
              <w:t>ElemType</w:t>
            </w:r>
            <w:proofErr w:type="spellEnd"/>
            <w:r w:rsidRPr="00BE7523">
              <w:rPr>
                <w:rFonts w:hint="eastAsia"/>
              </w:rPr>
              <w:t xml:space="preserve"> </w:t>
            </w:r>
            <w:r w:rsidRPr="00A1380E">
              <w:rPr>
                <w:rFonts w:hint="eastAsia"/>
                <w:b/>
                <w:color w:val="EE0000"/>
              </w:rPr>
              <w:t>&amp;</w:t>
            </w:r>
            <w:r w:rsidRPr="00BE7523">
              <w:rPr>
                <w:rFonts w:hint="eastAsia"/>
              </w:rPr>
              <w:t>e</w:t>
            </w:r>
            <w:r w:rsidRPr="00A1380E">
              <w:rPr>
                <w:rFonts w:hint="eastAsia"/>
                <w:b/>
                <w:color w:val="EE0000"/>
              </w:rPr>
              <w:t>);</w:t>
            </w:r>
            <w:r w:rsidRPr="00BE7523">
              <w:rPr>
                <w:rFonts w:hint="eastAsia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按序查找</w:t>
            </w:r>
          </w:p>
        </w:tc>
      </w:tr>
      <w:tr w:rsidR="00EE2BC5" w14:paraId="7A0923F6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B4AD6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6DBD6F" w14:textId="7E08F89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rFonts w:hint="eastAsia"/>
                <w:b/>
                <w:color w:val="000000" w:themeColor="text1"/>
              </w:rPr>
              <w:t>int</w:t>
            </w:r>
            <w:r w:rsidRPr="00BE7523">
              <w:rPr>
                <w:rFonts w:hint="eastAsia"/>
              </w:rPr>
              <w:t xml:space="preserve"> </w:t>
            </w:r>
            <w:proofErr w:type="spellStart"/>
            <w:r w:rsidRPr="00BE7523">
              <w:rPr>
                <w:rFonts w:hint="eastAsia"/>
              </w:rPr>
              <w:t>LocateElem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BE7523">
              <w:rPr>
                <w:rFonts w:hint="eastAsia"/>
              </w:rPr>
              <w:t>SqList</w:t>
            </w:r>
            <w:proofErr w:type="spellEnd"/>
            <w:r w:rsidRPr="00BE7523">
              <w:rPr>
                <w:rFonts w:hint="eastAsia"/>
              </w:rPr>
              <w:t xml:space="preserve"> </w:t>
            </w:r>
            <w:r w:rsidRPr="00A1380E">
              <w:rPr>
                <w:rFonts w:hint="eastAsia"/>
                <w:b/>
                <w:color w:val="EE0000"/>
              </w:rPr>
              <w:t>*</w:t>
            </w:r>
            <w:r w:rsidRPr="00BE7523">
              <w:rPr>
                <w:rFonts w:hint="eastAsia"/>
              </w:rPr>
              <w:t>L</w:t>
            </w:r>
            <w:r w:rsidRPr="00A1380E">
              <w:rPr>
                <w:rFonts w:hint="eastAsia"/>
                <w:b/>
                <w:color w:val="EE0000"/>
              </w:rPr>
              <w:t>,</w:t>
            </w:r>
            <w:r w:rsidRPr="00BE7523">
              <w:rPr>
                <w:rFonts w:hint="eastAsia"/>
              </w:rPr>
              <w:t xml:space="preserve"> </w:t>
            </w:r>
            <w:proofErr w:type="spellStart"/>
            <w:r w:rsidRPr="00A1380E">
              <w:rPr>
                <w:rFonts w:hint="eastAsia"/>
                <w:b/>
                <w:color w:val="000000" w:themeColor="text1"/>
              </w:rPr>
              <w:t>ElemType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);</w:t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按值查找</w:t>
            </w:r>
          </w:p>
        </w:tc>
      </w:tr>
      <w:tr w:rsidR="00EE2BC5" w14:paraId="7BDEA6C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24281EB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7EE9DE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706AF2C3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71E974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9D6650" w14:textId="5A4CF540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rFonts w:hint="eastAsia"/>
                <w:b/>
                <w:color w:val="000000" w:themeColor="text1"/>
              </w:rPr>
              <w:t>bool</w:t>
            </w:r>
            <w:r w:rsidRPr="00BE7523">
              <w:rPr>
                <w:rFonts w:hint="eastAsia"/>
              </w:rPr>
              <w:t xml:space="preserve"> </w:t>
            </w:r>
            <w:proofErr w:type="spellStart"/>
            <w:r w:rsidRPr="00BE7523">
              <w:rPr>
                <w:rFonts w:hint="eastAsia"/>
              </w:rPr>
              <w:t>ListInsert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BE7523">
              <w:rPr>
                <w:rFonts w:hint="eastAsia"/>
              </w:rPr>
              <w:t>SqList</w:t>
            </w:r>
            <w:proofErr w:type="spellEnd"/>
            <w:r w:rsidRPr="00BE7523">
              <w:rPr>
                <w:rFonts w:hint="eastAsia"/>
              </w:rPr>
              <w:t xml:space="preserve"> </w:t>
            </w:r>
            <w:r w:rsidRPr="00A1380E">
              <w:rPr>
                <w:rFonts w:hint="eastAsia"/>
                <w:b/>
                <w:color w:val="EE0000"/>
              </w:rPr>
              <w:t>*&amp;</w:t>
            </w:r>
            <w:r w:rsidRPr="00BE7523">
              <w:rPr>
                <w:rFonts w:hint="eastAsia"/>
              </w:rPr>
              <w:t>L</w:t>
            </w:r>
            <w:r w:rsidRPr="00A1380E">
              <w:rPr>
                <w:rFonts w:hint="eastAsia"/>
                <w:b/>
                <w:color w:val="EE0000"/>
              </w:rPr>
              <w:t>,</w:t>
            </w:r>
            <w:r w:rsidRPr="00BE7523">
              <w:rPr>
                <w:rFonts w:hint="eastAsia"/>
              </w:rPr>
              <w:t xml:space="preserve"> </w:t>
            </w:r>
            <w:r w:rsidRPr="00A1380E">
              <w:rPr>
                <w:rFonts w:hint="eastAsia"/>
                <w:b/>
                <w:color w:val="000000" w:themeColor="text1"/>
              </w:rPr>
              <w:t>int</w:t>
            </w:r>
            <w:r w:rsidRPr="00BE7523">
              <w:rPr>
                <w:rFonts w:hint="eastAsia"/>
              </w:rPr>
              <w:t xml:space="preserve"> </w:t>
            </w:r>
            <w:proofErr w:type="spellStart"/>
            <w:r w:rsidRPr="00BE7523">
              <w:rPr>
                <w:rFonts w:hint="eastAsia"/>
              </w:rPr>
              <w:t>i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,</w:t>
            </w:r>
            <w:r w:rsidRPr="00BE7523">
              <w:rPr>
                <w:rFonts w:hint="eastAsia"/>
              </w:rPr>
              <w:t xml:space="preserve"> </w:t>
            </w:r>
            <w:proofErr w:type="spellStart"/>
            <w:r w:rsidRPr="00A1380E">
              <w:rPr>
                <w:rFonts w:hint="eastAsia"/>
                <w:b/>
                <w:color w:val="000000" w:themeColor="text1"/>
              </w:rPr>
              <w:t>ElemType</w:t>
            </w:r>
            <w:proofErr w:type="spellEnd"/>
            <w:r w:rsidRPr="00BE7523">
              <w:rPr>
                <w:rFonts w:hint="eastAsia"/>
              </w:rPr>
              <w:t xml:space="preserve"> e</w:t>
            </w:r>
            <w:r w:rsidRPr="00A1380E">
              <w:rPr>
                <w:rFonts w:hint="eastAsia"/>
                <w:b/>
                <w:color w:val="EE0000"/>
              </w:rPr>
              <w:t>);</w:t>
            </w:r>
            <w:r w:rsidRPr="00BE7523">
              <w:rPr>
                <w:rFonts w:hint="eastAsia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插入元素</w:t>
            </w:r>
          </w:p>
        </w:tc>
      </w:tr>
      <w:tr w:rsidR="00EE2BC5" w14:paraId="01A0385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A6017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942D71" w14:textId="59FB695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rFonts w:hint="eastAsia"/>
                <w:b/>
                <w:color w:val="000000" w:themeColor="text1"/>
              </w:rPr>
              <w:t>bool</w:t>
            </w:r>
            <w:r w:rsidRPr="00BE7523">
              <w:rPr>
                <w:rFonts w:hint="eastAsia"/>
              </w:rPr>
              <w:t xml:space="preserve"> </w:t>
            </w:r>
            <w:proofErr w:type="spellStart"/>
            <w:r w:rsidRPr="00BE7523">
              <w:rPr>
                <w:rFonts w:hint="eastAsia"/>
              </w:rPr>
              <w:t>ListDelete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BE7523">
              <w:rPr>
                <w:rFonts w:hint="eastAsia"/>
              </w:rPr>
              <w:t>SqList</w:t>
            </w:r>
            <w:proofErr w:type="spellEnd"/>
            <w:r w:rsidRPr="00BE7523">
              <w:rPr>
                <w:rFonts w:hint="eastAsia"/>
              </w:rPr>
              <w:t xml:space="preserve"> </w:t>
            </w:r>
            <w:r w:rsidRPr="00A1380E">
              <w:rPr>
                <w:rFonts w:hint="eastAsia"/>
                <w:b/>
                <w:color w:val="EE0000"/>
              </w:rPr>
              <w:t>*&amp;</w:t>
            </w:r>
            <w:r w:rsidRPr="00BE7523">
              <w:rPr>
                <w:rFonts w:hint="eastAsia"/>
              </w:rPr>
              <w:t>L</w:t>
            </w:r>
            <w:r w:rsidRPr="00A1380E">
              <w:rPr>
                <w:rFonts w:hint="eastAsia"/>
                <w:b/>
                <w:color w:val="EE0000"/>
              </w:rPr>
              <w:t>,</w:t>
            </w:r>
            <w:r w:rsidRPr="00BE7523">
              <w:rPr>
                <w:rFonts w:hint="eastAsia"/>
              </w:rPr>
              <w:t xml:space="preserve"> </w:t>
            </w:r>
            <w:r w:rsidRPr="00A1380E">
              <w:rPr>
                <w:rFonts w:hint="eastAsia"/>
                <w:b/>
                <w:color w:val="000000" w:themeColor="text1"/>
              </w:rPr>
              <w:t>int</w:t>
            </w:r>
            <w:r w:rsidRPr="00BE7523">
              <w:rPr>
                <w:rFonts w:hint="eastAsia"/>
              </w:rPr>
              <w:t xml:space="preserve"> </w:t>
            </w:r>
            <w:proofErr w:type="spellStart"/>
            <w:r w:rsidRPr="00BE7523">
              <w:rPr>
                <w:rFonts w:hint="eastAsia"/>
              </w:rPr>
              <w:t>i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,</w:t>
            </w:r>
            <w:r w:rsidRPr="00BE7523">
              <w:rPr>
                <w:rFonts w:hint="eastAsia"/>
              </w:rPr>
              <w:t xml:space="preserve"> </w:t>
            </w:r>
            <w:proofErr w:type="spellStart"/>
            <w:r w:rsidRPr="00A1380E">
              <w:rPr>
                <w:rFonts w:hint="eastAsia"/>
                <w:b/>
                <w:color w:val="000000" w:themeColor="text1"/>
              </w:rPr>
              <w:t>ElemType</w:t>
            </w:r>
            <w:proofErr w:type="spellEnd"/>
            <w:r w:rsidRPr="00BE7523">
              <w:rPr>
                <w:rFonts w:hint="eastAsia"/>
              </w:rPr>
              <w:t xml:space="preserve"> </w:t>
            </w:r>
            <w:r w:rsidRPr="00A1380E">
              <w:rPr>
                <w:rFonts w:hint="eastAsia"/>
                <w:b/>
                <w:color w:val="EE0000"/>
              </w:rPr>
              <w:t>&amp;</w:t>
            </w:r>
            <w:r w:rsidRPr="00BE7523">
              <w:rPr>
                <w:rFonts w:hint="eastAsia"/>
              </w:rPr>
              <w:t>e</w:t>
            </w:r>
            <w:r w:rsidRPr="00A1380E">
              <w:rPr>
                <w:rFonts w:hint="eastAsia"/>
                <w:b/>
                <w:color w:val="EE0000"/>
              </w:rPr>
              <w:t>);</w:t>
            </w:r>
            <w:r w:rsidRPr="00BE7523">
              <w:rPr>
                <w:rFonts w:hint="eastAsia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删除数据</w:t>
            </w:r>
          </w:p>
        </w:tc>
      </w:tr>
      <w:tr w:rsidR="00EE2BC5" w14:paraId="00EF4A3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5220D7F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6CA47E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5AF5412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FCEEA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5D7243" w14:textId="1D064A4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rFonts w:hint="eastAsia"/>
                <w:b/>
                <w:color w:val="000000" w:themeColor="text1"/>
              </w:rPr>
              <w:t>void</w:t>
            </w:r>
            <w:r w:rsidRPr="00BE7523">
              <w:rPr>
                <w:rFonts w:hint="eastAsia"/>
              </w:rPr>
              <w:t xml:space="preserve"> Sort</w:t>
            </w:r>
            <w:r w:rsidRPr="00A1380E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BE7523">
              <w:rPr>
                <w:rFonts w:hint="eastAsia"/>
              </w:rPr>
              <w:t>SqList</w:t>
            </w:r>
            <w:proofErr w:type="spellEnd"/>
            <w:r w:rsidRPr="00BE7523">
              <w:rPr>
                <w:rFonts w:hint="eastAsia"/>
              </w:rPr>
              <w:t xml:space="preserve"> </w:t>
            </w:r>
            <w:r w:rsidRPr="00A1380E">
              <w:rPr>
                <w:rFonts w:hint="eastAsia"/>
                <w:b/>
                <w:color w:val="EE0000"/>
              </w:rPr>
              <w:t>*&amp;</w:t>
            </w:r>
            <w:r w:rsidRPr="00BE7523">
              <w:rPr>
                <w:rFonts w:hint="eastAsia"/>
              </w:rPr>
              <w:t>L</w:t>
            </w:r>
            <w:r w:rsidRPr="00A1380E">
              <w:rPr>
                <w:rFonts w:hint="eastAsia"/>
                <w:b/>
                <w:color w:val="EE0000"/>
              </w:rPr>
              <w:t>,</w:t>
            </w:r>
            <w:r w:rsidRPr="00BE7523">
              <w:rPr>
                <w:rFonts w:hint="eastAsia"/>
              </w:rPr>
              <w:t xml:space="preserve"> </w:t>
            </w:r>
            <w:r w:rsidRPr="00A1380E">
              <w:rPr>
                <w:rFonts w:hint="eastAsia"/>
                <w:b/>
                <w:color w:val="000000" w:themeColor="text1"/>
              </w:rPr>
              <w:t>int</w:t>
            </w:r>
            <w:r w:rsidRPr="00BE7523">
              <w:rPr>
                <w:rFonts w:hint="eastAsia"/>
              </w:rPr>
              <w:t xml:space="preserve"> m</w:t>
            </w:r>
            <w:r w:rsidRPr="00A1380E">
              <w:rPr>
                <w:rFonts w:hint="eastAsia"/>
                <w:b/>
                <w:color w:val="EE0000"/>
              </w:rPr>
              <w:t>);</w:t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排序表</w:t>
            </w:r>
          </w:p>
        </w:tc>
      </w:tr>
      <w:tr w:rsidR="00EE2BC5" w14:paraId="53A1A3D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172F3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7B420C" w14:textId="0F2846CC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rFonts w:hint="eastAsia"/>
                <w:b/>
                <w:color w:val="000000" w:themeColor="text1"/>
              </w:rPr>
              <w:t>void</w:t>
            </w:r>
            <w:r w:rsidRPr="00BE7523">
              <w:rPr>
                <w:rFonts w:hint="eastAsia"/>
              </w:rPr>
              <w:t xml:space="preserve"> </w:t>
            </w:r>
            <w:proofErr w:type="spellStart"/>
            <w:r w:rsidRPr="00BE7523">
              <w:rPr>
                <w:rFonts w:hint="eastAsia"/>
              </w:rPr>
              <w:t>ListUnion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BE7523">
              <w:rPr>
                <w:rFonts w:hint="eastAsia"/>
              </w:rPr>
              <w:t>SqList</w:t>
            </w:r>
            <w:proofErr w:type="spellEnd"/>
            <w:r w:rsidRPr="00BE7523">
              <w:rPr>
                <w:rFonts w:hint="eastAsia"/>
              </w:rPr>
              <w:t xml:space="preserve"> </w:t>
            </w:r>
            <w:r w:rsidRPr="00A1380E">
              <w:rPr>
                <w:rFonts w:hint="eastAsia"/>
                <w:b/>
                <w:color w:val="EE0000"/>
              </w:rPr>
              <w:t>*&amp;</w:t>
            </w:r>
            <w:r w:rsidRPr="00BE7523">
              <w:rPr>
                <w:rFonts w:hint="eastAsia"/>
              </w:rPr>
              <w:t>L1</w:t>
            </w:r>
            <w:r w:rsidRPr="00A1380E">
              <w:rPr>
                <w:rFonts w:hint="eastAsia"/>
                <w:b/>
                <w:color w:val="EE0000"/>
              </w:rPr>
              <w:t>,</w:t>
            </w:r>
            <w:r w:rsidRPr="00BE7523">
              <w:rPr>
                <w:rFonts w:hint="eastAsia"/>
              </w:rPr>
              <w:t xml:space="preserve"> </w:t>
            </w:r>
            <w:proofErr w:type="spellStart"/>
            <w:r w:rsidRPr="00BE7523">
              <w:rPr>
                <w:rFonts w:hint="eastAsia"/>
              </w:rPr>
              <w:t>SqList</w:t>
            </w:r>
            <w:proofErr w:type="spellEnd"/>
            <w:r w:rsidRPr="00BE7523">
              <w:rPr>
                <w:rFonts w:hint="eastAsia"/>
              </w:rPr>
              <w:t xml:space="preserve"> </w:t>
            </w:r>
            <w:r w:rsidRPr="00A1380E">
              <w:rPr>
                <w:rFonts w:hint="eastAsia"/>
                <w:b/>
                <w:color w:val="EE0000"/>
              </w:rPr>
              <w:t>*&amp;</w:t>
            </w:r>
            <w:r w:rsidRPr="00BE7523">
              <w:rPr>
                <w:rFonts w:hint="eastAsia"/>
              </w:rPr>
              <w:t>L2</w:t>
            </w:r>
            <w:r w:rsidRPr="00A1380E">
              <w:rPr>
                <w:rFonts w:hint="eastAsia"/>
                <w:b/>
                <w:color w:val="EE0000"/>
              </w:rPr>
              <w:t>);</w:t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合并</w:t>
            </w:r>
            <w:proofErr w:type="gramStart"/>
            <w:r w:rsidRPr="007B6B7B">
              <w:rPr>
                <w:rFonts w:hint="eastAsia"/>
                <w:color w:val="A6C9EC"/>
              </w:rPr>
              <w:t>有序表</w:t>
            </w:r>
            <w:proofErr w:type="gramEnd"/>
            <w:r w:rsidRPr="00BE7523">
              <w:rPr>
                <w:rFonts w:hint="eastAsia"/>
              </w:rPr>
              <w:t xml:space="preserve"> </w:t>
            </w:r>
          </w:p>
        </w:tc>
      </w:tr>
      <w:tr w:rsidR="00EE2BC5" w14:paraId="096F3A4A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D218EA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6B963C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3A4E8C0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CBE5C7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3ABC16" w14:textId="1730B3B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rFonts w:hint="eastAsia"/>
                <w:b/>
                <w:color w:val="000000" w:themeColor="text1"/>
              </w:rPr>
              <w:t>void</w:t>
            </w:r>
            <w:r w:rsidRPr="00BE7523">
              <w:rPr>
                <w:rFonts w:hint="eastAsia"/>
              </w:rPr>
              <w:t xml:space="preserve"> </w:t>
            </w:r>
            <w:proofErr w:type="spellStart"/>
            <w:r w:rsidRPr="00BE7523">
              <w:rPr>
                <w:rFonts w:hint="eastAsia"/>
              </w:rPr>
              <w:t>clearInputBuffer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();</w:t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="00BE7523"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清除缓冲区</w:t>
            </w:r>
          </w:p>
        </w:tc>
      </w:tr>
      <w:tr w:rsidR="00EE2BC5" w14:paraId="69CA13D2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1CEEDA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7EB3F1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4549CD0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FBE9F9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E4C0431" w14:textId="792B0CB5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000000" w:themeColor="text1"/>
              </w:rPr>
              <w:t>int</w:t>
            </w:r>
            <w:r w:rsidRPr="00BE7523">
              <w:t xml:space="preserve"> main</w:t>
            </w:r>
            <w:r w:rsidRPr="00A1380E">
              <w:rPr>
                <w:b/>
                <w:color w:val="EE0000"/>
              </w:rPr>
              <w:t>()</w:t>
            </w:r>
          </w:p>
        </w:tc>
      </w:tr>
      <w:tr w:rsidR="00EE2BC5" w14:paraId="1A67EDD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544CC5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6059F5" w14:textId="039363A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6FE4551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7B2FE83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DAE087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2A87F262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DAFDC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46C889" w14:textId="4863E1A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A1380E">
              <w:rPr>
                <w:b/>
                <w:color w:val="000000" w:themeColor="text1"/>
              </w:rPr>
              <w:t>int</w:t>
            </w:r>
            <w:r w:rsidRPr="00BE7523">
              <w:t xml:space="preserve"> choice</w:t>
            </w:r>
            <w:r w:rsidRPr="00A1380E">
              <w:rPr>
                <w:b/>
                <w:color w:val="EE0000"/>
              </w:rPr>
              <w:t>=</w:t>
            </w:r>
            <w:r w:rsidRPr="00BE7523">
              <w:t>0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1C8E656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822CC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FD1EAB" w14:textId="3AD49C89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proofErr w:type="spellStart"/>
            <w:r w:rsidRPr="00BE7523">
              <w:rPr>
                <w:rFonts w:hint="eastAsia"/>
              </w:rPr>
              <w:t>SqList</w:t>
            </w:r>
            <w:proofErr w:type="spellEnd"/>
            <w:r w:rsidRPr="00BE7523">
              <w:rPr>
                <w:rFonts w:hint="eastAsia"/>
              </w:rPr>
              <w:t xml:space="preserve"> </w:t>
            </w:r>
            <w:r w:rsidRPr="00A1380E">
              <w:rPr>
                <w:rFonts w:hint="eastAsia"/>
                <w:b/>
                <w:color w:val="EE0000"/>
              </w:rPr>
              <w:t>*</w:t>
            </w:r>
            <w:r w:rsidRPr="00BE7523">
              <w:rPr>
                <w:rFonts w:hint="eastAsia"/>
              </w:rPr>
              <w:t>L</w:t>
            </w:r>
            <w:r w:rsidRPr="00A1380E">
              <w:rPr>
                <w:rFonts w:hint="eastAsia"/>
                <w:b/>
                <w:color w:val="EE0000"/>
              </w:rPr>
              <w:t>;</w:t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表</w:t>
            </w:r>
            <w:r w:rsidRPr="007B6B7B">
              <w:rPr>
                <w:rFonts w:hint="eastAsia"/>
                <w:color w:val="A6C9EC"/>
              </w:rPr>
              <w:t xml:space="preserve"> 1</w:t>
            </w:r>
            <w:r w:rsidRPr="00BE7523">
              <w:rPr>
                <w:rFonts w:hint="eastAsia"/>
              </w:rPr>
              <w:t xml:space="preserve"> </w:t>
            </w:r>
          </w:p>
        </w:tc>
      </w:tr>
      <w:tr w:rsidR="00EE2BC5" w14:paraId="300087EB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0722A35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CA0A79" w14:textId="0985F795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proofErr w:type="spellStart"/>
            <w:r w:rsidRPr="00BE7523">
              <w:t>InitList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r w:rsidRPr="00BE7523">
              <w:t>L</w:t>
            </w:r>
            <w:r w:rsidRPr="00A1380E">
              <w:rPr>
                <w:b/>
                <w:color w:val="EE0000"/>
              </w:rPr>
              <w:t>);</w:t>
            </w:r>
          </w:p>
        </w:tc>
      </w:tr>
      <w:tr w:rsidR="00EE2BC5" w14:paraId="39D38A2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D903561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5C8E80" w14:textId="7377D15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</w:p>
        </w:tc>
      </w:tr>
      <w:tr w:rsidR="00EE2BC5" w14:paraId="713E0195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98804C1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2B468B" w14:textId="56A7CC81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proofErr w:type="spellStart"/>
            <w:r w:rsidRPr="00BE7523">
              <w:rPr>
                <w:rFonts w:hint="eastAsia"/>
              </w:rPr>
              <w:t>SqList</w:t>
            </w:r>
            <w:proofErr w:type="spellEnd"/>
            <w:r w:rsidRPr="00BE7523">
              <w:rPr>
                <w:rFonts w:hint="eastAsia"/>
              </w:rPr>
              <w:t xml:space="preserve"> </w:t>
            </w:r>
            <w:r w:rsidRPr="00A1380E">
              <w:rPr>
                <w:rFonts w:hint="eastAsia"/>
                <w:b/>
                <w:color w:val="EE0000"/>
              </w:rPr>
              <w:t>*</w:t>
            </w:r>
            <w:r w:rsidRPr="00BE7523">
              <w:rPr>
                <w:rFonts w:hint="eastAsia"/>
              </w:rPr>
              <w:t>L1</w:t>
            </w:r>
            <w:r w:rsidRPr="00A1380E">
              <w:rPr>
                <w:rFonts w:hint="eastAsia"/>
                <w:b/>
                <w:color w:val="EE0000"/>
              </w:rPr>
              <w:t>;</w:t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表</w:t>
            </w:r>
            <w:r w:rsidRPr="007B6B7B">
              <w:rPr>
                <w:rFonts w:hint="eastAsia"/>
                <w:color w:val="A6C9EC"/>
              </w:rPr>
              <w:t xml:space="preserve"> 2</w:t>
            </w:r>
            <w:r w:rsidRPr="00BE7523">
              <w:rPr>
                <w:rFonts w:hint="eastAsia"/>
              </w:rPr>
              <w:t xml:space="preserve"> </w:t>
            </w:r>
          </w:p>
        </w:tc>
      </w:tr>
      <w:tr w:rsidR="00EE2BC5" w14:paraId="6416C51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C0000D6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2CFDF1" w14:textId="7E5D441B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proofErr w:type="spellStart"/>
            <w:r w:rsidRPr="00BE7523">
              <w:t>InitList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r w:rsidRPr="00BE7523">
              <w:t>L1</w:t>
            </w:r>
            <w:r w:rsidRPr="00A1380E">
              <w:rPr>
                <w:b/>
                <w:color w:val="EE0000"/>
              </w:rPr>
              <w:t>);</w:t>
            </w:r>
          </w:p>
        </w:tc>
      </w:tr>
      <w:tr w:rsidR="00EE2BC5" w14:paraId="49E3FFA3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D7B3C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178206" w14:textId="5B0AB871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</w:p>
        </w:tc>
      </w:tr>
      <w:tr w:rsidR="00EE2BC5" w14:paraId="1B61B19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6F84E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4A8874" w14:textId="4552B1F9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proofErr w:type="spellStart"/>
            <w:r w:rsidRPr="00BE7523">
              <w:t>srand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r w:rsidRPr="00BE7523">
              <w:t>time</w:t>
            </w:r>
            <w:r w:rsidRPr="00A1380E">
              <w:rPr>
                <w:b/>
                <w:color w:val="EE0000"/>
              </w:rPr>
              <w:t>(</w:t>
            </w:r>
            <w:r w:rsidRPr="00BE7523">
              <w:t>NULL</w:t>
            </w:r>
            <w:r w:rsidRPr="00A1380E">
              <w:rPr>
                <w:b/>
                <w:color w:val="EE0000"/>
              </w:rPr>
              <w:t>));</w:t>
            </w:r>
          </w:p>
        </w:tc>
      </w:tr>
      <w:tr w:rsidR="00EE2BC5" w14:paraId="137AA96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538C67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3E48C5" w14:textId="10827F0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</w:p>
        </w:tc>
      </w:tr>
      <w:tr w:rsidR="00EE2BC5" w14:paraId="3DE72F2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3AFC69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61F454" w14:textId="794F82F5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  <w:t>do</w:t>
            </w:r>
          </w:p>
        </w:tc>
      </w:tr>
      <w:tr w:rsidR="00EE2BC5" w14:paraId="15B9092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974BDC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46084C" w14:textId="7A5FEE48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1FB8939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276246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F2050D" w14:textId="4D4534F8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  <w:t>choice</w:t>
            </w:r>
            <w:r w:rsidRPr="00A1380E">
              <w:rPr>
                <w:b/>
                <w:color w:val="EE0000"/>
              </w:rPr>
              <w:t>=</w:t>
            </w:r>
            <w:r w:rsidRPr="00BE7523">
              <w:t>0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59BAD0C2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EB2473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E1FD2F" w14:textId="730DEED3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  <w:t>Menu</w:t>
            </w:r>
            <w:r w:rsidRPr="00A1380E">
              <w:rPr>
                <w:b/>
                <w:color w:val="EE0000"/>
              </w:rPr>
              <w:t>();</w:t>
            </w:r>
          </w:p>
        </w:tc>
      </w:tr>
      <w:tr w:rsidR="00EE2BC5" w14:paraId="2B04C6F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4E3F8F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D268A2" w14:textId="78900198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proofErr w:type="spellStart"/>
            <w:r w:rsidRPr="00A1380E">
              <w:rPr>
                <w:b/>
              </w:rPr>
              <w:t>cin</w:t>
            </w:r>
            <w:proofErr w:type="spellEnd"/>
            <w:r w:rsidRPr="00A1380E">
              <w:rPr>
                <w:b/>
                <w:color w:val="EE0000"/>
              </w:rPr>
              <w:t>&gt;&gt;(</w:t>
            </w:r>
            <w:r w:rsidRPr="00BE7523">
              <w:t>choice</w:t>
            </w:r>
            <w:r w:rsidRPr="00A1380E">
              <w:rPr>
                <w:b/>
                <w:color w:val="EE0000"/>
              </w:rPr>
              <w:t>);</w:t>
            </w:r>
          </w:p>
        </w:tc>
      </w:tr>
      <w:tr w:rsidR="00EE2BC5" w14:paraId="0F9F0AB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CCE13E3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DDCA1A" w14:textId="479A289E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proofErr w:type="spellStart"/>
            <w:r w:rsidRPr="00BE7523">
              <w:t>clearInputBuffer</w:t>
            </w:r>
            <w:proofErr w:type="spellEnd"/>
            <w:r w:rsidRPr="00A1380E">
              <w:rPr>
                <w:b/>
                <w:color w:val="EE0000"/>
              </w:rPr>
              <w:t>();</w:t>
            </w:r>
          </w:p>
        </w:tc>
      </w:tr>
      <w:tr w:rsidR="00EE2BC5" w14:paraId="3880B6E6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BA9CF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25A03A" w14:textId="00150DBE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</w:p>
        </w:tc>
      </w:tr>
      <w:tr w:rsidR="00EE2BC5" w14:paraId="3D451BB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FF3BA9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4A30F5" w14:textId="42BCEB6B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  <w:t>switch</w:t>
            </w:r>
            <w:r w:rsidRPr="00A1380E">
              <w:rPr>
                <w:b/>
                <w:color w:val="EE0000"/>
              </w:rPr>
              <w:t>(</w:t>
            </w:r>
            <w:r w:rsidRPr="00BE7523">
              <w:t>choice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35143063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3B789C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8EEC82" w14:textId="64A046F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65A333D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ACB379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200D19" w14:textId="73CEF95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A1380E">
              <w:rPr>
                <w:rFonts w:hint="eastAsia"/>
                <w:b/>
              </w:rPr>
              <w:t>case</w:t>
            </w:r>
            <w:r w:rsidRPr="00BE7523">
              <w:rPr>
                <w:rFonts w:hint="eastAsia"/>
              </w:rPr>
              <w:t xml:space="preserve"> 0</w:t>
            </w:r>
            <w:r w:rsidRPr="00A1380E">
              <w:rPr>
                <w:rFonts w:hint="eastAsia"/>
                <w:b/>
                <w:color w:val="EE0000"/>
              </w:rPr>
              <w:t>:</w:t>
            </w:r>
            <w:r w:rsidRPr="00BE7523">
              <w:rPr>
                <w:rFonts w:hint="eastAsia"/>
              </w:rPr>
              <w:t xml:space="preserve"> </w:t>
            </w:r>
            <w:r w:rsidRPr="00A1380E">
              <w:rPr>
                <w:rFonts w:hint="eastAsia"/>
                <w:b/>
                <w:color w:val="EE0000"/>
              </w:rPr>
              <w:t>{</w:t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** </w:t>
            </w:r>
            <w:r w:rsidRPr="007B6B7B">
              <w:rPr>
                <w:rFonts w:hint="eastAsia"/>
                <w:color w:val="A6C9EC"/>
              </w:rPr>
              <w:t>退出指令</w:t>
            </w:r>
            <w:r w:rsidRPr="007B6B7B">
              <w:rPr>
                <w:rFonts w:hint="eastAsia"/>
                <w:color w:val="A6C9EC"/>
              </w:rPr>
              <w:t xml:space="preserve"> **</w:t>
            </w:r>
          </w:p>
        </w:tc>
      </w:tr>
      <w:tr w:rsidR="00EE2BC5" w14:paraId="17F14F02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55893E6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2EC967" w14:textId="66419F9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proofErr w:type="spellStart"/>
            <w:r w:rsidRPr="00BE7523">
              <w:t>DestroyList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r w:rsidRPr="00BE7523">
              <w:t>L</w:t>
            </w:r>
            <w:r w:rsidRPr="00A1380E">
              <w:rPr>
                <w:b/>
                <w:color w:val="EE0000"/>
              </w:rPr>
              <w:t>);</w:t>
            </w:r>
          </w:p>
        </w:tc>
      </w:tr>
      <w:tr w:rsidR="00EE2BC5" w14:paraId="04147D2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C6874EC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5A2A46" w14:textId="7E93EA85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proofErr w:type="spellStart"/>
            <w:r w:rsidRPr="00BE7523">
              <w:t>DestroyList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r w:rsidRPr="00BE7523">
              <w:t>L1</w:t>
            </w:r>
            <w:r w:rsidRPr="00A1380E">
              <w:rPr>
                <w:b/>
                <w:color w:val="EE0000"/>
              </w:rPr>
              <w:t>);</w:t>
            </w:r>
            <w:r w:rsidRPr="00BE7523">
              <w:t xml:space="preserve"> </w:t>
            </w:r>
          </w:p>
        </w:tc>
      </w:tr>
      <w:tr w:rsidR="00EE2BC5" w14:paraId="691683F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D67A5E9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54B7A8" w14:textId="0B98F6E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"\n</w:t>
            </w:r>
            <w:r w:rsidRPr="00A1380E">
              <w:rPr>
                <w:rFonts w:hint="eastAsia"/>
                <w:color w:val="0000FF"/>
              </w:rPr>
              <w:t>表已销毁。</w:t>
            </w:r>
            <w:r w:rsidRPr="00A1380E">
              <w:rPr>
                <w:rFonts w:hint="eastAsia"/>
                <w:color w:val="0000FF"/>
              </w:rPr>
              <w:t>\n"</w:t>
            </w:r>
            <w:r w:rsidRPr="00A1380E">
              <w:rPr>
                <w:rFonts w:hint="eastAsia"/>
                <w:b/>
                <w:color w:val="EE0000"/>
              </w:rPr>
              <w:t>;</w:t>
            </w:r>
            <w:r w:rsidRPr="00BE7523">
              <w:rPr>
                <w:rFonts w:hint="eastAsia"/>
              </w:rPr>
              <w:t xml:space="preserve"> </w:t>
            </w:r>
          </w:p>
        </w:tc>
      </w:tr>
      <w:tr w:rsidR="00EE2BC5" w14:paraId="7E5345D5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39C2A2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EC9D17" w14:textId="06444500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 xml:space="preserve">                </w:t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"\n</w:t>
            </w:r>
            <w:r w:rsidRPr="00A1380E">
              <w:rPr>
                <w:rFonts w:hint="eastAsia"/>
                <w:color w:val="0000FF"/>
              </w:rPr>
              <w:t>系统已退出。</w:t>
            </w:r>
            <w:r w:rsidRPr="00A1380E">
              <w:rPr>
                <w:rFonts w:hint="eastAsia"/>
                <w:color w:val="0000FF"/>
              </w:rPr>
              <w:t>\n"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267748A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799BE1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5DEDC3" w14:textId="0417BF03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 xml:space="preserve">                </w:t>
            </w:r>
            <w:r w:rsidRPr="00A1380E">
              <w:rPr>
                <w:b/>
              </w:rPr>
              <w:t>break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4E9E51E2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568447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C178D8E" w14:textId="1E07776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EE0000"/>
              </w:rPr>
              <w:t>}</w:t>
            </w:r>
          </w:p>
        </w:tc>
      </w:tr>
      <w:tr w:rsidR="00EE2BC5" w14:paraId="55EFAC52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1C5709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7E14C5" w14:textId="1F7DB0A6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0872960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B5F4C3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7BAB97" w14:textId="33EE832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A1380E">
              <w:rPr>
                <w:rFonts w:hint="eastAsia"/>
                <w:b/>
              </w:rPr>
              <w:t>case</w:t>
            </w:r>
            <w:r w:rsidRPr="00BE7523">
              <w:rPr>
                <w:rFonts w:hint="eastAsia"/>
              </w:rPr>
              <w:t xml:space="preserve"> 1</w:t>
            </w:r>
            <w:r w:rsidRPr="00A1380E">
              <w:rPr>
                <w:rFonts w:hint="eastAsia"/>
                <w:b/>
                <w:color w:val="EE0000"/>
              </w:rPr>
              <w:t>:</w:t>
            </w:r>
            <w:r w:rsidRPr="00BE7523">
              <w:rPr>
                <w:rFonts w:hint="eastAsia"/>
              </w:rPr>
              <w:t xml:space="preserve"> </w:t>
            </w:r>
            <w:r w:rsidRPr="00A1380E">
              <w:rPr>
                <w:rFonts w:hint="eastAsia"/>
                <w:b/>
                <w:color w:val="EE0000"/>
              </w:rPr>
              <w:t>{</w:t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** </w:t>
            </w:r>
            <w:r w:rsidRPr="007B6B7B">
              <w:rPr>
                <w:rFonts w:hint="eastAsia"/>
                <w:color w:val="A6C9EC"/>
              </w:rPr>
              <w:t>建立实验表</w:t>
            </w:r>
            <w:r w:rsidRPr="007B6B7B">
              <w:rPr>
                <w:rFonts w:hint="eastAsia"/>
                <w:color w:val="A6C9EC"/>
              </w:rPr>
              <w:t xml:space="preserve"> 1 **</w:t>
            </w:r>
          </w:p>
        </w:tc>
      </w:tr>
      <w:tr w:rsidR="00EE2BC5" w14:paraId="25BC288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C97F22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C312DF1" w14:textId="602B625C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000000" w:themeColor="text1"/>
              </w:rPr>
              <w:t>char</w:t>
            </w:r>
            <w:r w:rsidRPr="00BE7523">
              <w:t xml:space="preserve"> c </w:t>
            </w:r>
            <w:r w:rsidRPr="00A1380E">
              <w:rPr>
                <w:b/>
                <w:color w:val="EE0000"/>
              </w:rPr>
              <w:t>=</w:t>
            </w:r>
            <w:r w:rsidRPr="00BE7523">
              <w:t xml:space="preserve"> 'N'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2B30C75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97E41A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AA9C09" w14:textId="7B695DC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000000" w:themeColor="text1"/>
              </w:rPr>
              <w:t>int</w:t>
            </w:r>
            <w:r w:rsidRPr="00BE7523">
              <w:t xml:space="preserve"> n</w:t>
            </w:r>
            <w:r w:rsidRPr="00A1380E">
              <w:rPr>
                <w:b/>
                <w:color w:val="EE0000"/>
              </w:rPr>
              <w:t>=</w:t>
            </w:r>
            <w:r w:rsidRPr="00BE7523">
              <w:t>0</w:t>
            </w:r>
            <w:r w:rsidRPr="00A1380E">
              <w:rPr>
                <w:b/>
                <w:color w:val="EE0000"/>
              </w:rPr>
              <w:t>,</w:t>
            </w:r>
            <w:r w:rsidRPr="00BE7523">
              <w:t>i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57DA38B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B0426D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540895" w14:textId="143F8CE3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7A4DB02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52C78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BD6162" w14:textId="650CA206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"\n</w:t>
            </w:r>
            <w:r w:rsidRPr="00A1380E">
              <w:rPr>
                <w:rFonts w:hint="eastAsia"/>
                <w:color w:val="0000FF"/>
              </w:rPr>
              <w:t>请输入表</w:t>
            </w:r>
            <w:r w:rsidRPr="00A1380E">
              <w:rPr>
                <w:rFonts w:hint="eastAsia"/>
                <w:color w:val="0000FF"/>
              </w:rPr>
              <w:t xml:space="preserve"> 1 </w:t>
            </w:r>
            <w:r w:rsidRPr="00A1380E">
              <w:rPr>
                <w:rFonts w:hint="eastAsia"/>
                <w:color w:val="0000FF"/>
              </w:rPr>
              <w:t>的长度</w:t>
            </w:r>
            <w:r w:rsidRPr="00A1380E">
              <w:rPr>
                <w:rFonts w:hint="eastAsia"/>
                <w:b/>
                <w:color w:val="0000FF"/>
              </w:rPr>
              <w:t>:</w:t>
            </w:r>
            <w:r w:rsidRPr="00A1380E">
              <w:rPr>
                <w:rFonts w:hint="eastAsia"/>
                <w:color w:val="0000FF"/>
              </w:rPr>
              <w:t>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4B8E589B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573776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F75541" w14:textId="30B0BDE9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proofErr w:type="spellStart"/>
            <w:r w:rsidRPr="00A1380E">
              <w:rPr>
                <w:b/>
              </w:rPr>
              <w:t>cin</w:t>
            </w:r>
            <w:proofErr w:type="spellEnd"/>
            <w:r w:rsidRPr="00A1380E">
              <w:rPr>
                <w:b/>
                <w:color w:val="EE0000"/>
              </w:rPr>
              <w:t>&gt;&gt;(</w:t>
            </w:r>
            <w:r w:rsidRPr="00BE7523">
              <w:t>n</w:t>
            </w:r>
            <w:r w:rsidRPr="00A1380E">
              <w:rPr>
                <w:b/>
                <w:color w:val="EE0000"/>
              </w:rPr>
              <w:t>);</w:t>
            </w:r>
          </w:p>
        </w:tc>
      </w:tr>
      <w:tr w:rsidR="00EE2BC5" w14:paraId="11C9952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FB0FB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95C594" w14:textId="0772658C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proofErr w:type="spellStart"/>
            <w:r w:rsidRPr="00BE7523">
              <w:t>clearInputBuffer</w:t>
            </w:r>
            <w:proofErr w:type="spellEnd"/>
            <w:r w:rsidRPr="00A1380E">
              <w:rPr>
                <w:b/>
                <w:color w:val="EE0000"/>
              </w:rPr>
              <w:t>();</w:t>
            </w:r>
          </w:p>
        </w:tc>
      </w:tr>
      <w:tr w:rsidR="00EE2BC5" w14:paraId="615074B2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260E561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4C6F22" w14:textId="4B6FB553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  <w:t>n</w:t>
            </w:r>
            <w:r w:rsidRPr="00A1380E">
              <w:rPr>
                <w:rFonts w:hint="eastAsia"/>
                <w:b/>
                <w:color w:val="EE0000"/>
              </w:rPr>
              <w:t>&gt;</w:t>
            </w:r>
            <w:proofErr w:type="spellStart"/>
            <w:r w:rsidRPr="00BE7523">
              <w:rPr>
                <w:rFonts w:hint="eastAsia"/>
              </w:rPr>
              <w:t>MaxSize</w:t>
            </w:r>
            <w:r w:rsidRPr="00A1380E">
              <w:rPr>
                <w:rFonts w:hint="eastAsia"/>
                <w:b/>
                <w:color w:val="EE0000"/>
              </w:rPr>
              <w:t>?</w:t>
            </w:r>
            <w:r w:rsidRPr="00BE7523">
              <w:rPr>
                <w:rFonts w:hint="eastAsia"/>
              </w:rPr>
              <w:t>n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=</w:t>
            </w:r>
            <w:proofErr w:type="spellStart"/>
            <w:r w:rsidRPr="00BE7523">
              <w:rPr>
                <w:rFonts w:hint="eastAsia"/>
              </w:rPr>
              <w:t>MaxSize</w:t>
            </w:r>
            <w:r w:rsidRPr="00A1380E">
              <w:rPr>
                <w:rFonts w:hint="eastAsia"/>
                <w:b/>
                <w:color w:val="EE0000"/>
              </w:rPr>
              <w:t>:</w:t>
            </w:r>
            <w:r w:rsidRPr="00BE7523">
              <w:rPr>
                <w:rFonts w:hint="eastAsia"/>
              </w:rPr>
              <w:t>n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=</w:t>
            </w:r>
            <w:r w:rsidRPr="00BE7523">
              <w:rPr>
                <w:rFonts w:hint="eastAsia"/>
              </w:rPr>
              <w:t>n</w:t>
            </w:r>
            <w:r w:rsidRPr="00A1380E">
              <w:rPr>
                <w:rFonts w:hint="eastAsia"/>
                <w:b/>
                <w:color w:val="EE0000"/>
              </w:rPr>
              <w:t>;</w:t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="007B6B7B"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限制长度</w:t>
            </w:r>
            <w:r w:rsidRPr="007B6B7B">
              <w:rPr>
                <w:rFonts w:hint="eastAsia"/>
                <w:color w:val="A6C9EC"/>
              </w:rPr>
              <w:t xml:space="preserve"> </w:t>
            </w:r>
          </w:p>
        </w:tc>
      </w:tr>
      <w:tr w:rsidR="00EE2BC5" w14:paraId="33AC896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74E80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F532DA" w14:textId="1BDD36D3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3BA4B32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11690F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F860C2" w14:textId="55698066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  <w:color w:val="000000" w:themeColor="text1"/>
              </w:rPr>
              <w:t>ElemType</w:t>
            </w:r>
            <w:proofErr w:type="spellEnd"/>
            <w:r w:rsidRPr="00BE7523">
              <w:rPr>
                <w:rFonts w:hint="eastAsia"/>
              </w:rPr>
              <w:t xml:space="preserve"> </w:t>
            </w:r>
            <w:r w:rsidRPr="00A1380E">
              <w:rPr>
                <w:rFonts w:hint="eastAsia"/>
                <w:b/>
                <w:color w:val="EE0000"/>
              </w:rPr>
              <w:t>*</w:t>
            </w:r>
            <w:r w:rsidRPr="00BE7523">
              <w:rPr>
                <w:rFonts w:hint="eastAsia"/>
              </w:rPr>
              <w:t xml:space="preserve">a </w:t>
            </w:r>
            <w:r w:rsidRPr="00A1380E">
              <w:rPr>
                <w:rFonts w:hint="eastAsia"/>
                <w:b/>
                <w:color w:val="EE0000"/>
              </w:rPr>
              <w:t>=</w:t>
            </w:r>
            <w:r w:rsidRPr="00BE7523">
              <w:rPr>
                <w:rFonts w:hint="eastAsia"/>
              </w:rPr>
              <w:t xml:space="preserve"> new </w:t>
            </w:r>
            <w:proofErr w:type="spellStart"/>
            <w:r w:rsidRPr="00A1380E">
              <w:rPr>
                <w:rFonts w:hint="eastAsia"/>
                <w:b/>
                <w:color w:val="000000" w:themeColor="text1"/>
              </w:rPr>
              <w:t>ElemType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[</w:t>
            </w:r>
            <w:r w:rsidRPr="00BE7523">
              <w:rPr>
                <w:rFonts w:hint="eastAsia"/>
              </w:rPr>
              <w:t>n</w:t>
            </w:r>
            <w:r w:rsidRPr="00A1380E">
              <w:rPr>
                <w:rFonts w:hint="eastAsia"/>
                <w:b/>
                <w:color w:val="EE0000"/>
              </w:rPr>
              <w:t>];</w:t>
            </w:r>
            <w:r w:rsidRPr="00BE7523">
              <w:rPr>
                <w:rFonts w:hint="eastAsia"/>
              </w:rPr>
              <w:t xml:space="preserve"> </w:t>
            </w:r>
            <w:r w:rsidRPr="00BE7523">
              <w:rPr>
                <w:rFonts w:hint="eastAsia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动态分配数组</w:t>
            </w:r>
          </w:p>
        </w:tc>
      </w:tr>
      <w:tr w:rsidR="00EE2BC5" w14:paraId="04CEC76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E9E3D0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9907D8" w14:textId="0DB367D2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04DF2900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A4EFF4B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A4D07E" w14:textId="36A2ACB8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  <w:t>for</w:t>
            </w:r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i</w:t>
            </w:r>
            <w:proofErr w:type="spellEnd"/>
            <w:r w:rsidRPr="00A1380E">
              <w:rPr>
                <w:b/>
                <w:color w:val="EE0000"/>
              </w:rPr>
              <w:t>=</w:t>
            </w:r>
            <w:r w:rsidRPr="00BE7523">
              <w:t>0</w:t>
            </w:r>
            <w:r w:rsidRPr="00A1380E">
              <w:rPr>
                <w:b/>
                <w:color w:val="EE0000"/>
              </w:rPr>
              <w:t>;</w:t>
            </w:r>
            <w:r w:rsidRPr="00BE7523">
              <w:t>i</w:t>
            </w:r>
            <w:r w:rsidRPr="00A1380E">
              <w:rPr>
                <w:b/>
                <w:color w:val="EE0000"/>
              </w:rPr>
              <w:t>&lt;</w:t>
            </w:r>
            <w:proofErr w:type="spellStart"/>
            <w:r w:rsidRPr="00BE7523">
              <w:t>n</w:t>
            </w:r>
            <w:r w:rsidRPr="00A1380E">
              <w:rPr>
                <w:b/>
                <w:color w:val="EE0000"/>
              </w:rPr>
              <w:t>;</w:t>
            </w:r>
            <w:r w:rsidRPr="00BE7523">
              <w:t>i</w:t>
            </w:r>
            <w:proofErr w:type="spellEnd"/>
            <w:r w:rsidRPr="007B6B7B">
              <w:rPr>
                <w:b/>
                <w:color w:val="EE0000"/>
              </w:rPr>
              <w:t>++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76ED69B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4A9FF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E896C8" w14:textId="7D8A7A62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  <w:t>a</w:t>
            </w:r>
            <w:r w:rsidRPr="00A1380E">
              <w:rPr>
                <w:rFonts w:hint="eastAsia"/>
                <w:b/>
                <w:color w:val="EE0000"/>
              </w:rPr>
              <w:t>[</w:t>
            </w:r>
            <w:proofErr w:type="spellStart"/>
            <w:r w:rsidRPr="00BE7523">
              <w:rPr>
                <w:rFonts w:hint="eastAsia"/>
              </w:rPr>
              <w:t>i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]=</w:t>
            </w:r>
            <w:r w:rsidRPr="00BE7523">
              <w:rPr>
                <w:rFonts w:hint="eastAsia"/>
              </w:rPr>
              <w:t>rand</w:t>
            </w:r>
            <w:r w:rsidRPr="00A1380E">
              <w:rPr>
                <w:rFonts w:hint="eastAsia"/>
                <w:b/>
                <w:color w:val="EE0000"/>
              </w:rPr>
              <w:t>();</w:t>
            </w:r>
            <w:r w:rsidRPr="00BE7523">
              <w:rPr>
                <w:rFonts w:hint="eastAsia"/>
              </w:rPr>
              <w:tab/>
            </w:r>
            <w:r w:rsidR="007B6B7B">
              <w:tab/>
            </w:r>
            <w:r w:rsidR="007B6B7B">
              <w:tab/>
            </w:r>
            <w:r w:rsidR="007B6B7B">
              <w:tab/>
            </w:r>
            <w:r w:rsidR="007B6B7B">
              <w:tab/>
            </w:r>
            <w:r w:rsidR="007B6B7B">
              <w:tab/>
            </w:r>
            <w:r w:rsidR="007B6B7B">
              <w:tab/>
            </w:r>
            <w:r w:rsidRPr="007B6B7B">
              <w:rPr>
                <w:rFonts w:hint="eastAsia"/>
                <w:color w:val="A6C9EC"/>
              </w:rPr>
              <w:t>//</w:t>
            </w:r>
            <w:r w:rsidRPr="007B6B7B">
              <w:rPr>
                <w:rFonts w:hint="eastAsia"/>
                <w:color w:val="A6C9EC"/>
              </w:rPr>
              <w:t>生成试验数据</w:t>
            </w:r>
            <w:r w:rsidRPr="00BE7523">
              <w:rPr>
                <w:rFonts w:hint="eastAsia"/>
              </w:rPr>
              <w:t xml:space="preserve"> </w:t>
            </w:r>
          </w:p>
        </w:tc>
      </w:tr>
      <w:tr w:rsidR="00EE2BC5" w14:paraId="05692242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3D87A49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D80CA0" w14:textId="4B9ED2BA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2EBEECC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BBCE51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E6E3D3" w14:textId="270718D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proofErr w:type="spellStart"/>
            <w:r w:rsidRPr="00BE7523">
              <w:t>CreateList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L</w:t>
            </w:r>
            <w:r w:rsidRPr="00A1380E">
              <w:rPr>
                <w:b/>
                <w:color w:val="EE0000"/>
              </w:rPr>
              <w:t>,</w:t>
            </w:r>
            <w:r w:rsidRPr="00BE7523">
              <w:t>a</w:t>
            </w:r>
            <w:r w:rsidRPr="00A1380E">
              <w:rPr>
                <w:b/>
                <w:color w:val="EE0000"/>
              </w:rPr>
              <w:t>,</w:t>
            </w:r>
            <w:r w:rsidRPr="00BE7523">
              <w:t>n</w:t>
            </w:r>
            <w:proofErr w:type="spellEnd"/>
            <w:r w:rsidRPr="00A1380E">
              <w:rPr>
                <w:b/>
                <w:color w:val="EE0000"/>
              </w:rPr>
              <w:t>);</w:t>
            </w:r>
          </w:p>
        </w:tc>
      </w:tr>
      <w:tr w:rsidR="00EE2BC5" w14:paraId="618935E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12111D6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B61D27" w14:textId="5650BFD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52EF53A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E55A4D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A2143D" w14:textId="72DC0C0B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 xml:space="preserve">"\n---- </w:t>
            </w:r>
            <w:r w:rsidRPr="00A1380E">
              <w:rPr>
                <w:rFonts w:hint="eastAsia"/>
                <w:color w:val="0000FF"/>
              </w:rPr>
              <w:t>顺序表</w:t>
            </w:r>
            <w:r w:rsidRPr="00A1380E">
              <w:rPr>
                <w:rFonts w:hint="eastAsia"/>
                <w:color w:val="0000FF"/>
              </w:rPr>
              <w:t xml:space="preserve"> 1 </w:t>
            </w:r>
            <w:r w:rsidRPr="00A1380E">
              <w:rPr>
                <w:rFonts w:hint="eastAsia"/>
                <w:color w:val="0000FF"/>
              </w:rPr>
              <w:t>已建立</w:t>
            </w:r>
            <w:r w:rsidRPr="00A1380E">
              <w:rPr>
                <w:rFonts w:hint="eastAsia"/>
                <w:color w:val="0000FF"/>
              </w:rPr>
              <w:t>! ----"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7399BCE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0C3757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7DBBC7" w14:textId="55DE13A9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  <w:t>delete</w:t>
            </w:r>
            <w:r w:rsidRPr="00A1380E">
              <w:rPr>
                <w:rFonts w:hint="eastAsia"/>
                <w:b/>
                <w:color w:val="EE0000"/>
              </w:rPr>
              <w:t>[]</w:t>
            </w:r>
            <w:r w:rsidRPr="00BE7523">
              <w:rPr>
                <w:rFonts w:hint="eastAsia"/>
              </w:rPr>
              <w:t xml:space="preserve"> a</w:t>
            </w:r>
            <w:r w:rsidRPr="00A1380E">
              <w:rPr>
                <w:rFonts w:hint="eastAsia"/>
                <w:b/>
                <w:color w:val="EE0000"/>
              </w:rPr>
              <w:t>;</w:t>
            </w:r>
            <w:r w:rsidRPr="00BE7523">
              <w:rPr>
                <w:rFonts w:hint="eastAsia"/>
              </w:rPr>
              <w:t xml:space="preserve"> </w:t>
            </w:r>
            <w:r w:rsidR="007B6B7B">
              <w:tab/>
            </w:r>
            <w:r w:rsidR="007B6B7B">
              <w:tab/>
            </w:r>
            <w:r w:rsidR="007B6B7B">
              <w:tab/>
            </w:r>
            <w:r w:rsidR="007B6B7B">
              <w:tab/>
            </w:r>
            <w:r w:rsidR="007B6B7B">
              <w:tab/>
            </w:r>
            <w:r w:rsidR="007B6B7B">
              <w:tab/>
            </w:r>
            <w:r w:rsidR="007B6B7B">
              <w:tab/>
            </w:r>
            <w:r w:rsidR="007B6B7B"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释放数组</w:t>
            </w:r>
          </w:p>
        </w:tc>
      </w:tr>
      <w:tr w:rsidR="00EE2BC5" w14:paraId="4E95D31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A66D27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A3F90B" w14:textId="30BDF21B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7B6B7B">
              <w:rPr>
                <w:color w:val="A6C9EC"/>
              </w:rPr>
              <w:t>//////////////////////////////////////</w:t>
            </w:r>
          </w:p>
        </w:tc>
      </w:tr>
      <w:tr w:rsidR="00EE2BC5" w14:paraId="39AF2B3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9F388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48B75D" w14:textId="01FDB846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"\n\n</w:t>
            </w:r>
            <w:r w:rsidRPr="00A1380E">
              <w:rPr>
                <w:rFonts w:hint="eastAsia"/>
                <w:color w:val="0000FF"/>
              </w:rPr>
              <w:t>按任意键继续</w:t>
            </w:r>
            <w:r w:rsidRPr="00A1380E">
              <w:rPr>
                <w:rFonts w:hint="eastAsia"/>
                <w:color w:val="0000FF"/>
              </w:rPr>
              <w:t>...."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605963D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085DF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0A833B" w14:textId="7D930D53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  <w:t>c</w:t>
            </w:r>
            <w:r w:rsidRPr="00A1380E">
              <w:rPr>
                <w:b/>
                <w:color w:val="EE0000"/>
              </w:rPr>
              <w:t>=</w:t>
            </w:r>
            <w:proofErr w:type="spellStart"/>
            <w:r w:rsidRPr="00A1380E">
              <w:rPr>
                <w:color w:val="000000" w:themeColor="text1"/>
              </w:rPr>
              <w:t>getchar</w:t>
            </w:r>
            <w:proofErr w:type="spellEnd"/>
            <w:r w:rsidRPr="00A1380E">
              <w:rPr>
                <w:b/>
                <w:color w:val="EE0000"/>
              </w:rPr>
              <w:t>();</w:t>
            </w:r>
          </w:p>
        </w:tc>
      </w:tr>
      <w:tr w:rsidR="00EE2BC5" w14:paraId="19AB7362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C79F97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4211A2" w14:textId="0D73165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</w:rPr>
              <w:t>break</w:t>
            </w:r>
            <w:r w:rsidRPr="00A1380E">
              <w:rPr>
                <w:b/>
                <w:color w:val="EE0000"/>
              </w:rPr>
              <w:t>;</w:t>
            </w:r>
            <w:r w:rsidRPr="00BE7523">
              <w:tab/>
            </w:r>
          </w:p>
        </w:tc>
      </w:tr>
      <w:tr w:rsidR="00EE2BC5" w14:paraId="7B7E028B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79971D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B0BE37" w14:textId="132C5196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EE0000"/>
              </w:rPr>
              <w:t>}</w:t>
            </w:r>
          </w:p>
        </w:tc>
      </w:tr>
      <w:tr w:rsidR="00EE2BC5" w14:paraId="7AF7069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8996A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64BEC2" w14:textId="26429C65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</w:p>
        </w:tc>
      </w:tr>
      <w:tr w:rsidR="00EE2BC5" w14:paraId="6152716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956C67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6C7F09" w14:textId="64768B4E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rFonts w:hint="eastAsia"/>
                <w:color w:val="A6C9EC"/>
              </w:rPr>
              <w:tab/>
            </w:r>
            <w:r w:rsidRPr="007B6B7B">
              <w:rPr>
                <w:rFonts w:hint="eastAsia"/>
                <w:color w:val="A6C9EC"/>
              </w:rPr>
              <w:tab/>
              <w:t>/*</w:t>
            </w:r>
            <w:r w:rsidRPr="007B6B7B">
              <w:rPr>
                <w:rFonts w:hint="eastAsia"/>
                <w:color w:val="A6C9EC"/>
              </w:rPr>
              <w:tab/>
            </w:r>
            <w:r w:rsidRPr="007B6B7B">
              <w:rPr>
                <w:rFonts w:hint="eastAsia"/>
                <w:color w:val="A6C9EC"/>
              </w:rPr>
              <w:t>测试功能</w:t>
            </w:r>
            <w:r w:rsidRPr="007B6B7B">
              <w:rPr>
                <w:rFonts w:hint="eastAsia"/>
                <w:color w:val="A6C9EC"/>
              </w:rPr>
              <w:t xml:space="preserve"> </w:t>
            </w:r>
          </w:p>
        </w:tc>
      </w:tr>
      <w:tr w:rsidR="00EE2BC5" w14:paraId="02415EE0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A4D3F5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6419E0" w14:textId="32CB2D84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color w:val="A6C9EC"/>
              </w:rPr>
              <w:tab/>
            </w:r>
            <w:r w:rsidRPr="007B6B7B">
              <w:rPr>
                <w:color w:val="A6C9EC"/>
              </w:rPr>
              <w:tab/>
            </w:r>
            <w:r w:rsidRPr="007B6B7B">
              <w:rPr>
                <w:color w:val="A6C9EC"/>
              </w:rPr>
              <w:tab/>
              <w:t>case 1: {</w:t>
            </w:r>
          </w:p>
        </w:tc>
      </w:tr>
      <w:tr w:rsidR="00EE2BC5" w14:paraId="0F38D1F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4D6173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A035B3" w14:textId="379DF64C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color w:val="A6C9EC"/>
              </w:rPr>
              <w:tab/>
            </w:r>
            <w:r w:rsidRPr="007B6B7B">
              <w:rPr>
                <w:color w:val="A6C9EC"/>
              </w:rPr>
              <w:tab/>
            </w:r>
            <w:r w:rsidRPr="007B6B7B">
              <w:rPr>
                <w:color w:val="A6C9EC"/>
              </w:rPr>
              <w:tab/>
            </w:r>
            <w:r w:rsidRPr="007B6B7B">
              <w:rPr>
                <w:color w:val="A6C9EC"/>
              </w:rPr>
              <w:tab/>
              <w:t>char c = 'N';</w:t>
            </w:r>
          </w:p>
        </w:tc>
      </w:tr>
      <w:tr w:rsidR="00EE2BC5" w14:paraId="1A09FA56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734C582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89DDAC" w14:textId="41FE972D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rFonts w:hint="eastAsia"/>
                <w:color w:val="A6C9EC"/>
              </w:rPr>
              <w:tab/>
            </w:r>
            <w:r w:rsidRPr="007B6B7B">
              <w:rPr>
                <w:rFonts w:hint="eastAsia"/>
                <w:color w:val="A6C9EC"/>
              </w:rPr>
              <w:tab/>
            </w:r>
            <w:r w:rsidRPr="007B6B7B">
              <w:rPr>
                <w:rFonts w:hint="eastAsia"/>
                <w:color w:val="A6C9EC"/>
              </w:rPr>
              <w:tab/>
            </w:r>
            <w:r w:rsidRPr="007B6B7B">
              <w:rPr>
                <w:rFonts w:hint="eastAsia"/>
                <w:color w:val="A6C9EC"/>
              </w:rPr>
              <w:tab/>
            </w:r>
            <w:proofErr w:type="spellStart"/>
            <w:r w:rsidRPr="007B6B7B">
              <w:rPr>
                <w:rFonts w:hint="eastAsia"/>
                <w:bCs/>
                <w:color w:val="A6C9EC"/>
              </w:rPr>
              <w:t>pr</w:t>
            </w:r>
            <w:r w:rsidRPr="007B6B7B">
              <w:rPr>
                <w:rFonts w:hint="eastAsia"/>
                <w:color w:val="A6C9EC"/>
              </w:rPr>
              <w:t>intf</w:t>
            </w:r>
            <w:proofErr w:type="spellEnd"/>
            <w:r w:rsidRPr="007B6B7B">
              <w:rPr>
                <w:rFonts w:hint="eastAsia"/>
                <w:color w:val="A6C9EC"/>
              </w:rPr>
              <w:t>("</w:t>
            </w:r>
            <w:r w:rsidRPr="007B6B7B">
              <w:rPr>
                <w:rFonts w:hint="eastAsia"/>
                <w:color w:val="A6C9EC"/>
              </w:rPr>
              <w:t>顺序表为</w:t>
            </w:r>
            <w:r w:rsidRPr="007B6B7B">
              <w:rPr>
                <w:rFonts w:hint="eastAsia"/>
                <w:color w:val="A6C9EC"/>
              </w:rPr>
              <w:t>%s\n",</w:t>
            </w:r>
            <w:proofErr w:type="spellStart"/>
            <w:r w:rsidRPr="007B6B7B">
              <w:rPr>
                <w:rFonts w:hint="eastAsia"/>
                <w:color w:val="A6C9EC"/>
              </w:rPr>
              <w:t>ListEmpty</w:t>
            </w:r>
            <w:proofErr w:type="spellEnd"/>
            <w:r w:rsidRPr="007B6B7B">
              <w:rPr>
                <w:rFonts w:hint="eastAsia"/>
                <w:color w:val="A6C9EC"/>
              </w:rPr>
              <w:t>(L)==0?"</w:t>
            </w:r>
            <w:r w:rsidRPr="007B6B7B">
              <w:rPr>
                <w:rFonts w:hint="eastAsia"/>
                <w:color w:val="A6C9EC"/>
              </w:rPr>
              <w:t>非空</w:t>
            </w:r>
            <w:r w:rsidRPr="007B6B7B">
              <w:rPr>
                <w:rFonts w:hint="eastAsia"/>
                <w:color w:val="A6C9EC"/>
              </w:rPr>
              <w:t>":"</w:t>
            </w:r>
            <w:r w:rsidRPr="007B6B7B">
              <w:rPr>
                <w:rFonts w:hint="eastAsia"/>
                <w:color w:val="A6C9EC"/>
              </w:rPr>
              <w:t>空</w:t>
            </w:r>
            <w:r w:rsidRPr="007B6B7B">
              <w:rPr>
                <w:rFonts w:hint="eastAsia"/>
                <w:color w:val="A6C9EC"/>
              </w:rPr>
              <w:t>");</w:t>
            </w:r>
          </w:p>
        </w:tc>
      </w:tr>
      <w:tr w:rsidR="00EE2BC5" w14:paraId="1BF93E9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BBC04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CB2938" w14:textId="5EFA83D2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color w:val="A6C9EC"/>
              </w:rPr>
              <w:tab/>
            </w:r>
            <w:r w:rsidRPr="007B6B7B">
              <w:rPr>
                <w:color w:val="A6C9EC"/>
              </w:rPr>
              <w:tab/>
            </w:r>
            <w:r w:rsidRPr="007B6B7B">
              <w:rPr>
                <w:color w:val="A6C9EC"/>
              </w:rPr>
              <w:tab/>
            </w:r>
            <w:r w:rsidRPr="007B6B7B">
              <w:rPr>
                <w:color w:val="A6C9EC"/>
              </w:rPr>
              <w:tab/>
            </w:r>
          </w:p>
        </w:tc>
      </w:tr>
      <w:tr w:rsidR="00EE2BC5" w14:paraId="13FDB35A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5F4DB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35DA20" w14:textId="4B9FED66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rFonts w:hint="eastAsia"/>
                <w:color w:val="A6C9EC"/>
              </w:rPr>
              <w:tab/>
            </w:r>
            <w:r w:rsidRPr="007B6B7B">
              <w:rPr>
                <w:rFonts w:hint="eastAsia"/>
                <w:color w:val="A6C9EC"/>
              </w:rPr>
              <w:tab/>
            </w:r>
            <w:r w:rsidRPr="007B6B7B">
              <w:rPr>
                <w:rFonts w:hint="eastAsia"/>
                <w:color w:val="A6C9EC"/>
              </w:rPr>
              <w:tab/>
            </w:r>
            <w:r w:rsidRPr="007B6B7B">
              <w:rPr>
                <w:rFonts w:hint="eastAsia"/>
                <w:color w:val="A6C9EC"/>
              </w:rPr>
              <w:tab/>
            </w:r>
            <w:proofErr w:type="spellStart"/>
            <w:r w:rsidRPr="007B6B7B">
              <w:rPr>
                <w:rFonts w:hint="eastAsia"/>
                <w:color w:val="A6C9EC"/>
              </w:rPr>
              <w:t>cout</w:t>
            </w:r>
            <w:proofErr w:type="spellEnd"/>
            <w:r w:rsidRPr="007B6B7B">
              <w:rPr>
                <w:rFonts w:hint="eastAsia"/>
                <w:color w:val="A6C9EC"/>
              </w:rPr>
              <w:t>&lt;&lt;"\n\n</w:t>
            </w:r>
            <w:r w:rsidRPr="007B6B7B">
              <w:rPr>
                <w:rFonts w:hint="eastAsia"/>
                <w:color w:val="A6C9EC"/>
              </w:rPr>
              <w:t>按任意键继续</w:t>
            </w:r>
            <w:r w:rsidRPr="007B6B7B">
              <w:rPr>
                <w:rFonts w:hint="eastAsia"/>
                <w:color w:val="A6C9EC"/>
              </w:rPr>
              <w:t>....";</w:t>
            </w:r>
          </w:p>
        </w:tc>
      </w:tr>
      <w:tr w:rsidR="00EE2BC5" w14:paraId="22EFD95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DD673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CC97FE" w14:textId="5163414A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color w:val="A6C9EC"/>
              </w:rPr>
              <w:tab/>
            </w:r>
            <w:r w:rsidRPr="007B6B7B">
              <w:rPr>
                <w:color w:val="A6C9EC"/>
              </w:rPr>
              <w:tab/>
            </w:r>
            <w:r w:rsidRPr="007B6B7B">
              <w:rPr>
                <w:color w:val="A6C9EC"/>
              </w:rPr>
              <w:tab/>
            </w:r>
            <w:r w:rsidRPr="007B6B7B">
              <w:rPr>
                <w:color w:val="A6C9EC"/>
              </w:rPr>
              <w:tab/>
              <w:t>c=</w:t>
            </w:r>
            <w:proofErr w:type="spellStart"/>
            <w:r w:rsidRPr="007B6B7B">
              <w:rPr>
                <w:color w:val="A6C9EC"/>
              </w:rPr>
              <w:t>getchar</w:t>
            </w:r>
            <w:proofErr w:type="spellEnd"/>
            <w:r w:rsidRPr="007B6B7B">
              <w:rPr>
                <w:color w:val="A6C9EC"/>
              </w:rPr>
              <w:t>();</w:t>
            </w:r>
          </w:p>
        </w:tc>
      </w:tr>
      <w:tr w:rsidR="00EE2BC5" w14:paraId="034824F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84BDCF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725C35" w14:textId="67CC888D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color w:val="A6C9EC"/>
              </w:rPr>
              <w:tab/>
            </w:r>
            <w:r w:rsidRPr="007B6B7B">
              <w:rPr>
                <w:color w:val="A6C9EC"/>
              </w:rPr>
              <w:tab/>
            </w:r>
            <w:r w:rsidRPr="007B6B7B">
              <w:rPr>
                <w:color w:val="A6C9EC"/>
              </w:rPr>
              <w:tab/>
            </w:r>
            <w:r w:rsidRPr="007B6B7B">
              <w:rPr>
                <w:color w:val="A6C9EC"/>
              </w:rPr>
              <w:tab/>
              <w:t>break;</w:t>
            </w:r>
          </w:p>
        </w:tc>
      </w:tr>
      <w:tr w:rsidR="00EE2BC5" w14:paraId="40DE1AA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45550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DAA44E" w14:textId="2C9F6CCE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color w:val="A6C9EC"/>
              </w:rPr>
              <w:tab/>
            </w:r>
            <w:r w:rsidRPr="007B6B7B">
              <w:rPr>
                <w:color w:val="A6C9EC"/>
              </w:rPr>
              <w:tab/>
            </w:r>
            <w:r w:rsidRPr="007B6B7B">
              <w:rPr>
                <w:color w:val="A6C9EC"/>
              </w:rPr>
              <w:tab/>
              <w:t>}</w:t>
            </w:r>
          </w:p>
        </w:tc>
      </w:tr>
      <w:tr w:rsidR="00EE2BC5" w14:paraId="2DF6A81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2B40F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678218" w14:textId="7B1DDDAB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color w:val="A6C9EC"/>
              </w:rPr>
              <w:tab/>
            </w:r>
            <w:r w:rsidRPr="007B6B7B">
              <w:rPr>
                <w:color w:val="A6C9EC"/>
              </w:rPr>
              <w:tab/>
              <w:t>*/</w:t>
            </w:r>
          </w:p>
        </w:tc>
      </w:tr>
      <w:tr w:rsidR="00EE2BC5" w14:paraId="248F514A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3982A9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566C8F" w14:textId="43CDEA39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5B16E7D0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48375E2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4E2610" w14:textId="4D9F6559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</w:rPr>
              <w:t>case</w:t>
            </w:r>
            <w:r w:rsidRPr="00BE7523">
              <w:t xml:space="preserve"> 2</w:t>
            </w:r>
            <w:r w:rsidRPr="00A1380E">
              <w:rPr>
                <w:b/>
                <w:color w:val="EE0000"/>
              </w:rPr>
              <w:t>:</w:t>
            </w:r>
            <w:r w:rsidRPr="00BE7523">
              <w:t xml:space="preserve"> </w:t>
            </w: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7C8240DB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365C177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BBCBB1" w14:textId="76FFDC99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000000" w:themeColor="text1"/>
              </w:rPr>
              <w:t>char</w:t>
            </w:r>
            <w:r w:rsidRPr="00BE7523">
              <w:t xml:space="preserve"> c </w:t>
            </w:r>
            <w:r w:rsidRPr="00A1380E">
              <w:rPr>
                <w:b/>
                <w:color w:val="EE0000"/>
              </w:rPr>
              <w:t>=</w:t>
            </w:r>
            <w:r w:rsidRPr="00BE7523">
              <w:t xml:space="preserve"> 'N'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42F094F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DCF28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51CB4A" w14:textId="50BECE8B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  <w:color w:val="000000" w:themeColor="text1"/>
              </w:rPr>
              <w:t>printf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(</w:t>
            </w:r>
            <w:r w:rsidRPr="00A1380E">
              <w:rPr>
                <w:rFonts w:hint="eastAsia"/>
                <w:color w:val="0000FF"/>
              </w:rPr>
              <w:t xml:space="preserve">"\n---- </w:t>
            </w:r>
            <w:r w:rsidRPr="00A1380E">
              <w:rPr>
                <w:rFonts w:hint="eastAsia"/>
                <w:color w:val="0000FF"/>
              </w:rPr>
              <w:t>顺序表长度为</w:t>
            </w:r>
            <w:r w:rsidRPr="00A1380E">
              <w:rPr>
                <w:rFonts w:hint="eastAsia"/>
                <w:color w:val="0000FF"/>
              </w:rPr>
              <w:t>%d ----"</w:t>
            </w:r>
            <w:r w:rsidRPr="00A1380E">
              <w:rPr>
                <w:rFonts w:hint="eastAsia"/>
                <w:b/>
                <w:color w:val="EE0000"/>
              </w:rPr>
              <w:t>,</w:t>
            </w:r>
            <w:proofErr w:type="spellStart"/>
            <w:r w:rsidRPr="00BE7523">
              <w:rPr>
                <w:rFonts w:hint="eastAsia"/>
              </w:rPr>
              <w:t>ListLength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(</w:t>
            </w:r>
            <w:r w:rsidRPr="00BE7523">
              <w:rPr>
                <w:rFonts w:hint="eastAsia"/>
              </w:rPr>
              <w:t>L</w:t>
            </w:r>
            <w:r w:rsidRPr="00A1380E">
              <w:rPr>
                <w:rFonts w:hint="eastAsia"/>
                <w:b/>
                <w:color w:val="EE0000"/>
              </w:rPr>
              <w:t>));</w:t>
            </w:r>
          </w:p>
        </w:tc>
      </w:tr>
      <w:tr w:rsidR="00EE2BC5" w14:paraId="095D31A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3859D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DADD01" w14:textId="4306992A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7B6B7B">
              <w:rPr>
                <w:color w:val="A6C9EC"/>
              </w:rPr>
              <w:t>//////////////////////////////////////</w:t>
            </w:r>
          </w:p>
        </w:tc>
      </w:tr>
      <w:tr w:rsidR="00EE2BC5" w14:paraId="326A994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71E9F3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28D470" w14:textId="6F2EC4F5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"\n\n</w:t>
            </w:r>
            <w:r w:rsidRPr="00A1380E">
              <w:rPr>
                <w:rFonts w:hint="eastAsia"/>
                <w:color w:val="0000FF"/>
              </w:rPr>
              <w:t>按任意键继续</w:t>
            </w:r>
            <w:r w:rsidRPr="00A1380E">
              <w:rPr>
                <w:rFonts w:hint="eastAsia"/>
                <w:color w:val="0000FF"/>
              </w:rPr>
              <w:t>...."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447101B2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1DD805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91AB99" w14:textId="7046F000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  <w:t>c</w:t>
            </w:r>
            <w:r w:rsidRPr="00A1380E">
              <w:rPr>
                <w:b/>
                <w:color w:val="EE0000"/>
              </w:rPr>
              <w:t>=</w:t>
            </w:r>
            <w:proofErr w:type="spellStart"/>
            <w:r w:rsidRPr="00A1380E">
              <w:rPr>
                <w:color w:val="000000" w:themeColor="text1"/>
              </w:rPr>
              <w:t>getchar</w:t>
            </w:r>
            <w:proofErr w:type="spellEnd"/>
            <w:r w:rsidRPr="00A1380E">
              <w:rPr>
                <w:b/>
                <w:color w:val="EE0000"/>
              </w:rPr>
              <w:t>();</w:t>
            </w:r>
          </w:p>
        </w:tc>
      </w:tr>
      <w:tr w:rsidR="00EE2BC5" w14:paraId="1DE7B8F0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BEC2585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D681B2E" w14:textId="6C7219B9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</w:rPr>
              <w:t>break</w:t>
            </w:r>
            <w:r w:rsidRPr="00A1380E">
              <w:rPr>
                <w:b/>
                <w:color w:val="EE0000"/>
              </w:rPr>
              <w:t>;</w:t>
            </w:r>
            <w:r w:rsidRPr="00BE7523">
              <w:tab/>
            </w:r>
          </w:p>
        </w:tc>
      </w:tr>
      <w:tr w:rsidR="00EE2BC5" w14:paraId="680E8E1B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A66089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D254DD" w14:textId="7051B36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EE0000"/>
              </w:rPr>
              <w:t>}</w:t>
            </w:r>
          </w:p>
        </w:tc>
      </w:tr>
      <w:tr w:rsidR="00EE2BC5" w14:paraId="338B182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559D8E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E26D62" w14:textId="095D927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1D8A0596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194406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53A266" w14:textId="65C8199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A1380E">
              <w:rPr>
                <w:rFonts w:hint="eastAsia"/>
                <w:b/>
              </w:rPr>
              <w:t>case</w:t>
            </w:r>
            <w:r w:rsidRPr="00BE7523">
              <w:rPr>
                <w:rFonts w:hint="eastAsia"/>
              </w:rPr>
              <w:t xml:space="preserve"> 3</w:t>
            </w:r>
            <w:r w:rsidRPr="00A1380E">
              <w:rPr>
                <w:rFonts w:hint="eastAsia"/>
                <w:b/>
                <w:color w:val="EE0000"/>
              </w:rPr>
              <w:t>:</w:t>
            </w:r>
            <w:r w:rsidRPr="00BE7523">
              <w:rPr>
                <w:rFonts w:hint="eastAsia"/>
              </w:rPr>
              <w:t xml:space="preserve"> </w:t>
            </w:r>
            <w:r w:rsidRPr="00A1380E">
              <w:rPr>
                <w:rFonts w:hint="eastAsia"/>
                <w:b/>
                <w:color w:val="EE0000"/>
              </w:rPr>
              <w:t>{</w:t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** </w:t>
            </w:r>
            <w:r w:rsidRPr="007B6B7B">
              <w:rPr>
                <w:rFonts w:hint="eastAsia"/>
                <w:color w:val="A6C9EC"/>
              </w:rPr>
              <w:t>按值查找</w:t>
            </w:r>
            <w:r w:rsidRPr="007B6B7B">
              <w:rPr>
                <w:rFonts w:hint="eastAsia"/>
                <w:color w:val="A6C9EC"/>
              </w:rPr>
              <w:t xml:space="preserve"> **</w:t>
            </w:r>
          </w:p>
        </w:tc>
      </w:tr>
      <w:tr w:rsidR="00EE2BC5" w14:paraId="62CF922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2C56B9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BD7F75" w14:textId="488BCC6B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000000" w:themeColor="text1"/>
              </w:rPr>
              <w:t>char</w:t>
            </w:r>
            <w:r w:rsidRPr="00BE7523">
              <w:t xml:space="preserve"> c </w:t>
            </w:r>
            <w:r w:rsidRPr="00A1380E">
              <w:rPr>
                <w:b/>
                <w:color w:val="EE0000"/>
              </w:rPr>
              <w:t>=</w:t>
            </w:r>
            <w:r w:rsidRPr="00BE7523">
              <w:t xml:space="preserve"> 'N'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1388985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E928FF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D66FB7" w14:textId="362DEEA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000000" w:themeColor="text1"/>
              </w:rPr>
              <w:t>int</w:t>
            </w:r>
            <w:r w:rsidRPr="00BE7523">
              <w:t xml:space="preserve"> e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1DF4B84A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B56379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9E88D9" w14:textId="1B2A3978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  <w:color w:val="000000" w:themeColor="text1"/>
              </w:rPr>
              <w:t>printf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(</w:t>
            </w:r>
            <w:r w:rsidRPr="00A1380E">
              <w:rPr>
                <w:rFonts w:hint="eastAsia"/>
                <w:color w:val="0000FF"/>
              </w:rPr>
              <w:t>"\n</w:t>
            </w:r>
            <w:r w:rsidRPr="00A1380E">
              <w:rPr>
                <w:rFonts w:hint="eastAsia"/>
                <w:color w:val="0000FF"/>
              </w:rPr>
              <w:t>请输入要查找的元素值</w:t>
            </w:r>
            <w:r w:rsidRPr="00A1380E">
              <w:rPr>
                <w:rFonts w:hint="eastAsia"/>
                <w:b/>
                <w:color w:val="0000FF"/>
              </w:rPr>
              <w:t>：</w:t>
            </w:r>
            <w:r w:rsidRPr="00A1380E">
              <w:rPr>
                <w:rFonts w:hint="eastAsia"/>
                <w:color w:val="0000FF"/>
              </w:rPr>
              <w:t>"</w:t>
            </w:r>
            <w:r w:rsidRPr="00A1380E">
              <w:rPr>
                <w:rFonts w:hint="eastAsia"/>
                <w:b/>
                <w:color w:val="EE0000"/>
              </w:rPr>
              <w:t>);</w:t>
            </w:r>
          </w:p>
        </w:tc>
      </w:tr>
      <w:tr w:rsidR="00EE2BC5" w14:paraId="4314044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DB35606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F82E45" w14:textId="3DEB632C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 xml:space="preserve">    </w:t>
            </w:r>
            <w:r w:rsidRPr="00BE7523">
              <w:tab/>
            </w:r>
            <w:r w:rsidRPr="00BE7523">
              <w:tab/>
            </w:r>
            <w:r w:rsidRPr="00BE7523">
              <w:tab/>
            </w:r>
            <w:proofErr w:type="spellStart"/>
            <w:r w:rsidRPr="00BE7523">
              <w:t>scanf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r w:rsidRPr="00A1380E">
              <w:rPr>
                <w:color w:val="0000FF"/>
              </w:rPr>
              <w:t>"%d"</w:t>
            </w:r>
            <w:r w:rsidRPr="00A1380E">
              <w:rPr>
                <w:b/>
                <w:color w:val="EE0000"/>
              </w:rPr>
              <w:t>,</w:t>
            </w:r>
            <w:r w:rsidRPr="00BE7523">
              <w:t xml:space="preserve"> </w:t>
            </w:r>
            <w:r w:rsidRPr="00A1380E">
              <w:rPr>
                <w:b/>
                <w:color w:val="EE0000"/>
              </w:rPr>
              <w:t>&amp;</w:t>
            </w:r>
            <w:r w:rsidRPr="00BE7523">
              <w:t>e</w:t>
            </w:r>
            <w:r w:rsidRPr="00A1380E">
              <w:rPr>
                <w:b/>
                <w:color w:val="EE0000"/>
              </w:rPr>
              <w:t>);</w:t>
            </w:r>
          </w:p>
        </w:tc>
      </w:tr>
      <w:tr w:rsidR="00EE2BC5" w14:paraId="38E7F70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08CDB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CC7D2A0" w14:textId="0A4859C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 xml:space="preserve">    </w:t>
            </w:r>
            <w:r w:rsidRPr="00BE7523">
              <w:tab/>
            </w:r>
            <w:r w:rsidRPr="00BE7523">
              <w:tab/>
            </w:r>
            <w:r w:rsidRPr="00BE7523">
              <w:tab/>
            </w:r>
            <w:proofErr w:type="spellStart"/>
            <w:r w:rsidRPr="00BE7523">
              <w:t>clearInputBuffer</w:t>
            </w:r>
            <w:proofErr w:type="spellEnd"/>
            <w:r w:rsidRPr="00A1380E">
              <w:rPr>
                <w:b/>
                <w:color w:val="EE0000"/>
              </w:rPr>
              <w:t>();</w:t>
            </w:r>
          </w:p>
        </w:tc>
      </w:tr>
      <w:tr w:rsidR="00EE2BC5" w14:paraId="076B2F5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B0DFFC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8DAE78" w14:textId="14A87252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 xml:space="preserve">    </w:t>
            </w:r>
            <w:r w:rsidRPr="00BE7523">
              <w:tab/>
            </w:r>
            <w:r w:rsidRPr="00BE7523">
              <w:tab/>
            </w:r>
            <w:r w:rsidRPr="00BE7523">
              <w:tab/>
              <w:t>e</w:t>
            </w:r>
            <w:r w:rsidRPr="00A1380E">
              <w:rPr>
                <w:b/>
                <w:color w:val="EE0000"/>
              </w:rPr>
              <w:t>=</w:t>
            </w:r>
            <w:proofErr w:type="spellStart"/>
            <w:r w:rsidRPr="00BE7523">
              <w:t>LocateElem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r w:rsidRPr="00BE7523">
              <w:t>L</w:t>
            </w:r>
            <w:r w:rsidRPr="00A1380E">
              <w:rPr>
                <w:b/>
                <w:color w:val="EE0000"/>
              </w:rPr>
              <w:t>,</w:t>
            </w:r>
            <w:r w:rsidRPr="00BE7523">
              <w:t xml:space="preserve"> e</w:t>
            </w:r>
            <w:r w:rsidRPr="00A1380E">
              <w:rPr>
                <w:b/>
                <w:color w:val="EE0000"/>
              </w:rPr>
              <w:t>);</w:t>
            </w:r>
          </w:p>
        </w:tc>
      </w:tr>
      <w:tr w:rsidR="00EE2BC5" w14:paraId="43A43EF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87A3DE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A54712" w14:textId="1D367D85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  <w:color w:val="000000" w:themeColor="text1"/>
              </w:rPr>
              <w:t>printf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(</w:t>
            </w:r>
            <w:r w:rsidRPr="00A1380E">
              <w:rPr>
                <w:rFonts w:hint="eastAsia"/>
                <w:color w:val="0000FF"/>
              </w:rPr>
              <w:t xml:space="preserve">"\n---- </w:t>
            </w:r>
            <w:r w:rsidRPr="00A1380E">
              <w:rPr>
                <w:rFonts w:hint="eastAsia"/>
                <w:color w:val="0000FF"/>
              </w:rPr>
              <w:t>查找到的序号</w:t>
            </w:r>
            <w:r w:rsidRPr="00A1380E">
              <w:rPr>
                <w:rFonts w:hint="eastAsia"/>
                <w:color w:val="0000FF"/>
              </w:rPr>
              <w:t>%s</w:t>
            </w:r>
            <w:r w:rsidRPr="00A1380E">
              <w:rPr>
                <w:rFonts w:hint="eastAsia"/>
                <w:b/>
                <w:color w:val="0000FF"/>
              </w:rPr>
              <w:t>,</w:t>
            </w:r>
            <w:r w:rsidRPr="00A1380E">
              <w:rPr>
                <w:rFonts w:hint="eastAsia"/>
                <w:color w:val="0000FF"/>
              </w:rPr>
              <w:t>为</w:t>
            </w:r>
            <w:r w:rsidRPr="00A1380E">
              <w:rPr>
                <w:rFonts w:hint="eastAsia"/>
                <w:b/>
                <w:color w:val="0000FF"/>
              </w:rPr>
              <w:t>：</w:t>
            </w:r>
            <w:r w:rsidRPr="00A1380E">
              <w:rPr>
                <w:rFonts w:hint="eastAsia"/>
                <w:color w:val="0000FF"/>
              </w:rPr>
              <w:t>%d ----"</w:t>
            </w:r>
            <w:r w:rsidRPr="00A1380E">
              <w:rPr>
                <w:rFonts w:hint="eastAsia"/>
                <w:b/>
                <w:color w:val="EE0000"/>
              </w:rPr>
              <w:t>,</w:t>
            </w:r>
            <w:r w:rsidRPr="00BE7523">
              <w:rPr>
                <w:rFonts w:hint="eastAsia"/>
              </w:rPr>
              <w:t>e</w:t>
            </w:r>
            <w:r w:rsidRPr="00A1380E">
              <w:rPr>
                <w:rFonts w:hint="eastAsia"/>
                <w:b/>
                <w:color w:val="EE0000"/>
              </w:rPr>
              <w:t>?</w:t>
            </w:r>
            <w:r w:rsidRPr="00A1380E">
              <w:rPr>
                <w:rFonts w:hint="eastAsia"/>
                <w:color w:val="0000FF"/>
              </w:rPr>
              <w:t>"</w:t>
            </w:r>
            <w:r w:rsidRPr="00A1380E">
              <w:rPr>
                <w:rFonts w:hint="eastAsia"/>
                <w:color w:val="0000FF"/>
              </w:rPr>
              <w:t>非空</w:t>
            </w:r>
            <w:r w:rsidRPr="00A1380E">
              <w:rPr>
                <w:rFonts w:hint="eastAsia"/>
                <w:color w:val="0000FF"/>
              </w:rPr>
              <w:t>"</w:t>
            </w:r>
            <w:r w:rsidRPr="00A1380E">
              <w:rPr>
                <w:rFonts w:hint="eastAsia"/>
                <w:b/>
                <w:color w:val="EE0000"/>
              </w:rPr>
              <w:t>:</w:t>
            </w:r>
            <w:r w:rsidRPr="00A1380E">
              <w:rPr>
                <w:rFonts w:hint="eastAsia"/>
                <w:color w:val="0000FF"/>
              </w:rPr>
              <w:t>"</w:t>
            </w:r>
            <w:r w:rsidRPr="00A1380E">
              <w:rPr>
                <w:rFonts w:hint="eastAsia"/>
                <w:color w:val="0000FF"/>
              </w:rPr>
              <w:t>空</w:t>
            </w:r>
            <w:r w:rsidRPr="00A1380E">
              <w:rPr>
                <w:rFonts w:hint="eastAsia"/>
                <w:color w:val="0000FF"/>
              </w:rPr>
              <w:t>"</w:t>
            </w:r>
            <w:r w:rsidRPr="00A1380E">
              <w:rPr>
                <w:rFonts w:hint="eastAsia"/>
                <w:b/>
                <w:color w:val="EE0000"/>
              </w:rPr>
              <w:t>,</w:t>
            </w:r>
            <w:r w:rsidRPr="00BE7523">
              <w:rPr>
                <w:rFonts w:hint="eastAsia"/>
              </w:rPr>
              <w:t>e</w:t>
            </w:r>
            <w:r w:rsidRPr="00A1380E">
              <w:rPr>
                <w:rFonts w:hint="eastAsia"/>
                <w:b/>
                <w:color w:val="EE0000"/>
              </w:rPr>
              <w:t>);</w:t>
            </w:r>
          </w:p>
        </w:tc>
      </w:tr>
      <w:tr w:rsidR="00EE2BC5" w14:paraId="7F66A20B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A6B966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7569BF" w14:textId="4E7A26F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7B6B7B">
              <w:rPr>
                <w:color w:val="A6C9EC"/>
              </w:rPr>
              <w:tab/>
              <w:t>//////////////////////////////////////</w:t>
            </w:r>
          </w:p>
        </w:tc>
      </w:tr>
      <w:tr w:rsidR="00EE2BC5" w14:paraId="60A6AD2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D07CF2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5623C3" w14:textId="3F35AECB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"\n\n</w:t>
            </w:r>
            <w:r w:rsidRPr="00A1380E">
              <w:rPr>
                <w:rFonts w:hint="eastAsia"/>
                <w:color w:val="0000FF"/>
              </w:rPr>
              <w:t>按任意键继续</w:t>
            </w:r>
            <w:r w:rsidRPr="00A1380E">
              <w:rPr>
                <w:rFonts w:hint="eastAsia"/>
                <w:color w:val="0000FF"/>
              </w:rPr>
              <w:t>...."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3CD538A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8D8B09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1B9950" w14:textId="097F6C2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  <w:t>c</w:t>
            </w:r>
            <w:r w:rsidRPr="00A1380E">
              <w:rPr>
                <w:b/>
                <w:color w:val="EE0000"/>
              </w:rPr>
              <w:t>=</w:t>
            </w:r>
            <w:proofErr w:type="spellStart"/>
            <w:r w:rsidRPr="00A1380E">
              <w:rPr>
                <w:color w:val="000000" w:themeColor="text1"/>
              </w:rPr>
              <w:t>getchar</w:t>
            </w:r>
            <w:proofErr w:type="spellEnd"/>
            <w:r w:rsidRPr="00A1380E">
              <w:rPr>
                <w:b/>
                <w:color w:val="EE0000"/>
              </w:rPr>
              <w:t>();</w:t>
            </w:r>
          </w:p>
        </w:tc>
      </w:tr>
      <w:tr w:rsidR="00EE2BC5" w14:paraId="17C7472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CA9FA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5C236A" w14:textId="7864D5C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</w:rPr>
              <w:t>break</w:t>
            </w:r>
            <w:r w:rsidRPr="00A1380E">
              <w:rPr>
                <w:b/>
                <w:color w:val="EE0000"/>
              </w:rPr>
              <w:t>;</w:t>
            </w:r>
            <w:r w:rsidRPr="00BE7523">
              <w:tab/>
            </w:r>
          </w:p>
        </w:tc>
      </w:tr>
      <w:tr w:rsidR="00EE2BC5" w14:paraId="7D86E79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3AA2CB5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81EDA6" w14:textId="4F6B1E2C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EE0000"/>
              </w:rPr>
              <w:t>}</w:t>
            </w:r>
          </w:p>
        </w:tc>
      </w:tr>
      <w:tr w:rsidR="00EE2BC5" w14:paraId="36BC43E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A7AA8C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46A888" w14:textId="5B714BD5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66FFA86A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FF95C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22E032" w14:textId="24772005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A1380E">
              <w:rPr>
                <w:rFonts w:hint="eastAsia"/>
                <w:b/>
              </w:rPr>
              <w:t>case</w:t>
            </w:r>
            <w:r w:rsidRPr="00BE7523">
              <w:rPr>
                <w:rFonts w:hint="eastAsia"/>
              </w:rPr>
              <w:t xml:space="preserve"> 4</w:t>
            </w:r>
            <w:r w:rsidRPr="00A1380E">
              <w:rPr>
                <w:rFonts w:hint="eastAsia"/>
                <w:b/>
                <w:color w:val="EE0000"/>
              </w:rPr>
              <w:t>:</w:t>
            </w:r>
            <w:r w:rsidRPr="00BE7523">
              <w:rPr>
                <w:rFonts w:hint="eastAsia"/>
              </w:rPr>
              <w:t xml:space="preserve"> </w:t>
            </w:r>
            <w:r w:rsidRPr="00A1380E">
              <w:rPr>
                <w:rFonts w:hint="eastAsia"/>
                <w:b/>
                <w:color w:val="EE0000"/>
              </w:rPr>
              <w:t>{</w:t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** </w:t>
            </w:r>
            <w:r w:rsidRPr="007B6B7B">
              <w:rPr>
                <w:rFonts w:hint="eastAsia"/>
                <w:color w:val="A6C9EC"/>
              </w:rPr>
              <w:t>按位插入</w:t>
            </w:r>
            <w:r w:rsidRPr="007B6B7B">
              <w:rPr>
                <w:rFonts w:hint="eastAsia"/>
                <w:color w:val="A6C9EC"/>
              </w:rPr>
              <w:t xml:space="preserve"> ** </w:t>
            </w:r>
          </w:p>
        </w:tc>
      </w:tr>
      <w:tr w:rsidR="00EE2BC5" w14:paraId="7018174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7BE7185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15D1A2" w14:textId="09141A0A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000000" w:themeColor="text1"/>
              </w:rPr>
              <w:t>char</w:t>
            </w:r>
            <w:r w:rsidRPr="00BE7523">
              <w:t xml:space="preserve"> c </w:t>
            </w:r>
            <w:r w:rsidRPr="00A1380E">
              <w:rPr>
                <w:b/>
                <w:color w:val="EE0000"/>
              </w:rPr>
              <w:t>=</w:t>
            </w:r>
            <w:r w:rsidRPr="00BE7523">
              <w:t xml:space="preserve"> 'N'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46B6B24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C68A1C2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5123637" w14:textId="6337AA4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000000" w:themeColor="text1"/>
              </w:rPr>
              <w:t>int</w:t>
            </w:r>
            <w:r w:rsidRPr="00BE7523">
              <w:t xml:space="preserve"> </w:t>
            </w:r>
            <w:proofErr w:type="spellStart"/>
            <w:r w:rsidRPr="00BE7523">
              <w:t>i</w:t>
            </w:r>
            <w:r w:rsidRPr="00A1380E">
              <w:rPr>
                <w:b/>
                <w:color w:val="EE0000"/>
              </w:rPr>
              <w:t>,</w:t>
            </w:r>
            <w:r w:rsidRPr="00BE7523">
              <w:t>j</w:t>
            </w:r>
            <w:proofErr w:type="spellEnd"/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1DFE37D2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DE1F2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5EB2CC" w14:textId="698C4BEB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proofErr w:type="spellStart"/>
            <w:r w:rsidRPr="00A1380E">
              <w:rPr>
                <w:b/>
                <w:color w:val="000000" w:themeColor="text1"/>
              </w:rPr>
              <w:t>ElemType</w:t>
            </w:r>
            <w:proofErr w:type="spellEnd"/>
            <w:r w:rsidRPr="00BE7523">
              <w:t xml:space="preserve"> e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330DB40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9686E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C19214" w14:textId="46496650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707CE7C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AEC03CB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5A4104" w14:textId="08E6F32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000000" w:themeColor="text1"/>
              </w:rPr>
              <w:t>if</w:t>
            </w:r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ListEmpty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r w:rsidRPr="00BE7523">
              <w:t>L</w:t>
            </w:r>
            <w:r w:rsidRPr="00A1380E">
              <w:rPr>
                <w:b/>
                <w:color w:val="EE0000"/>
              </w:rPr>
              <w:t>)==</w:t>
            </w:r>
            <w:r w:rsidRPr="00BE7523">
              <w:t>false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7DB8828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E7873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3C2731" w14:textId="1F0A6B05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64978F10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72FB2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1A5765" w14:textId="6DB86878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7B6B7B">
              <w:rPr>
                <w:rFonts w:hint="eastAsia"/>
                <w:color w:val="A6C9EC"/>
              </w:rPr>
              <w:tab/>
              <w:t xml:space="preserve">// </w:t>
            </w:r>
            <w:r w:rsidRPr="007B6B7B">
              <w:rPr>
                <w:rFonts w:hint="eastAsia"/>
                <w:color w:val="A6C9EC"/>
              </w:rPr>
              <w:t>显示所有元素与其序号的对应关系</w:t>
            </w:r>
          </w:p>
        </w:tc>
      </w:tr>
      <w:tr w:rsidR="00EE2BC5" w14:paraId="6247957B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BEE0A59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0FAC08" w14:textId="568CB2A3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  <w:t xml:space="preserve">    </w:t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"\n</w:t>
            </w:r>
            <w:r w:rsidRPr="00A1380E">
              <w:rPr>
                <w:rFonts w:hint="eastAsia"/>
                <w:color w:val="0000FF"/>
              </w:rPr>
              <w:t>当前表中的元素及其序号对映</w:t>
            </w:r>
            <w:r w:rsidRPr="00A1380E">
              <w:rPr>
                <w:rFonts w:hint="eastAsia"/>
                <w:b/>
                <w:color w:val="0000FF"/>
              </w:rPr>
              <w:t>：</w:t>
            </w:r>
            <w:r w:rsidRPr="00A1380E">
              <w:rPr>
                <w:rFonts w:hint="eastAsia"/>
                <w:color w:val="0000FF"/>
              </w:rPr>
              <w:t>\n"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5502A9F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E8261DF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F1B03B" w14:textId="6EADF88B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  <w:t xml:space="preserve">    </w:t>
            </w:r>
            <w:r w:rsidRPr="00BE7523">
              <w:tab/>
            </w:r>
            <w:proofErr w:type="spellStart"/>
            <w:r w:rsidRPr="00A1380E">
              <w:rPr>
                <w:b/>
              </w:rPr>
              <w:t>cout</w:t>
            </w:r>
            <w:proofErr w:type="spellEnd"/>
            <w:r w:rsidRPr="00A1380E">
              <w:rPr>
                <w:b/>
                <w:color w:val="EE0000"/>
              </w:rPr>
              <w:t>&lt;&lt;</w:t>
            </w:r>
            <w:r w:rsidRPr="00A1380E">
              <w:rPr>
                <w:color w:val="0000FF"/>
              </w:rPr>
              <w:t>"______________________________\n"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37C5D35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C5D361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4B09D9" w14:textId="2324EAD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  <w:t xml:space="preserve">    </w:t>
            </w:r>
            <w:r w:rsidRPr="00BE7523">
              <w:tab/>
              <w:t>for</w:t>
            </w:r>
            <w:r w:rsidRPr="00A1380E">
              <w:rPr>
                <w:b/>
                <w:color w:val="EE0000"/>
              </w:rPr>
              <w:t>(</w:t>
            </w:r>
            <w:r w:rsidRPr="00BE7523">
              <w:t>j</w:t>
            </w:r>
            <w:r w:rsidRPr="00A1380E">
              <w:rPr>
                <w:b/>
                <w:color w:val="EE0000"/>
              </w:rPr>
              <w:t>=</w:t>
            </w:r>
            <w:r w:rsidRPr="00BE7523">
              <w:t>1</w:t>
            </w:r>
            <w:r w:rsidRPr="00A1380E">
              <w:rPr>
                <w:b/>
                <w:color w:val="EE0000"/>
              </w:rPr>
              <w:t>;</w:t>
            </w:r>
            <w:r w:rsidRPr="00BE7523">
              <w:t xml:space="preserve"> j</w:t>
            </w:r>
            <w:r w:rsidRPr="00A1380E">
              <w:rPr>
                <w:b/>
                <w:color w:val="EE0000"/>
              </w:rPr>
              <w:t>&lt;=</w:t>
            </w:r>
            <w:proofErr w:type="spellStart"/>
            <w:r w:rsidRPr="00BE7523">
              <w:t>ListLength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r w:rsidRPr="00BE7523">
              <w:t>L</w:t>
            </w:r>
            <w:r w:rsidRPr="00A1380E">
              <w:rPr>
                <w:b/>
                <w:color w:val="EE0000"/>
              </w:rPr>
              <w:t>);</w:t>
            </w:r>
            <w:r w:rsidRPr="00BE7523">
              <w:t xml:space="preserve"> </w:t>
            </w:r>
            <w:proofErr w:type="spellStart"/>
            <w:r w:rsidRPr="00BE7523">
              <w:t>j</w:t>
            </w:r>
            <w:r w:rsidRPr="007B6B7B">
              <w:rPr>
                <w:b/>
                <w:color w:val="EE0000"/>
              </w:rPr>
              <w:t>++</w:t>
            </w:r>
            <w:proofErr w:type="spellEnd"/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7320BB0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8978CF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EC8115" w14:textId="5A518415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  <w:t xml:space="preserve">        </w:t>
            </w:r>
            <w:r w:rsidRPr="00BE7523">
              <w:tab/>
            </w:r>
            <w:r w:rsidRPr="00A1380E">
              <w:rPr>
                <w:b/>
                <w:color w:val="000000" w:themeColor="text1"/>
              </w:rPr>
              <w:t>if</w:t>
            </w:r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GetElem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r w:rsidRPr="00BE7523">
              <w:t>L</w:t>
            </w:r>
            <w:r w:rsidRPr="00A1380E">
              <w:rPr>
                <w:b/>
                <w:color w:val="EE0000"/>
              </w:rPr>
              <w:t>,</w:t>
            </w:r>
            <w:r w:rsidRPr="00BE7523">
              <w:t xml:space="preserve"> j</w:t>
            </w:r>
            <w:r w:rsidRPr="00A1380E">
              <w:rPr>
                <w:b/>
                <w:color w:val="EE0000"/>
              </w:rPr>
              <w:t>,</w:t>
            </w:r>
            <w:r w:rsidRPr="00BE7523">
              <w:t xml:space="preserve"> e</w:t>
            </w:r>
            <w:r w:rsidRPr="00A1380E">
              <w:rPr>
                <w:b/>
                <w:color w:val="EE0000"/>
              </w:rPr>
              <w:t>))</w:t>
            </w:r>
          </w:p>
        </w:tc>
      </w:tr>
      <w:tr w:rsidR="00EE2BC5" w14:paraId="44179FD3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A038F82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A55E18" w14:textId="0444F4E5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  <w:t xml:space="preserve">           </w:t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</w:t>
            </w:r>
            <w:r w:rsidRPr="00A1380E">
              <w:rPr>
                <w:rFonts w:hint="eastAsia"/>
                <w:color w:val="0000FF"/>
              </w:rPr>
              <w:t>序号</w:t>
            </w:r>
            <w:r w:rsidRPr="00A1380E">
              <w:rPr>
                <w:rFonts w:hint="eastAsia"/>
                <w:color w:val="0000FF"/>
              </w:rPr>
              <w:t xml:space="preserve"> "</w:t>
            </w:r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BE7523">
              <w:rPr>
                <w:rFonts w:hint="eastAsia"/>
              </w:rPr>
              <w:t>j</w:t>
            </w:r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</w:t>
            </w:r>
            <w:r w:rsidRPr="00A1380E">
              <w:rPr>
                <w:rFonts w:hint="eastAsia"/>
                <w:b/>
                <w:color w:val="0000FF"/>
              </w:rPr>
              <w:t>:</w:t>
            </w:r>
            <w:r w:rsidRPr="00A1380E">
              <w:rPr>
                <w:rFonts w:hint="eastAsia"/>
                <w:color w:val="0000FF"/>
              </w:rPr>
              <w:t xml:space="preserve"> \t\t"</w:t>
            </w:r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BE7523">
              <w:rPr>
                <w:rFonts w:hint="eastAsia"/>
              </w:rPr>
              <w:t>e</w:t>
            </w:r>
            <w:r w:rsidRPr="00A1380E">
              <w:rPr>
                <w:rFonts w:hint="eastAsia"/>
                <w:b/>
                <w:color w:val="EE0000"/>
              </w:rPr>
              <w:t>&lt;&lt;</w:t>
            </w:r>
            <w:proofErr w:type="spellStart"/>
            <w:r w:rsidRPr="00BE7523">
              <w:rPr>
                <w:rFonts w:hint="eastAsia"/>
              </w:rPr>
              <w:t>endl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2A2E8F5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9A521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4AFF3C" w14:textId="6473B1CE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  <w:t xml:space="preserve">        </w:t>
            </w:r>
            <w:proofErr w:type="spellStart"/>
            <w:r w:rsidRPr="00A1380E">
              <w:rPr>
                <w:b/>
              </w:rPr>
              <w:t>cout</w:t>
            </w:r>
            <w:proofErr w:type="spellEnd"/>
            <w:r w:rsidRPr="00A1380E">
              <w:rPr>
                <w:b/>
                <w:color w:val="EE0000"/>
              </w:rPr>
              <w:t>&lt;&lt;</w:t>
            </w:r>
            <w:r w:rsidRPr="00A1380E">
              <w:rPr>
                <w:color w:val="0000FF"/>
              </w:rPr>
              <w:t>"______________________________\n"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5F1E2B7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CADAA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3284D1" w14:textId="45792A0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EE0000"/>
              </w:rPr>
              <w:t>}</w:t>
            </w:r>
            <w:r w:rsidRPr="00BE7523">
              <w:t xml:space="preserve"> </w:t>
            </w:r>
            <w:r w:rsidRPr="00A1380E">
              <w:rPr>
                <w:b/>
              </w:rPr>
              <w:t>else</w:t>
            </w:r>
            <w:r w:rsidRPr="00BE7523">
              <w:t xml:space="preserve"> </w:t>
            </w: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051C12D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A1DA1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375747" w14:textId="544DB0CC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  <w:color w:val="000000" w:themeColor="text1"/>
              </w:rPr>
              <w:t>printf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(</w:t>
            </w:r>
            <w:r w:rsidRPr="00A1380E">
              <w:rPr>
                <w:rFonts w:hint="eastAsia"/>
                <w:color w:val="0000FF"/>
              </w:rPr>
              <w:t>"\n</w:t>
            </w:r>
            <w:r w:rsidRPr="00A1380E">
              <w:rPr>
                <w:rFonts w:hint="eastAsia"/>
                <w:color w:val="0000FF"/>
              </w:rPr>
              <w:t>表为空</w:t>
            </w:r>
            <w:r w:rsidRPr="00A1380E">
              <w:rPr>
                <w:rFonts w:hint="eastAsia"/>
                <w:b/>
                <w:color w:val="0000FF"/>
              </w:rPr>
              <w:t>,</w:t>
            </w:r>
            <w:r w:rsidRPr="00A1380E">
              <w:rPr>
                <w:rFonts w:hint="eastAsia"/>
                <w:color w:val="0000FF"/>
              </w:rPr>
              <w:t>注意只能在首位插入！！！</w:t>
            </w:r>
            <w:r w:rsidRPr="00A1380E">
              <w:rPr>
                <w:rFonts w:hint="eastAsia"/>
                <w:color w:val="0000FF"/>
              </w:rPr>
              <w:t>\n"</w:t>
            </w:r>
            <w:r w:rsidRPr="00A1380E">
              <w:rPr>
                <w:rFonts w:hint="eastAsia"/>
                <w:b/>
                <w:color w:val="EE0000"/>
              </w:rPr>
              <w:t>);</w:t>
            </w:r>
          </w:p>
        </w:tc>
      </w:tr>
      <w:tr w:rsidR="00EE2BC5" w14:paraId="53D27B0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A8A2727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0CD19E" w14:textId="438457A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EE0000"/>
              </w:rPr>
              <w:t>}</w:t>
            </w:r>
          </w:p>
        </w:tc>
      </w:tr>
      <w:tr w:rsidR="00EE2BC5" w14:paraId="3F5E25F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A80AB3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364E13" w14:textId="47247252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176459C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AFA7049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4B24DEE" w14:textId="5C4291E6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"\n</w:t>
            </w:r>
            <w:r w:rsidRPr="00A1380E">
              <w:rPr>
                <w:rFonts w:hint="eastAsia"/>
                <w:color w:val="0000FF"/>
              </w:rPr>
              <w:t>请输入插入点</w:t>
            </w:r>
            <w:r w:rsidRPr="00A1380E">
              <w:rPr>
                <w:rFonts w:hint="eastAsia"/>
                <w:b/>
                <w:color w:val="0000FF"/>
              </w:rPr>
              <w:t>:</w:t>
            </w:r>
            <w:r w:rsidRPr="00A1380E">
              <w:rPr>
                <w:rFonts w:hint="eastAsia"/>
                <w:color w:val="0000FF"/>
              </w:rPr>
              <w:t>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69AD0986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4325612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1CB087" w14:textId="00E403CB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proofErr w:type="spellStart"/>
            <w:r w:rsidRPr="00A1380E">
              <w:rPr>
                <w:b/>
              </w:rPr>
              <w:t>cin</w:t>
            </w:r>
            <w:proofErr w:type="spellEnd"/>
            <w:r w:rsidRPr="00A1380E">
              <w:rPr>
                <w:b/>
                <w:color w:val="EE0000"/>
              </w:rPr>
              <w:t>&gt;&gt;(</w:t>
            </w:r>
            <w:proofErr w:type="spellStart"/>
            <w:r w:rsidRPr="00BE7523">
              <w:t>i</w:t>
            </w:r>
            <w:proofErr w:type="spellEnd"/>
            <w:r w:rsidRPr="00A1380E">
              <w:rPr>
                <w:b/>
                <w:color w:val="EE0000"/>
              </w:rPr>
              <w:t>);</w:t>
            </w:r>
          </w:p>
        </w:tc>
      </w:tr>
      <w:tr w:rsidR="00EE2BC5" w14:paraId="7E7FA68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D205095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C06215" w14:textId="4672310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"\n</w:t>
            </w:r>
            <w:r w:rsidRPr="00A1380E">
              <w:rPr>
                <w:rFonts w:hint="eastAsia"/>
                <w:color w:val="0000FF"/>
              </w:rPr>
              <w:t>请输入元素</w:t>
            </w:r>
            <w:r w:rsidRPr="00A1380E">
              <w:rPr>
                <w:rFonts w:hint="eastAsia"/>
                <w:b/>
                <w:color w:val="0000FF"/>
              </w:rPr>
              <w:t>:</w:t>
            </w:r>
            <w:r w:rsidRPr="00A1380E">
              <w:rPr>
                <w:rFonts w:hint="eastAsia"/>
                <w:color w:val="0000FF"/>
              </w:rPr>
              <w:t>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2EB51B1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A577E3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925ADF" w14:textId="25D0A34E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proofErr w:type="spellStart"/>
            <w:r w:rsidRPr="00A1380E">
              <w:rPr>
                <w:b/>
              </w:rPr>
              <w:t>cin</w:t>
            </w:r>
            <w:proofErr w:type="spellEnd"/>
            <w:r w:rsidRPr="00A1380E">
              <w:rPr>
                <w:b/>
                <w:color w:val="EE0000"/>
              </w:rPr>
              <w:t>&gt;&gt;(</w:t>
            </w:r>
            <w:r w:rsidRPr="00BE7523">
              <w:t>e</w:t>
            </w:r>
            <w:r w:rsidRPr="00A1380E">
              <w:rPr>
                <w:b/>
                <w:color w:val="EE0000"/>
              </w:rPr>
              <w:t>);</w:t>
            </w:r>
          </w:p>
        </w:tc>
      </w:tr>
      <w:tr w:rsidR="00EE2BC5" w14:paraId="71F57D6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A860013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BD9B23" w14:textId="5015B5A3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proofErr w:type="spellStart"/>
            <w:r w:rsidRPr="00BE7523">
              <w:t>clearInputBuffer</w:t>
            </w:r>
            <w:proofErr w:type="spellEnd"/>
            <w:r w:rsidRPr="00A1380E">
              <w:rPr>
                <w:b/>
                <w:color w:val="EE0000"/>
              </w:rPr>
              <w:t>();</w:t>
            </w:r>
          </w:p>
        </w:tc>
      </w:tr>
      <w:tr w:rsidR="00EE2BC5" w14:paraId="0FA07672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DFA6C67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1D5706" w14:textId="6BE600E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  <w:color w:val="000000" w:themeColor="text1"/>
              </w:rPr>
              <w:t>printf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(</w:t>
            </w:r>
            <w:r w:rsidRPr="00A1380E">
              <w:rPr>
                <w:rFonts w:hint="eastAsia"/>
                <w:color w:val="0000FF"/>
              </w:rPr>
              <w:t xml:space="preserve">"\n---- </w:t>
            </w:r>
            <w:r w:rsidRPr="00A1380E">
              <w:rPr>
                <w:rFonts w:hint="eastAsia"/>
                <w:color w:val="0000FF"/>
              </w:rPr>
              <w:t>插入操作</w:t>
            </w:r>
            <w:r w:rsidRPr="00A1380E">
              <w:rPr>
                <w:rFonts w:hint="eastAsia"/>
                <w:color w:val="0000FF"/>
              </w:rPr>
              <w:t>%s ----\n"</w:t>
            </w:r>
            <w:r w:rsidRPr="00A1380E">
              <w:rPr>
                <w:rFonts w:hint="eastAsia"/>
                <w:b/>
                <w:color w:val="EE0000"/>
              </w:rPr>
              <w:t>,</w:t>
            </w:r>
            <w:proofErr w:type="spellStart"/>
            <w:r w:rsidRPr="00BE7523">
              <w:rPr>
                <w:rFonts w:hint="eastAsia"/>
              </w:rPr>
              <w:t>ListInsert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BE7523">
              <w:rPr>
                <w:rFonts w:hint="eastAsia"/>
              </w:rPr>
              <w:t>L</w:t>
            </w:r>
            <w:r w:rsidRPr="00A1380E">
              <w:rPr>
                <w:rFonts w:hint="eastAsia"/>
                <w:b/>
                <w:color w:val="EE0000"/>
              </w:rPr>
              <w:t>,</w:t>
            </w:r>
            <w:r w:rsidRPr="00BE7523">
              <w:rPr>
                <w:rFonts w:hint="eastAsia"/>
              </w:rPr>
              <w:t>i</w:t>
            </w:r>
            <w:r w:rsidRPr="00A1380E">
              <w:rPr>
                <w:rFonts w:hint="eastAsia"/>
                <w:b/>
                <w:color w:val="EE0000"/>
              </w:rPr>
              <w:t>,</w:t>
            </w:r>
            <w:r w:rsidRPr="00BE7523">
              <w:rPr>
                <w:rFonts w:hint="eastAsia"/>
              </w:rPr>
              <w:t>e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)?</w:t>
            </w:r>
            <w:r w:rsidRPr="00A1380E">
              <w:rPr>
                <w:rFonts w:hint="eastAsia"/>
                <w:color w:val="0000FF"/>
              </w:rPr>
              <w:t>"</w:t>
            </w:r>
            <w:r w:rsidRPr="00A1380E">
              <w:rPr>
                <w:rFonts w:hint="eastAsia"/>
                <w:color w:val="0000FF"/>
              </w:rPr>
              <w:t>成功！</w:t>
            </w:r>
            <w:r w:rsidRPr="00A1380E">
              <w:rPr>
                <w:rFonts w:hint="eastAsia"/>
                <w:color w:val="0000FF"/>
              </w:rPr>
              <w:t>"</w:t>
            </w:r>
            <w:r w:rsidRPr="00A1380E">
              <w:rPr>
                <w:rFonts w:hint="eastAsia"/>
                <w:b/>
                <w:color w:val="EE0000"/>
              </w:rPr>
              <w:t>:</w:t>
            </w:r>
            <w:r w:rsidRPr="00A1380E">
              <w:rPr>
                <w:rFonts w:hint="eastAsia"/>
                <w:color w:val="0000FF"/>
              </w:rPr>
              <w:t>"</w:t>
            </w:r>
            <w:r w:rsidRPr="00A1380E">
              <w:rPr>
                <w:rFonts w:hint="eastAsia"/>
                <w:color w:val="0000FF"/>
              </w:rPr>
              <w:t>失败</w:t>
            </w:r>
            <w:r w:rsidRPr="00A1380E">
              <w:rPr>
                <w:rFonts w:hint="eastAsia"/>
                <w:color w:val="0000FF"/>
              </w:rPr>
              <w:t>"</w:t>
            </w:r>
            <w:r w:rsidRPr="00A1380E">
              <w:rPr>
                <w:rFonts w:hint="eastAsia"/>
                <w:b/>
                <w:color w:val="EE0000"/>
              </w:rPr>
              <w:t>);</w:t>
            </w:r>
          </w:p>
        </w:tc>
      </w:tr>
      <w:tr w:rsidR="00EE2BC5" w14:paraId="3C418C6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A494E9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F189D5" w14:textId="71BEBF0B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  <w:color w:val="000000" w:themeColor="text1"/>
              </w:rPr>
              <w:t>printf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(</w:t>
            </w:r>
            <w:r w:rsidRPr="00A1380E">
              <w:rPr>
                <w:rFonts w:hint="eastAsia"/>
                <w:color w:val="0000FF"/>
              </w:rPr>
              <w:t>"\n</w:t>
            </w:r>
            <w:r w:rsidRPr="00A1380E">
              <w:rPr>
                <w:rFonts w:hint="eastAsia"/>
                <w:color w:val="0000FF"/>
              </w:rPr>
              <w:t>此时顺序表长度为</w:t>
            </w:r>
            <w:r w:rsidRPr="00A1380E">
              <w:rPr>
                <w:rFonts w:hint="eastAsia"/>
                <w:color w:val="0000FF"/>
              </w:rPr>
              <w:t xml:space="preserve"> %d / %d "</w:t>
            </w:r>
            <w:r w:rsidRPr="00A1380E">
              <w:rPr>
                <w:rFonts w:hint="eastAsia"/>
                <w:b/>
                <w:color w:val="EE0000"/>
              </w:rPr>
              <w:t>,</w:t>
            </w:r>
            <w:proofErr w:type="spellStart"/>
            <w:r w:rsidRPr="00BE7523">
              <w:rPr>
                <w:rFonts w:hint="eastAsia"/>
              </w:rPr>
              <w:t>ListLength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(</w:t>
            </w:r>
            <w:r w:rsidRPr="00BE7523">
              <w:rPr>
                <w:rFonts w:hint="eastAsia"/>
              </w:rPr>
              <w:t>L</w:t>
            </w:r>
            <w:r w:rsidRPr="00A1380E">
              <w:rPr>
                <w:rFonts w:hint="eastAsia"/>
                <w:b/>
                <w:color w:val="EE0000"/>
              </w:rPr>
              <w:t>),</w:t>
            </w:r>
            <w:r w:rsidRPr="00BE7523">
              <w:rPr>
                <w:rFonts w:hint="eastAsia"/>
              </w:rPr>
              <w:t>MaxSize</w:t>
            </w:r>
            <w:r w:rsidRPr="00A1380E">
              <w:rPr>
                <w:rFonts w:hint="eastAsia"/>
                <w:b/>
                <w:color w:val="EE0000"/>
              </w:rPr>
              <w:t>);</w:t>
            </w:r>
          </w:p>
        </w:tc>
      </w:tr>
      <w:tr w:rsidR="00EE2BC5" w14:paraId="252F9F23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33DC49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AB141F" w14:textId="3DB3EA5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7B6B7B">
              <w:rPr>
                <w:color w:val="A6C9EC"/>
              </w:rPr>
              <w:t>//////////////////////////////////////</w:t>
            </w:r>
          </w:p>
        </w:tc>
      </w:tr>
      <w:tr w:rsidR="00EE2BC5" w14:paraId="53C938F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DFF9C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7E3BCF" w14:textId="3A31708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"\n\n</w:t>
            </w:r>
            <w:r w:rsidRPr="00A1380E">
              <w:rPr>
                <w:rFonts w:hint="eastAsia"/>
                <w:color w:val="0000FF"/>
              </w:rPr>
              <w:t>按任意键继续</w:t>
            </w:r>
            <w:r w:rsidRPr="00A1380E">
              <w:rPr>
                <w:rFonts w:hint="eastAsia"/>
                <w:color w:val="0000FF"/>
              </w:rPr>
              <w:t>...."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60951B8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98D88D1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C6A42C" w14:textId="15B7E1D6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  <w:t>c</w:t>
            </w:r>
            <w:r w:rsidRPr="00A1380E">
              <w:rPr>
                <w:b/>
                <w:color w:val="EE0000"/>
              </w:rPr>
              <w:t>=</w:t>
            </w:r>
            <w:proofErr w:type="spellStart"/>
            <w:r w:rsidRPr="00A1380E">
              <w:rPr>
                <w:color w:val="000000" w:themeColor="text1"/>
              </w:rPr>
              <w:t>getchar</w:t>
            </w:r>
            <w:proofErr w:type="spellEnd"/>
            <w:r w:rsidRPr="00A1380E">
              <w:rPr>
                <w:b/>
                <w:color w:val="EE0000"/>
              </w:rPr>
              <w:t>();</w:t>
            </w:r>
          </w:p>
        </w:tc>
      </w:tr>
      <w:tr w:rsidR="00EE2BC5" w14:paraId="4A7BEF95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145756B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B63E2B" w14:textId="4A5F97F2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</w:rPr>
              <w:t>break</w:t>
            </w:r>
            <w:r w:rsidRPr="00A1380E">
              <w:rPr>
                <w:b/>
                <w:color w:val="EE0000"/>
              </w:rPr>
              <w:t>;</w:t>
            </w:r>
            <w:r w:rsidRPr="00BE7523">
              <w:tab/>
            </w:r>
          </w:p>
        </w:tc>
      </w:tr>
      <w:tr w:rsidR="00EE2BC5" w14:paraId="3ABC2EF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69BDB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9EEB79" w14:textId="50550A83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EE0000"/>
              </w:rPr>
              <w:t>}</w:t>
            </w:r>
          </w:p>
        </w:tc>
      </w:tr>
      <w:tr w:rsidR="00EE2BC5" w14:paraId="2162EFC0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8B1AF6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965C63" w14:textId="69811722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65F0B79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A577F7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C216C8" w14:textId="18616180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A1380E">
              <w:rPr>
                <w:rFonts w:hint="eastAsia"/>
                <w:b/>
              </w:rPr>
              <w:t>case</w:t>
            </w:r>
            <w:r w:rsidRPr="00BE7523">
              <w:rPr>
                <w:rFonts w:hint="eastAsia"/>
              </w:rPr>
              <w:t xml:space="preserve"> 5</w:t>
            </w:r>
            <w:r w:rsidRPr="00A1380E">
              <w:rPr>
                <w:rFonts w:hint="eastAsia"/>
                <w:b/>
                <w:color w:val="EE0000"/>
              </w:rPr>
              <w:t>:</w:t>
            </w:r>
            <w:r w:rsidRPr="00BE7523">
              <w:rPr>
                <w:rFonts w:hint="eastAsia"/>
              </w:rPr>
              <w:t xml:space="preserve"> </w:t>
            </w:r>
            <w:r w:rsidRPr="00A1380E">
              <w:rPr>
                <w:rFonts w:hint="eastAsia"/>
                <w:b/>
                <w:color w:val="EE0000"/>
              </w:rPr>
              <w:t>{</w:t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** </w:t>
            </w:r>
            <w:r w:rsidRPr="007B6B7B">
              <w:rPr>
                <w:rFonts w:hint="eastAsia"/>
                <w:color w:val="A6C9EC"/>
              </w:rPr>
              <w:t>按位删除</w:t>
            </w:r>
            <w:r w:rsidRPr="007B6B7B">
              <w:rPr>
                <w:rFonts w:hint="eastAsia"/>
                <w:color w:val="A6C9EC"/>
              </w:rPr>
              <w:t xml:space="preserve"> ** </w:t>
            </w:r>
          </w:p>
        </w:tc>
      </w:tr>
      <w:tr w:rsidR="00EE2BC5" w14:paraId="271D79B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7982C2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9A50E0" w14:textId="6AE61F6C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000000" w:themeColor="text1"/>
              </w:rPr>
              <w:t>char</w:t>
            </w:r>
            <w:r w:rsidRPr="00BE7523">
              <w:t xml:space="preserve"> c </w:t>
            </w:r>
            <w:r w:rsidRPr="00A1380E">
              <w:rPr>
                <w:b/>
                <w:color w:val="EE0000"/>
              </w:rPr>
              <w:t>=</w:t>
            </w:r>
            <w:r w:rsidRPr="00BE7523">
              <w:t xml:space="preserve"> 'N'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488830C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6257A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C83439" w14:textId="19506DB8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000000" w:themeColor="text1"/>
              </w:rPr>
              <w:t>int</w:t>
            </w:r>
            <w:r w:rsidRPr="00BE7523">
              <w:t xml:space="preserve"> </w:t>
            </w:r>
            <w:proofErr w:type="spellStart"/>
            <w:r w:rsidRPr="00BE7523">
              <w:t>i</w:t>
            </w:r>
            <w:r w:rsidRPr="00A1380E">
              <w:rPr>
                <w:b/>
                <w:color w:val="EE0000"/>
              </w:rPr>
              <w:t>,</w:t>
            </w:r>
            <w:r w:rsidRPr="00BE7523">
              <w:t>j</w:t>
            </w:r>
            <w:proofErr w:type="spellEnd"/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40375B8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DD9B27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A15B45" w14:textId="3D8DEC82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000000" w:themeColor="text1"/>
              </w:rPr>
              <w:t>bool</w:t>
            </w:r>
            <w:r w:rsidRPr="00BE7523">
              <w:t xml:space="preserve"> success</w:t>
            </w:r>
            <w:r w:rsidRPr="00A1380E">
              <w:rPr>
                <w:b/>
                <w:color w:val="EE0000"/>
              </w:rPr>
              <w:t>=</w:t>
            </w:r>
            <w:r w:rsidRPr="00BE7523">
              <w:t>0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1686EF4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6655F5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FC4244" w14:textId="08B707B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proofErr w:type="spellStart"/>
            <w:r w:rsidRPr="00A1380E">
              <w:rPr>
                <w:b/>
                <w:color w:val="000000" w:themeColor="text1"/>
              </w:rPr>
              <w:t>ElemType</w:t>
            </w:r>
            <w:proofErr w:type="spellEnd"/>
            <w:r w:rsidRPr="00BE7523">
              <w:t xml:space="preserve"> e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6FB90442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C44F0B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D40462" w14:textId="70AF3B03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5931AB4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710D921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66A76D" w14:textId="0D77CBE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000000" w:themeColor="text1"/>
              </w:rPr>
              <w:t>if</w:t>
            </w:r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ListEmpty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r w:rsidRPr="00BE7523">
              <w:t>L</w:t>
            </w:r>
            <w:r w:rsidRPr="00A1380E">
              <w:rPr>
                <w:b/>
                <w:color w:val="EE0000"/>
              </w:rPr>
              <w:t>)==</w:t>
            </w:r>
            <w:r w:rsidRPr="00BE7523">
              <w:t>true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11CB0A8B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9CF04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B9890A" w14:textId="47D5AF96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35C481E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630607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EB1654" w14:textId="6BBDEB73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  <w:color w:val="000000" w:themeColor="text1"/>
              </w:rPr>
              <w:t>printf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(</w:t>
            </w:r>
            <w:r w:rsidRPr="00A1380E">
              <w:rPr>
                <w:rFonts w:hint="eastAsia"/>
                <w:color w:val="0000FF"/>
              </w:rPr>
              <w:t>"\n</w:t>
            </w:r>
            <w:r w:rsidRPr="00A1380E">
              <w:rPr>
                <w:rFonts w:hint="eastAsia"/>
                <w:color w:val="0000FF"/>
              </w:rPr>
              <w:t>当前表为空</w:t>
            </w:r>
            <w:r w:rsidRPr="00A1380E">
              <w:rPr>
                <w:rFonts w:hint="eastAsia"/>
                <w:b/>
                <w:color w:val="0000FF"/>
              </w:rPr>
              <w:t>,</w:t>
            </w:r>
            <w:r w:rsidRPr="00A1380E">
              <w:rPr>
                <w:rFonts w:hint="eastAsia"/>
                <w:color w:val="0000FF"/>
              </w:rPr>
              <w:t>删除操作已退出</w:t>
            </w:r>
            <w:r w:rsidRPr="00A1380E">
              <w:rPr>
                <w:rFonts w:hint="eastAsia"/>
                <w:color w:val="0000FF"/>
              </w:rPr>
              <w:t>!"</w:t>
            </w:r>
            <w:r w:rsidRPr="00A1380E">
              <w:rPr>
                <w:rFonts w:hint="eastAsia"/>
                <w:b/>
                <w:color w:val="EE0000"/>
              </w:rPr>
              <w:t>);</w:t>
            </w:r>
          </w:p>
        </w:tc>
      </w:tr>
      <w:tr w:rsidR="00EE2BC5" w14:paraId="525D29D5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F09404C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F4974C" w14:textId="6FFE926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7B6B7B">
              <w:rPr>
                <w:color w:val="A6C9EC"/>
              </w:rPr>
              <w:tab/>
              <w:t>//////////////////////////////////////</w:t>
            </w:r>
          </w:p>
        </w:tc>
      </w:tr>
      <w:tr w:rsidR="00EE2BC5" w14:paraId="6956ADC3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0A3CE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CEB731" w14:textId="1444AFA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"\n\n</w:t>
            </w:r>
            <w:r w:rsidRPr="00A1380E">
              <w:rPr>
                <w:rFonts w:hint="eastAsia"/>
                <w:color w:val="0000FF"/>
              </w:rPr>
              <w:t>按任意键继续</w:t>
            </w:r>
            <w:r w:rsidRPr="00A1380E">
              <w:rPr>
                <w:rFonts w:hint="eastAsia"/>
                <w:color w:val="0000FF"/>
              </w:rPr>
              <w:t>...."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42D82FE5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636DD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79DB20" w14:textId="2A14435C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  <w:t>c</w:t>
            </w:r>
            <w:r w:rsidRPr="00A1380E">
              <w:rPr>
                <w:b/>
                <w:color w:val="EE0000"/>
              </w:rPr>
              <w:t>=</w:t>
            </w:r>
            <w:proofErr w:type="spellStart"/>
            <w:r w:rsidRPr="00A1380E">
              <w:rPr>
                <w:color w:val="000000" w:themeColor="text1"/>
              </w:rPr>
              <w:t>getchar</w:t>
            </w:r>
            <w:proofErr w:type="spellEnd"/>
            <w:r w:rsidRPr="00A1380E">
              <w:rPr>
                <w:b/>
                <w:color w:val="EE0000"/>
              </w:rPr>
              <w:t>();</w:t>
            </w:r>
          </w:p>
        </w:tc>
      </w:tr>
      <w:tr w:rsidR="00EE2BC5" w14:paraId="258FF9E2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491D8F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FFB358" w14:textId="6668ED25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</w:rPr>
              <w:t>break</w:t>
            </w:r>
            <w:r w:rsidRPr="00A1380E">
              <w:rPr>
                <w:b/>
                <w:color w:val="EE0000"/>
              </w:rPr>
              <w:t>;</w:t>
            </w:r>
            <w:r w:rsidRPr="00BE7523">
              <w:t xml:space="preserve"> </w:t>
            </w:r>
          </w:p>
        </w:tc>
      </w:tr>
      <w:tr w:rsidR="00EE2BC5" w14:paraId="618F4F03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846999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D3E1EE" w14:textId="625EA4A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EE0000"/>
              </w:rPr>
              <w:t>}</w:t>
            </w:r>
          </w:p>
        </w:tc>
      </w:tr>
      <w:tr w:rsidR="00EE2BC5" w14:paraId="135FC952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01FF35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A88E17" w14:textId="63DF1F9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429A505B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01B343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46C902" w14:textId="01CCA36E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rFonts w:hint="eastAsia"/>
                <w:color w:val="A6C9EC"/>
              </w:rPr>
              <w:tab/>
            </w:r>
            <w:r w:rsidRPr="007B6B7B">
              <w:rPr>
                <w:rFonts w:hint="eastAsia"/>
                <w:color w:val="A6C9EC"/>
              </w:rPr>
              <w:tab/>
            </w:r>
            <w:r w:rsidRPr="007B6B7B">
              <w:rPr>
                <w:rFonts w:hint="eastAsia"/>
                <w:color w:val="A6C9EC"/>
              </w:rPr>
              <w:tab/>
            </w:r>
            <w:r w:rsidRPr="007B6B7B">
              <w:rPr>
                <w:rFonts w:hint="eastAsia"/>
                <w:color w:val="A6C9EC"/>
              </w:rPr>
              <w:tab/>
              <w:t xml:space="preserve">// </w:t>
            </w:r>
            <w:r w:rsidRPr="007B6B7B">
              <w:rPr>
                <w:rFonts w:hint="eastAsia"/>
                <w:color w:val="A6C9EC"/>
              </w:rPr>
              <w:t>显示所有元素与其序号的对应关系</w:t>
            </w:r>
          </w:p>
        </w:tc>
      </w:tr>
      <w:tr w:rsidR="00EE2BC5" w14:paraId="1506C80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9A704C5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6EE9A9" w14:textId="22A65AD3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  <w:t xml:space="preserve">    </w:t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"\n</w:t>
            </w:r>
            <w:r w:rsidRPr="00A1380E">
              <w:rPr>
                <w:rFonts w:hint="eastAsia"/>
                <w:color w:val="0000FF"/>
              </w:rPr>
              <w:t>当前表中的元素及其序号对映</w:t>
            </w:r>
            <w:r w:rsidRPr="00A1380E">
              <w:rPr>
                <w:rFonts w:hint="eastAsia"/>
                <w:b/>
                <w:color w:val="0000FF"/>
              </w:rPr>
              <w:t>：</w:t>
            </w:r>
            <w:r w:rsidRPr="00A1380E">
              <w:rPr>
                <w:rFonts w:hint="eastAsia"/>
                <w:color w:val="0000FF"/>
              </w:rPr>
              <w:t>\n"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01851B4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A779B32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89AB81" w14:textId="62F71C68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  <w:t xml:space="preserve">    </w:t>
            </w:r>
            <w:proofErr w:type="spellStart"/>
            <w:r w:rsidRPr="00A1380E">
              <w:rPr>
                <w:b/>
              </w:rPr>
              <w:t>cout</w:t>
            </w:r>
            <w:proofErr w:type="spellEnd"/>
            <w:r w:rsidRPr="00A1380E">
              <w:rPr>
                <w:b/>
                <w:color w:val="EE0000"/>
              </w:rPr>
              <w:t>&lt;&lt;</w:t>
            </w:r>
            <w:r w:rsidRPr="00A1380E">
              <w:rPr>
                <w:color w:val="0000FF"/>
              </w:rPr>
              <w:t>"______________________________\n"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426C79E2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39931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CDC789" w14:textId="3D09A4C3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  <w:t xml:space="preserve">    for</w:t>
            </w:r>
            <w:r w:rsidRPr="00A1380E">
              <w:rPr>
                <w:b/>
                <w:color w:val="EE0000"/>
              </w:rPr>
              <w:t>(</w:t>
            </w:r>
            <w:r w:rsidRPr="00BE7523">
              <w:t>j</w:t>
            </w:r>
            <w:r w:rsidRPr="00A1380E">
              <w:rPr>
                <w:b/>
                <w:color w:val="EE0000"/>
              </w:rPr>
              <w:t>=</w:t>
            </w:r>
            <w:r w:rsidRPr="00BE7523">
              <w:t>1</w:t>
            </w:r>
            <w:r w:rsidRPr="00A1380E">
              <w:rPr>
                <w:b/>
                <w:color w:val="EE0000"/>
              </w:rPr>
              <w:t>;</w:t>
            </w:r>
            <w:r w:rsidRPr="00BE7523">
              <w:t xml:space="preserve"> j</w:t>
            </w:r>
            <w:r w:rsidRPr="00A1380E">
              <w:rPr>
                <w:b/>
                <w:color w:val="EE0000"/>
              </w:rPr>
              <w:t>&lt;=</w:t>
            </w:r>
            <w:proofErr w:type="spellStart"/>
            <w:r w:rsidRPr="00BE7523">
              <w:t>ListLength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r w:rsidRPr="00BE7523">
              <w:t>L</w:t>
            </w:r>
            <w:r w:rsidRPr="00A1380E">
              <w:rPr>
                <w:b/>
                <w:color w:val="EE0000"/>
              </w:rPr>
              <w:t>);</w:t>
            </w:r>
            <w:r w:rsidRPr="00BE7523">
              <w:t xml:space="preserve"> </w:t>
            </w:r>
            <w:proofErr w:type="spellStart"/>
            <w:r w:rsidRPr="00BE7523">
              <w:t>j</w:t>
            </w:r>
            <w:r w:rsidRPr="007B6B7B">
              <w:rPr>
                <w:b/>
                <w:color w:val="EE0000"/>
              </w:rPr>
              <w:t>++</w:t>
            </w:r>
            <w:proofErr w:type="spellEnd"/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225641A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4EA615F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A67153" w14:textId="3602A4A8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  <w:t xml:space="preserve">        </w:t>
            </w:r>
            <w:r w:rsidRPr="00A1380E">
              <w:rPr>
                <w:b/>
                <w:color w:val="000000" w:themeColor="text1"/>
              </w:rPr>
              <w:t>if</w:t>
            </w:r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GetElem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r w:rsidRPr="00BE7523">
              <w:t>L</w:t>
            </w:r>
            <w:r w:rsidRPr="00A1380E">
              <w:rPr>
                <w:b/>
                <w:color w:val="EE0000"/>
              </w:rPr>
              <w:t>,</w:t>
            </w:r>
            <w:r w:rsidRPr="00BE7523">
              <w:t xml:space="preserve"> j</w:t>
            </w:r>
            <w:r w:rsidRPr="00A1380E">
              <w:rPr>
                <w:b/>
                <w:color w:val="EE0000"/>
              </w:rPr>
              <w:t>,</w:t>
            </w:r>
            <w:r w:rsidRPr="00BE7523">
              <w:t xml:space="preserve"> e</w:t>
            </w:r>
            <w:r w:rsidRPr="00A1380E">
              <w:rPr>
                <w:b/>
                <w:color w:val="EE0000"/>
              </w:rPr>
              <w:t>))</w:t>
            </w:r>
          </w:p>
        </w:tc>
      </w:tr>
      <w:tr w:rsidR="00EE2BC5" w14:paraId="13F889D2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3814C5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81C1E7" w14:textId="1E739660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  <w:t xml:space="preserve">            </w:t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</w:t>
            </w:r>
            <w:r w:rsidRPr="00A1380E">
              <w:rPr>
                <w:rFonts w:hint="eastAsia"/>
                <w:color w:val="0000FF"/>
              </w:rPr>
              <w:t>序号</w:t>
            </w:r>
            <w:r w:rsidRPr="00A1380E">
              <w:rPr>
                <w:rFonts w:hint="eastAsia"/>
                <w:color w:val="0000FF"/>
              </w:rPr>
              <w:t xml:space="preserve"> "</w:t>
            </w:r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BE7523">
              <w:rPr>
                <w:rFonts w:hint="eastAsia"/>
              </w:rPr>
              <w:t>j</w:t>
            </w:r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</w:t>
            </w:r>
            <w:r w:rsidRPr="00A1380E">
              <w:rPr>
                <w:rFonts w:hint="eastAsia"/>
                <w:b/>
                <w:color w:val="0000FF"/>
              </w:rPr>
              <w:t>:</w:t>
            </w:r>
            <w:r w:rsidRPr="00A1380E">
              <w:rPr>
                <w:rFonts w:hint="eastAsia"/>
                <w:color w:val="0000FF"/>
              </w:rPr>
              <w:t xml:space="preserve"> \t\t"</w:t>
            </w:r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BE7523">
              <w:rPr>
                <w:rFonts w:hint="eastAsia"/>
              </w:rPr>
              <w:t>e</w:t>
            </w:r>
            <w:r w:rsidRPr="00A1380E">
              <w:rPr>
                <w:rFonts w:hint="eastAsia"/>
                <w:b/>
                <w:color w:val="EE0000"/>
              </w:rPr>
              <w:t>&lt;&lt;</w:t>
            </w:r>
            <w:proofErr w:type="spellStart"/>
            <w:r w:rsidRPr="00BE7523">
              <w:rPr>
                <w:rFonts w:hint="eastAsia"/>
              </w:rPr>
              <w:t>endl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7B4BBC0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9FF5C9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A4FB5B" w14:textId="535CB671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  <w:t xml:space="preserve">    </w:t>
            </w:r>
            <w:proofErr w:type="spellStart"/>
            <w:r w:rsidRPr="00A1380E">
              <w:rPr>
                <w:b/>
              </w:rPr>
              <w:t>cout</w:t>
            </w:r>
            <w:proofErr w:type="spellEnd"/>
            <w:r w:rsidRPr="00A1380E">
              <w:rPr>
                <w:b/>
                <w:color w:val="EE0000"/>
              </w:rPr>
              <w:t>&lt;&lt;</w:t>
            </w:r>
            <w:r w:rsidRPr="00A1380E">
              <w:rPr>
                <w:color w:val="0000FF"/>
              </w:rPr>
              <w:t>"______________________________\n"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22298206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89F828F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6079B2" w14:textId="26CFF78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41E7A42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BBAEC2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2C3B31" w14:textId="1357ADCB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"\n</w:t>
            </w:r>
            <w:r w:rsidRPr="00A1380E">
              <w:rPr>
                <w:rFonts w:hint="eastAsia"/>
                <w:color w:val="0000FF"/>
              </w:rPr>
              <w:t>请输入删除点</w:t>
            </w:r>
            <w:r w:rsidRPr="00A1380E">
              <w:rPr>
                <w:rFonts w:hint="eastAsia"/>
                <w:b/>
                <w:color w:val="0000FF"/>
              </w:rPr>
              <w:t>:</w:t>
            </w:r>
            <w:r w:rsidRPr="00A1380E">
              <w:rPr>
                <w:rFonts w:hint="eastAsia"/>
                <w:color w:val="0000FF"/>
              </w:rPr>
              <w:t>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19026570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7623855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17FAEF" w14:textId="25B2FD9E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proofErr w:type="spellStart"/>
            <w:r w:rsidRPr="00A1380E">
              <w:rPr>
                <w:b/>
              </w:rPr>
              <w:t>cin</w:t>
            </w:r>
            <w:proofErr w:type="spellEnd"/>
            <w:r w:rsidRPr="00A1380E">
              <w:rPr>
                <w:b/>
                <w:color w:val="EE0000"/>
              </w:rPr>
              <w:t>&gt;&gt;(</w:t>
            </w:r>
            <w:proofErr w:type="spellStart"/>
            <w:r w:rsidRPr="00BE7523">
              <w:t>i</w:t>
            </w:r>
            <w:proofErr w:type="spellEnd"/>
            <w:r w:rsidRPr="00A1380E">
              <w:rPr>
                <w:b/>
                <w:color w:val="EE0000"/>
              </w:rPr>
              <w:t>);</w:t>
            </w:r>
          </w:p>
        </w:tc>
      </w:tr>
      <w:tr w:rsidR="00EE2BC5" w14:paraId="11ED317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E535C0F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FFAF19" w14:textId="5EB86B11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5626459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B2A637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9F5FAD" w14:textId="63F04EC1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"\n</w:t>
            </w:r>
            <w:r w:rsidRPr="00A1380E">
              <w:rPr>
                <w:rFonts w:hint="eastAsia"/>
                <w:color w:val="0000FF"/>
              </w:rPr>
              <w:t>要删除的元素为</w:t>
            </w:r>
            <w:r w:rsidRPr="00A1380E">
              <w:rPr>
                <w:rFonts w:hint="eastAsia"/>
                <w:b/>
                <w:color w:val="0000FF"/>
              </w:rPr>
              <w:t>:</w:t>
            </w:r>
            <w:r w:rsidRPr="00A1380E">
              <w:rPr>
                <w:rFonts w:hint="eastAsia"/>
                <w:color w:val="0000FF"/>
              </w:rPr>
              <w:t>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7495ECF5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28F0E3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EAE0229" w14:textId="150A2B51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proofErr w:type="spellStart"/>
            <w:r w:rsidRPr="00A1380E">
              <w:rPr>
                <w:b/>
                <w:color w:val="000000" w:themeColor="text1"/>
              </w:rPr>
              <w:t>printf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r w:rsidRPr="00A1380E">
              <w:rPr>
                <w:color w:val="0000FF"/>
              </w:rPr>
              <w:t>"%d\n"</w:t>
            </w:r>
            <w:r w:rsidRPr="00A1380E">
              <w:rPr>
                <w:b/>
                <w:color w:val="EE0000"/>
              </w:rPr>
              <w:t>,</w:t>
            </w:r>
            <w:proofErr w:type="spellStart"/>
            <w:r w:rsidRPr="00BE7523">
              <w:t>GetElem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L</w:t>
            </w:r>
            <w:r w:rsidRPr="00A1380E">
              <w:rPr>
                <w:b/>
                <w:color w:val="EE0000"/>
              </w:rPr>
              <w:t>,</w:t>
            </w:r>
            <w:r w:rsidRPr="00BE7523">
              <w:t>i</w:t>
            </w:r>
            <w:r w:rsidRPr="00A1380E">
              <w:rPr>
                <w:b/>
                <w:color w:val="EE0000"/>
              </w:rPr>
              <w:t>,</w:t>
            </w:r>
            <w:r w:rsidRPr="00BE7523">
              <w:t>e</w:t>
            </w:r>
            <w:proofErr w:type="spellEnd"/>
            <w:r w:rsidRPr="00A1380E">
              <w:rPr>
                <w:b/>
                <w:color w:val="EE0000"/>
              </w:rPr>
              <w:t>)?</w:t>
            </w:r>
            <w:r w:rsidRPr="00BE7523">
              <w:t>e</w:t>
            </w:r>
            <w:r w:rsidRPr="00A1380E">
              <w:rPr>
                <w:b/>
                <w:color w:val="EE0000"/>
              </w:rPr>
              <w:t>:</w:t>
            </w:r>
            <w:r w:rsidRPr="00BE7523">
              <w:t>0</w:t>
            </w:r>
            <w:r w:rsidRPr="00A1380E">
              <w:rPr>
                <w:b/>
                <w:color w:val="EE0000"/>
              </w:rPr>
              <w:t>);</w:t>
            </w:r>
          </w:p>
        </w:tc>
      </w:tr>
      <w:tr w:rsidR="00EE2BC5" w14:paraId="2D22850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329F479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948E44" w14:textId="422C76C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3330BF0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170FBE6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7C8CC2" w14:textId="3ED66F0A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"\n</w:t>
            </w:r>
            <w:r w:rsidRPr="00A1380E">
              <w:rPr>
                <w:rFonts w:hint="eastAsia"/>
                <w:color w:val="0000FF"/>
              </w:rPr>
              <w:t>是否确认删除</w:t>
            </w:r>
            <w:r w:rsidRPr="00A1380E">
              <w:rPr>
                <w:rFonts w:hint="eastAsia"/>
                <w:b/>
                <w:color w:val="0000FF"/>
              </w:rPr>
              <w:t>？</w:t>
            </w:r>
            <w:r w:rsidRPr="00A1380E">
              <w:rPr>
                <w:rFonts w:hint="eastAsia"/>
                <w:b/>
                <w:color w:val="0000FF"/>
              </w:rPr>
              <w:t>(</w:t>
            </w:r>
            <w:r w:rsidRPr="00A1380E">
              <w:rPr>
                <w:rFonts w:hint="eastAsia"/>
                <w:color w:val="0000FF"/>
              </w:rPr>
              <w:t xml:space="preserve"> Y or N </w:t>
            </w:r>
            <w:r w:rsidRPr="00A1380E">
              <w:rPr>
                <w:rFonts w:hint="eastAsia"/>
                <w:b/>
                <w:color w:val="0000FF"/>
              </w:rPr>
              <w:t>):</w:t>
            </w:r>
            <w:r w:rsidRPr="00A1380E">
              <w:rPr>
                <w:rFonts w:hint="eastAsia"/>
                <w:color w:val="0000FF"/>
              </w:rPr>
              <w:t>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296CE57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6C941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7AFDF2" w14:textId="436EA0E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proofErr w:type="spellStart"/>
            <w:r w:rsidRPr="00A1380E">
              <w:rPr>
                <w:b/>
              </w:rPr>
              <w:t>cin</w:t>
            </w:r>
            <w:proofErr w:type="spellEnd"/>
            <w:r w:rsidRPr="00A1380E">
              <w:rPr>
                <w:b/>
                <w:color w:val="EE0000"/>
              </w:rPr>
              <w:t>&gt;&gt;(</w:t>
            </w:r>
            <w:r w:rsidRPr="00BE7523">
              <w:t>c</w:t>
            </w:r>
            <w:r w:rsidRPr="00A1380E">
              <w:rPr>
                <w:b/>
                <w:color w:val="EE0000"/>
              </w:rPr>
              <w:t>);</w:t>
            </w:r>
          </w:p>
        </w:tc>
      </w:tr>
      <w:tr w:rsidR="00EE2BC5" w14:paraId="4F12E73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4D0B5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B8F16F" w14:textId="0620C38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proofErr w:type="spellStart"/>
            <w:r w:rsidRPr="00BE7523">
              <w:t>clearInputBuffer</w:t>
            </w:r>
            <w:proofErr w:type="spellEnd"/>
            <w:r w:rsidRPr="00A1380E">
              <w:rPr>
                <w:b/>
                <w:color w:val="EE0000"/>
              </w:rPr>
              <w:t>();</w:t>
            </w:r>
          </w:p>
        </w:tc>
      </w:tr>
      <w:tr w:rsidR="00EE2BC5" w14:paraId="5450C43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494D91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3195E8" w14:textId="31FA99B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39B36E6B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E37CF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3F051A" w14:textId="75E7E2BC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000000" w:themeColor="text1"/>
              </w:rPr>
              <w:t>if</w:t>
            </w:r>
            <w:r w:rsidRPr="00A1380E">
              <w:rPr>
                <w:b/>
                <w:color w:val="EE0000"/>
              </w:rPr>
              <w:t>(</w:t>
            </w:r>
            <w:r w:rsidRPr="00BE7523">
              <w:t>c</w:t>
            </w:r>
            <w:r w:rsidRPr="00A1380E">
              <w:rPr>
                <w:b/>
                <w:color w:val="EE0000"/>
              </w:rPr>
              <w:t>==</w:t>
            </w:r>
            <w:r w:rsidRPr="00BE7523">
              <w:t xml:space="preserve">'Y' </w:t>
            </w:r>
            <w:r w:rsidRPr="007B6B7B">
              <w:rPr>
                <w:b/>
                <w:color w:val="EE0000"/>
              </w:rPr>
              <w:t>||</w:t>
            </w:r>
            <w:r w:rsidRPr="00BE7523">
              <w:t xml:space="preserve"> c</w:t>
            </w:r>
            <w:r w:rsidRPr="00A1380E">
              <w:rPr>
                <w:b/>
                <w:color w:val="EE0000"/>
              </w:rPr>
              <w:t>==</w:t>
            </w:r>
            <w:r w:rsidRPr="00BE7523">
              <w:t>'y'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6C9E02E0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4D5796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9E3682" w14:textId="5BF23DA8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2039ED35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143D96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8B8353" w14:textId="77343D81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  <w:t>success</w:t>
            </w:r>
            <w:r w:rsidRPr="00A1380E">
              <w:rPr>
                <w:b/>
                <w:color w:val="EE0000"/>
              </w:rPr>
              <w:t>=</w:t>
            </w:r>
            <w:proofErr w:type="spellStart"/>
            <w:r w:rsidRPr="00BE7523">
              <w:t>ListDelete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L</w:t>
            </w:r>
            <w:r w:rsidRPr="00A1380E">
              <w:rPr>
                <w:b/>
                <w:color w:val="EE0000"/>
              </w:rPr>
              <w:t>,</w:t>
            </w:r>
            <w:r w:rsidRPr="00BE7523">
              <w:t>i</w:t>
            </w:r>
            <w:r w:rsidRPr="00A1380E">
              <w:rPr>
                <w:b/>
                <w:color w:val="EE0000"/>
              </w:rPr>
              <w:t>,</w:t>
            </w:r>
            <w:r w:rsidRPr="00BE7523">
              <w:t>e</w:t>
            </w:r>
            <w:proofErr w:type="spellEnd"/>
            <w:r w:rsidRPr="00A1380E">
              <w:rPr>
                <w:b/>
                <w:color w:val="EE0000"/>
              </w:rPr>
              <w:t>);</w:t>
            </w:r>
          </w:p>
        </w:tc>
      </w:tr>
      <w:tr w:rsidR="00EE2BC5" w14:paraId="37EC61E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206219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445136" w14:textId="2A287826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  <w:color w:val="000000" w:themeColor="text1"/>
              </w:rPr>
              <w:t>printf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(</w:t>
            </w:r>
            <w:r w:rsidRPr="00A1380E">
              <w:rPr>
                <w:rFonts w:hint="eastAsia"/>
                <w:color w:val="0000FF"/>
              </w:rPr>
              <w:t xml:space="preserve">"\n---- </w:t>
            </w:r>
            <w:r w:rsidRPr="00A1380E">
              <w:rPr>
                <w:rFonts w:hint="eastAsia"/>
                <w:color w:val="0000FF"/>
              </w:rPr>
              <w:t>删除操作</w:t>
            </w:r>
            <w:r w:rsidRPr="00A1380E">
              <w:rPr>
                <w:rFonts w:hint="eastAsia"/>
                <w:color w:val="0000FF"/>
              </w:rPr>
              <w:t>%s ----\</w:t>
            </w:r>
            <w:proofErr w:type="spellStart"/>
            <w:r w:rsidRPr="00A1380E">
              <w:rPr>
                <w:rFonts w:hint="eastAsia"/>
                <w:color w:val="0000FF"/>
              </w:rPr>
              <w:t>n"</w:t>
            </w:r>
            <w:r w:rsidRPr="00A1380E">
              <w:rPr>
                <w:rFonts w:hint="eastAsia"/>
                <w:b/>
                <w:color w:val="EE0000"/>
              </w:rPr>
              <w:t>,</w:t>
            </w:r>
            <w:r w:rsidRPr="00BE7523">
              <w:rPr>
                <w:rFonts w:hint="eastAsia"/>
              </w:rPr>
              <w:t>success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?</w:t>
            </w:r>
            <w:r w:rsidRPr="00A1380E">
              <w:rPr>
                <w:rFonts w:hint="eastAsia"/>
                <w:color w:val="0000FF"/>
              </w:rPr>
              <w:t>"</w:t>
            </w:r>
            <w:r w:rsidRPr="00A1380E">
              <w:rPr>
                <w:rFonts w:hint="eastAsia"/>
                <w:color w:val="0000FF"/>
              </w:rPr>
              <w:t>成功！</w:t>
            </w:r>
            <w:r w:rsidRPr="00A1380E">
              <w:rPr>
                <w:rFonts w:hint="eastAsia"/>
                <w:color w:val="0000FF"/>
              </w:rPr>
              <w:t>"</w:t>
            </w:r>
            <w:r w:rsidRPr="00A1380E">
              <w:rPr>
                <w:rFonts w:hint="eastAsia"/>
                <w:b/>
                <w:color w:val="EE0000"/>
              </w:rPr>
              <w:t>:</w:t>
            </w:r>
            <w:r w:rsidRPr="00A1380E">
              <w:rPr>
                <w:rFonts w:hint="eastAsia"/>
                <w:color w:val="0000FF"/>
              </w:rPr>
              <w:t>"</w:t>
            </w:r>
            <w:r w:rsidRPr="00A1380E">
              <w:rPr>
                <w:rFonts w:hint="eastAsia"/>
                <w:color w:val="0000FF"/>
              </w:rPr>
              <w:t>失败</w:t>
            </w:r>
            <w:r w:rsidRPr="00A1380E">
              <w:rPr>
                <w:rFonts w:hint="eastAsia"/>
                <w:color w:val="0000FF"/>
              </w:rPr>
              <w:t>!!!"</w:t>
            </w:r>
            <w:r w:rsidRPr="00A1380E">
              <w:rPr>
                <w:rFonts w:hint="eastAsia"/>
                <w:b/>
                <w:color w:val="EE0000"/>
              </w:rPr>
              <w:t>);</w:t>
            </w:r>
          </w:p>
        </w:tc>
      </w:tr>
      <w:tr w:rsidR="00EE2BC5" w14:paraId="26E5D15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BBE53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4554932" w14:textId="6D960E10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000000" w:themeColor="text1"/>
              </w:rPr>
              <w:t>if</w:t>
            </w:r>
            <w:r w:rsidRPr="00A1380E">
              <w:rPr>
                <w:b/>
                <w:color w:val="EE0000"/>
              </w:rPr>
              <w:t>(</w:t>
            </w:r>
            <w:r w:rsidRPr="00BE7523">
              <w:t>success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07D3858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EA574F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85E5F4" w14:textId="30A667DC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  <w:color w:val="000000" w:themeColor="text1"/>
              </w:rPr>
              <w:t>printf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(</w:t>
            </w:r>
            <w:r w:rsidRPr="00A1380E">
              <w:rPr>
                <w:rFonts w:hint="eastAsia"/>
                <w:color w:val="0000FF"/>
              </w:rPr>
              <w:t>"\n</w:t>
            </w:r>
            <w:r w:rsidRPr="00A1380E">
              <w:rPr>
                <w:rFonts w:hint="eastAsia"/>
                <w:color w:val="0000FF"/>
              </w:rPr>
              <w:t>顺序表长度为</w:t>
            </w:r>
            <w:r w:rsidRPr="00A1380E">
              <w:rPr>
                <w:rFonts w:hint="eastAsia"/>
                <w:color w:val="0000FF"/>
              </w:rPr>
              <w:t>%d"</w:t>
            </w:r>
            <w:r w:rsidRPr="00A1380E">
              <w:rPr>
                <w:rFonts w:hint="eastAsia"/>
                <w:b/>
                <w:color w:val="EE0000"/>
              </w:rPr>
              <w:t>,</w:t>
            </w:r>
            <w:proofErr w:type="spellStart"/>
            <w:r w:rsidRPr="00BE7523">
              <w:rPr>
                <w:rFonts w:hint="eastAsia"/>
              </w:rPr>
              <w:t>ListLength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(</w:t>
            </w:r>
            <w:r w:rsidRPr="00BE7523">
              <w:rPr>
                <w:rFonts w:hint="eastAsia"/>
              </w:rPr>
              <w:t>L</w:t>
            </w:r>
            <w:r w:rsidRPr="00A1380E">
              <w:rPr>
                <w:rFonts w:hint="eastAsia"/>
                <w:b/>
                <w:color w:val="EE0000"/>
              </w:rPr>
              <w:t>));</w:t>
            </w:r>
          </w:p>
        </w:tc>
      </w:tr>
      <w:tr w:rsidR="00EE2BC5" w14:paraId="0E00A67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2D09197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6E3C00" w14:textId="7AEB3A0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EE0000"/>
              </w:rPr>
              <w:t>}</w:t>
            </w:r>
            <w:r w:rsidRPr="00BE7523">
              <w:t xml:space="preserve"> </w:t>
            </w:r>
            <w:r w:rsidRPr="00A1380E">
              <w:rPr>
                <w:b/>
              </w:rPr>
              <w:t>else</w:t>
            </w:r>
            <w:r w:rsidRPr="00BE7523">
              <w:t xml:space="preserve"> </w:t>
            </w: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6013785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57F26B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FBEF2D" w14:textId="2D1F5B2B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 xml:space="preserve">"\n---- </w:t>
            </w:r>
            <w:r w:rsidRPr="00A1380E">
              <w:rPr>
                <w:rFonts w:hint="eastAsia"/>
                <w:color w:val="0000FF"/>
              </w:rPr>
              <w:t>删除操作已取消</w:t>
            </w:r>
            <w:r w:rsidRPr="00A1380E">
              <w:rPr>
                <w:rFonts w:hint="eastAsia"/>
                <w:color w:val="0000FF"/>
              </w:rPr>
              <w:t>! ----"</w:t>
            </w:r>
            <w:r w:rsidRPr="00A1380E">
              <w:rPr>
                <w:rFonts w:hint="eastAsia"/>
                <w:b/>
                <w:color w:val="EE0000"/>
              </w:rPr>
              <w:t>;</w:t>
            </w:r>
            <w:r w:rsidRPr="00BE7523">
              <w:rPr>
                <w:rFonts w:hint="eastAsia"/>
              </w:rPr>
              <w:t xml:space="preserve"> </w:t>
            </w:r>
          </w:p>
        </w:tc>
      </w:tr>
      <w:tr w:rsidR="00EE2BC5" w14:paraId="62FB6FF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52F73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E331D3" w14:textId="26F95511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EE0000"/>
              </w:rPr>
              <w:t>}</w:t>
            </w:r>
          </w:p>
        </w:tc>
      </w:tr>
      <w:tr w:rsidR="00EE2BC5" w14:paraId="2867B15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CCC7DCF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035F30" w14:textId="46413BDA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7B6B7B">
              <w:rPr>
                <w:color w:val="A6C9EC"/>
              </w:rPr>
              <w:tab/>
              <w:t>//////////////////////////////////////</w:t>
            </w:r>
          </w:p>
        </w:tc>
      </w:tr>
      <w:tr w:rsidR="00EE2BC5" w14:paraId="6E8BF85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5A883C6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D4108D" w14:textId="4FA1E965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"\n\n</w:t>
            </w:r>
            <w:r w:rsidRPr="00A1380E">
              <w:rPr>
                <w:rFonts w:hint="eastAsia"/>
                <w:color w:val="0000FF"/>
              </w:rPr>
              <w:t>按任意键继续</w:t>
            </w:r>
            <w:r w:rsidRPr="00A1380E">
              <w:rPr>
                <w:rFonts w:hint="eastAsia"/>
                <w:color w:val="0000FF"/>
              </w:rPr>
              <w:t>...."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4DF9B5E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A133726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3763BB" w14:textId="1183A14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  <w:t>c</w:t>
            </w:r>
            <w:r w:rsidRPr="00A1380E">
              <w:rPr>
                <w:b/>
                <w:color w:val="EE0000"/>
              </w:rPr>
              <w:t>=</w:t>
            </w:r>
            <w:proofErr w:type="spellStart"/>
            <w:r w:rsidRPr="00A1380E">
              <w:rPr>
                <w:color w:val="000000" w:themeColor="text1"/>
              </w:rPr>
              <w:t>getchar</w:t>
            </w:r>
            <w:proofErr w:type="spellEnd"/>
            <w:r w:rsidRPr="00A1380E">
              <w:rPr>
                <w:b/>
                <w:color w:val="EE0000"/>
              </w:rPr>
              <w:t>();</w:t>
            </w:r>
          </w:p>
        </w:tc>
      </w:tr>
      <w:tr w:rsidR="00EE2BC5" w14:paraId="7D254A2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2D949B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AABD19" w14:textId="01D01078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</w:rPr>
              <w:t>break</w:t>
            </w:r>
            <w:r w:rsidRPr="00A1380E">
              <w:rPr>
                <w:b/>
                <w:color w:val="EE0000"/>
              </w:rPr>
              <w:t>;</w:t>
            </w:r>
            <w:r w:rsidRPr="00BE7523">
              <w:tab/>
            </w:r>
          </w:p>
        </w:tc>
      </w:tr>
      <w:tr w:rsidR="00EE2BC5" w14:paraId="6B9C0C32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3B65B8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E19EF5" w14:textId="26148AFC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EE0000"/>
              </w:rPr>
              <w:t>}</w:t>
            </w:r>
          </w:p>
        </w:tc>
      </w:tr>
      <w:tr w:rsidR="00EE2BC5" w14:paraId="41FAE783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11F77B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4FEB19" w14:textId="7D24B2A6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3FB18DFB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6FFD6C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E06C8F" w14:textId="03E677A1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A1380E">
              <w:rPr>
                <w:rFonts w:hint="eastAsia"/>
                <w:b/>
              </w:rPr>
              <w:t>case</w:t>
            </w:r>
            <w:r w:rsidRPr="00BE7523">
              <w:rPr>
                <w:rFonts w:hint="eastAsia"/>
              </w:rPr>
              <w:t xml:space="preserve"> 6</w:t>
            </w:r>
            <w:r w:rsidRPr="00A1380E">
              <w:rPr>
                <w:rFonts w:hint="eastAsia"/>
                <w:b/>
                <w:color w:val="EE0000"/>
              </w:rPr>
              <w:t>:</w:t>
            </w:r>
            <w:r w:rsidRPr="00BE7523">
              <w:rPr>
                <w:rFonts w:hint="eastAsia"/>
              </w:rPr>
              <w:t xml:space="preserve"> </w:t>
            </w:r>
            <w:r w:rsidRPr="00A1380E">
              <w:rPr>
                <w:rFonts w:hint="eastAsia"/>
                <w:b/>
                <w:color w:val="EE0000"/>
              </w:rPr>
              <w:t>{</w:t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** </w:t>
            </w:r>
            <w:r w:rsidRPr="007B6B7B">
              <w:rPr>
                <w:rFonts w:hint="eastAsia"/>
                <w:color w:val="A6C9EC"/>
              </w:rPr>
              <w:t>遍历显示数据</w:t>
            </w:r>
            <w:r w:rsidRPr="007B6B7B">
              <w:rPr>
                <w:rFonts w:hint="eastAsia"/>
                <w:color w:val="A6C9EC"/>
              </w:rPr>
              <w:t xml:space="preserve"> ** </w:t>
            </w:r>
          </w:p>
        </w:tc>
      </w:tr>
      <w:tr w:rsidR="00EE2BC5" w14:paraId="051ADA4B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A33A2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F996CB" w14:textId="3B880F90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000000" w:themeColor="text1"/>
              </w:rPr>
              <w:t>char</w:t>
            </w:r>
            <w:r w:rsidRPr="00BE7523">
              <w:t xml:space="preserve"> c </w:t>
            </w:r>
            <w:r w:rsidRPr="00A1380E">
              <w:rPr>
                <w:b/>
                <w:color w:val="EE0000"/>
              </w:rPr>
              <w:t>=</w:t>
            </w:r>
            <w:r w:rsidRPr="00BE7523">
              <w:t xml:space="preserve"> 'N'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75C53F7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752AF7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FE3F0A" w14:textId="6DC9EA5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proofErr w:type="spellStart"/>
            <w:r w:rsidRPr="00BE7523">
              <w:t>DispList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r w:rsidRPr="00BE7523">
              <w:t>L</w:t>
            </w:r>
            <w:r w:rsidRPr="00A1380E">
              <w:rPr>
                <w:b/>
                <w:color w:val="EE0000"/>
              </w:rPr>
              <w:t>);</w:t>
            </w:r>
          </w:p>
        </w:tc>
      </w:tr>
      <w:tr w:rsidR="00EE2BC5" w14:paraId="672EE1A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1F339D1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FDD707" w14:textId="7630F6EE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7B6B7B">
              <w:rPr>
                <w:color w:val="A6C9EC"/>
              </w:rPr>
              <w:tab/>
              <w:t>//////////////////////////////////////</w:t>
            </w:r>
          </w:p>
        </w:tc>
      </w:tr>
      <w:tr w:rsidR="00EE2BC5" w14:paraId="1A87A74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DA4CB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BF009E" w14:textId="4F7E001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"\n\n</w:t>
            </w:r>
            <w:r w:rsidRPr="00A1380E">
              <w:rPr>
                <w:rFonts w:hint="eastAsia"/>
                <w:color w:val="0000FF"/>
              </w:rPr>
              <w:t>按任意键继续</w:t>
            </w:r>
            <w:r w:rsidRPr="00A1380E">
              <w:rPr>
                <w:rFonts w:hint="eastAsia"/>
                <w:color w:val="0000FF"/>
              </w:rPr>
              <w:t>...."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6792D06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579E9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6B546E" w14:textId="2FD78240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  <w:t>c</w:t>
            </w:r>
            <w:r w:rsidRPr="00A1380E">
              <w:rPr>
                <w:b/>
                <w:color w:val="EE0000"/>
              </w:rPr>
              <w:t>=</w:t>
            </w:r>
            <w:proofErr w:type="spellStart"/>
            <w:r w:rsidRPr="00A1380E">
              <w:rPr>
                <w:color w:val="000000" w:themeColor="text1"/>
              </w:rPr>
              <w:t>getchar</w:t>
            </w:r>
            <w:proofErr w:type="spellEnd"/>
            <w:r w:rsidRPr="00A1380E">
              <w:rPr>
                <w:b/>
                <w:color w:val="EE0000"/>
              </w:rPr>
              <w:t>();</w:t>
            </w:r>
          </w:p>
        </w:tc>
      </w:tr>
      <w:tr w:rsidR="00EE2BC5" w14:paraId="54A9787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9E77B43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7070EF" w14:textId="79AC94A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</w:rPr>
              <w:t>break</w:t>
            </w:r>
            <w:r w:rsidRPr="00A1380E">
              <w:rPr>
                <w:b/>
                <w:color w:val="EE0000"/>
              </w:rPr>
              <w:t>;</w:t>
            </w:r>
            <w:r w:rsidRPr="00BE7523">
              <w:tab/>
            </w:r>
          </w:p>
        </w:tc>
      </w:tr>
      <w:tr w:rsidR="00EE2BC5" w14:paraId="7541C126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1381A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608E59" w14:textId="6CD0E9B1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EE0000"/>
              </w:rPr>
              <w:t>}</w:t>
            </w:r>
          </w:p>
        </w:tc>
      </w:tr>
      <w:tr w:rsidR="00EE2BC5" w14:paraId="157FF31B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C965CD3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73B8A8" w14:textId="25A22FB3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29767590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5ACE9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B47196" w14:textId="5A0CBE5E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</w:rPr>
              <w:t>case</w:t>
            </w:r>
            <w:r w:rsidRPr="00BE7523">
              <w:t xml:space="preserve"> 7</w:t>
            </w:r>
            <w:r w:rsidRPr="00A1380E">
              <w:rPr>
                <w:b/>
                <w:color w:val="EE0000"/>
              </w:rPr>
              <w:t>:</w:t>
            </w:r>
            <w:r w:rsidRPr="00BE7523">
              <w:t xml:space="preserve"> </w:t>
            </w: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480F0D6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132102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E61DB8" w14:textId="35EFFBE8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000000" w:themeColor="text1"/>
              </w:rPr>
              <w:t>char</w:t>
            </w:r>
            <w:r w:rsidRPr="00BE7523">
              <w:t xml:space="preserve"> c </w:t>
            </w:r>
            <w:r w:rsidRPr="00A1380E">
              <w:rPr>
                <w:b/>
                <w:color w:val="EE0000"/>
              </w:rPr>
              <w:t>=</w:t>
            </w:r>
            <w:r w:rsidRPr="00BE7523">
              <w:t xml:space="preserve"> 'N'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2234C55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25104C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EEFB8B" w14:textId="529FD25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000000" w:themeColor="text1"/>
              </w:rPr>
              <w:t>int</w:t>
            </w:r>
            <w:r w:rsidRPr="00BE7523">
              <w:t xml:space="preserve"> n</w:t>
            </w:r>
            <w:r w:rsidRPr="00A1380E">
              <w:rPr>
                <w:b/>
                <w:color w:val="EE0000"/>
              </w:rPr>
              <w:t>=</w:t>
            </w:r>
            <w:r w:rsidRPr="00BE7523">
              <w:t>0</w:t>
            </w:r>
            <w:r w:rsidRPr="00A1380E">
              <w:rPr>
                <w:b/>
                <w:color w:val="EE0000"/>
              </w:rPr>
              <w:t>,</w:t>
            </w:r>
            <w:r w:rsidRPr="00BE7523">
              <w:t>i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21786390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9E7D66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3D65D4" w14:textId="585626E1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048D21E3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5E1BFC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647FF2" w14:textId="7C1E718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"\n</w:t>
            </w:r>
            <w:r w:rsidRPr="00A1380E">
              <w:rPr>
                <w:rFonts w:hint="eastAsia"/>
                <w:color w:val="0000FF"/>
              </w:rPr>
              <w:t>请输入表</w:t>
            </w:r>
            <w:r w:rsidRPr="00A1380E">
              <w:rPr>
                <w:rFonts w:hint="eastAsia"/>
                <w:color w:val="0000FF"/>
              </w:rPr>
              <w:t xml:space="preserve"> 2 </w:t>
            </w:r>
            <w:r w:rsidRPr="00A1380E">
              <w:rPr>
                <w:rFonts w:hint="eastAsia"/>
                <w:color w:val="0000FF"/>
              </w:rPr>
              <w:t>的长度</w:t>
            </w:r>
            <w:r w:rsidRPr="00A1380E">
              <w:rPr>
                <w:rFonts w:hint="eastAsia"/>
                <w:b/>
                <w:color w:val="0000FF"/>
              </w:rPr>
              <w:t>:</w:t>
            </w:r>
            <w:r w:rsidRPr="00A1380E">
              <w:rPr>
                <w:rFonts w:hint="eastAsia"/>
                <w:color w:val="0000FF"/>
              </w:rPr>
              <w:t>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4F48F63A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C833D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79373E" w14:textId="36F76366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proofErr w:type="spellStart"/>
            <w:r w:rsidRPr="00A1380E">
              <w:rPr>
                <w:b/>
              </w:rPr>
              <w:t>cin</w:t>
            </w:r>
            <w:proofErr w:type="spellEnd"/>
            <w:r w:rsidRPr="00A1380E">
              <w:rPr>
                <w:b/>
                <w:color w:val="EE0000"/>
              </w:rPr>
              <w:t>&gt;&gt;(</w:t>
            </w:r>
            <w:r w:rsidRPr="00BE7523">
              <w:t>n</w:t>
            </w:r>
            <w:r w:rsidRPr="00A1380E">
              <w:rPr>
                <w:b/>
                <w:color w:val="EE0000"/>
              </w:rPr>
              <w:t>);</w:t>
            </w:r>
          </w:p>
        </w:tc>
      </w:tr>
      <w:tr w:rsidR="00EE2BC5" w14:paraId="21FECE7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1A811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D7770B" w14:textId="4BAD21FC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proofErr w:type="spellStart"/>
            <w:r w:rsidRPr="00BE7523">
              <w:t>clearInputBuffer</w:t>
            </w:r>
            <w:proofErr w:type="spellEnd"/>
            <w:r w:rsidRPr="00A1380E">
              <w:rPr>
                <w:b/>
                <w:color w:val="EE0000"/>
              </w:rPr>
              <w:t>();</w:t>
            </w:r>
          </w:p>
        </w:tc>
      </w:tr>
      <w:tr w:rsidR="00EE2BC5" w14:paraId="53808E9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89A26E7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D35C15" w14:textId="235D5F42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  <w:t>n</w:t>
            </w:r>
            <w:r w:rsidRPr="00A1380E">
              <w:rPr>
                <w:rFonts w:hint="eastAsia"/>
                <w:b/>
                <w:color w:val="EE0000"/>
              </w:rPr>
              <w:t>&gt;</w:t>
            </w:r>
            <w:proofErr w:type="spellStart"/>
            <w:r w:rsidRPr="00BE7523">
              <w:rPr>
                <w:rFonts w:hint="eastAsia"/>
              </w:rPr>
              <w:t>MaxSize</w:t>
            </w:r>
            <w:r w:rsidRPr="00A1380E">
              <w:rPr>
                <w:rFonts w:hint="eastAsia"/>
                <w:b/>
                <w:color w:val="EE0000"/>
              </w:rPr>
              <w:t>?</w:t>
            </w:r>
            <w:r w:rsidRPr="00BE7523">
              <w:rPr>
                <w:rFonts w:hint="eastAsia"/>
              </w:rPr>
              <w:t>n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=</w:t>
            </w:r>
            <w:proofErr w:type="spellStart"/>
            <w:r w:rsidRPr="00BE7523">
              <w:rPr>
                <w:rFonts w:hint="eastAsia"/>
              </w:rPr>
              <w:t>MaxSize</w:t>
            </w:r>
            <w:r w:rsidRPr="00A1380E">
              <w:rPr>
                <w:rFonts w:hint="eastAsia"/>
                <w:b/>
                <w:color w:val="EE0000"/>
              </w:rPr>
              <w:t>:</w:t>
            </w:r>
            <w:r w:rsidRPr="00BE7523">
              <w:rPr>
                <w:rFonts w:hint="eastAsia"/>
              </w:rPr>
              <w:t>n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=</w:t>
            </w:r>
            <w:r w:rsidRPr="00BE7523">
              <w:rPr>
                <w:rFonts w:hint="eastAsia"/>
              </w:rPr>
              <w:t>n</w:t>
            </w:r>
            <w:r w:rsidRPr="00A1380E">
              <w:rPr>
                <w:rFonts w:hint="eastAsia"/>
                <w:b/>
                <w:color w:val="EE0000"/>
              </w:rPr>
              <w:t>;</w:t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="007B6B7B">
              <w:tab/>
            </w:r>
            <w:r w:rsidR="007B6B7B"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限制长度</w:t>
            </w:r>
            <w:r w:rsidRPr="007B6B7B">
              <w:rPr>
                <w:rFonts w:hint="eastAsia"/>
                <w:color w:val="A6C9EC"/>
              </w:rPr>
              <w:t xml:space="preserve"> </w:t>
            </w:r>
          </w:p>
        </w:tc>
      </w:tr>
      <w:tr w:rsidR="00EE2BC5" w14:paraId="2114263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A5C040C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13E3BB" w14:textId="5D6B9ED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6AA456E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3649A13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77A93C" w14:textId="04BA7AFA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  <w:color w:val="000000" w:themeColor="text1"/>
              </w:rPr>
              <w:t>ElemType</w:t>
            </w:r>
            <w:proofErr w:type="spellEnd"/>
            <w:r w:rsidRPr="00BE7523">
              <w:rPr>
                <w:rFonts w:hint="eastAsia"/>
              </w:rPr>
              <w:t xml:space="preserve"> </w:t>
            </w:r>
            <w:r w:rsidRPr="00A1380E">
              <w:rPr>
                <w:rFonts w:hint="eastAsia"/>
                <w:b/>
                <w:color w:val="EE0000"/>
              </w:rPr>
              <w:t>*</w:t>
            </w:r>
            <w:r w:rsidRPr="00BE7523">
              <w:rPr>
                <w:rFonts w:hint="eastAsia"/>
              </w:rPr>
              <w:t xml:space="preserve">a </w:t>
            </w:r>
            <w:r w:rsidRPr="00A1380E">
              <w:rPr>
                <w:rFonts w:hint="eastAsia"/>
                <w:b/>
                <w:color w:val="EE0000"/>
              </w:rPr>
              <w:t>=</w:t>
            </w:r>
            <w:r w:rsidRPr="00BE7523">
              <w:rPr>
                <w:rFonts w:hint="eastAsia"/>
              </w:rPr>
              <w:t xml:space="preserve"> new </w:t>
            </w:r>
            <w:proofErr w:type="spellStart"/>
            <w:r w:rsidRPr="00A1380E">
              <w:rPr>
                <w:rFonts w:hint="eastAsia"/>
                <w:b/>
                <w:color w:val="000000" w:themeColor="text1"/>
              </w:rPr>
              <w:t>ElemType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[</w:t>
            </w:r>
            <w:r w:rsidRPr="00BE7523">
              <w:rPr>
                <w:rFonts w:hint="eastAsia"/>
              </w:rPr>
              <w:t>n</w:t>
            </w:r>
            <w:r w:rsidRPr="00A1380E">
              <w:rPr>
                <w:rFonts w:hint="eastAsia"/>
                <w:b/>
                <w:color w:val="EE0000"/>
              </w:rPr>
              <w:t>];</w:t>
            </w:r>
            <w:r w:rsidRPr="00BE7523">
              <w:rPr>
                <w:rFonts w:hint="eastAsia"/>
              </w:rPr>
              <w:t xml:space="preserve"> </w:t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动态分配数组</w:t>
            </w:r>
          </w:p>
        </w:tc>
      </w:tr>
      <w:tr w:rsidR="00EE2BC5" w14:paraId="11F267F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EBCB9F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36AF5E" w14:textId="010C7183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7B6B7B">
              <w:rPr>
                <w:color w:val="A6C9EC"/>
              </w:rPr>
              <w:t xml:space="preserve">// </w:t>
            </w:r>
            <w:proofErr w:type="spellStart"/>
            <w:r w:rsidRPr="007B6B7B">
              <w:rPr>
                <w:color w:val="A6C9EC"/>
              </w:rPr>
              <w:t>ElemType</w:t>
            </w:r>
            <w:proofErr w:type="spellEnd"/>
            <w:r w:rsidRPr="007B6B7B">
              <w:rPr>
                <w:color w:val="A6C9EC"/>
              </w:rPr>
              <w:t xml:space="preserve"> a[n];</w:t>
            </w:r>
          </w:p>
        </w:tc>
      </w:tr>
      <w:tr w:rsidR="00EE2BC5" w14:paraId="3FD2AC0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29595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55560B" w14:textId="556B53E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4540A86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099086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FA2A97" w14:textId="117EB04B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000000" w:themeColor="text1"/>
              </w:rPr>
              <w:t>if</w:t>
            </w:r>
            <w:r w:rsidRPr="00A1380E">
              <w:rPr>
                <w:b/>
                <w:color w:val="EE0000"/>
              </w:rPr>
              <w:t>(</w:t>
            </w:r>
            <w:r w:rsidRPr="00BE7523">
              <w:t>L1</w:t>
            </w:r>
            <w:r w:rsidRPr="00A1380E">
              <w:rPr>
                <w:b/>
                <w:color w:val="EE0000"/>
              </w:rPr>
              <w:t>==</w:t>
            </w:r>
            <w:r w:rsidRPr="00BE7523">
              <w:t>NULL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53988A26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C91421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15FD05" w14:textId="443DF75A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7FA26D40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825D2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3CB2C1" w14:textId="184703D3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 xml:space="preserve">"\n---- </w:t>
            </w:r>
            <w:r w:rsidRPr="00A1380E">
              <w:rPr>
                <w:rFonts w:hint="eastAsia"/>
                <w:color w:val="0000FF"/>
              </w:rPr>
              <w:t>表</w:t>
            </w:r>
            <w:r w:rsidRPr="00A1380E">
              <w:rPr>
                <w:rFonts w:hint="eastAsia"/>
                <w:color w:val="0000FF"/>
              </w:rPr>
              <w:t xml:space="preserve"> 2 </w:t>
            </w:r>
            <w:r w:rsidRPr="00A1380E">
              <w:rPr>
                <w:rFonts w:hint="eastAsia"/>
                <w:color w:val="0000FF"/>
              </w:rPr>
              <w:t>不存在</w:t>
            </w:r>
            <w:r w:rsidRPr="00A1380E">
              <w:rPr>
                <w:rFonts w:hint="eastAsia"/>
                <w:b/>
                <w:color w:val="0000FF"/>
              </w:rPr>
              <w:t>,</w:t>
            </w:r>
            <w:r w:rsidRPr="00A1380E">
              <w:rPr>
                <w:rFonts w:hint="eastAsia"/>
                <w:color w:val="0000FF"/>
              </w:rPr>
              <w:t>程序已退出</w:t>
            </w:r>
            <w:r w:rsidRPr="00A1380E">
              <w:rPr>
                <w:rFonts w:hint="eastAsia"/>
                <w:color w:val="0000FF"/>
              </w:rPr>
              <w:t>! ----"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350401B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B3683C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6B6B65" w14:textId="3F97909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  <w:t>delete</w:t>
            </w:r>
            <w:r w:rsidRPr="00A1380E">
              <w:rPr>
                <w:rFonts w:hint="eastAsia"/>
                <w:b/>
                <w:color w:val="EE0000"/>
              </w:rPr>
              <w:t>[]</w:t>
            </w:r>
            <w:r w:rsidRPr="00BE7523">
              <w:rPr>
                <w:rFonts w:hint="eastAsia"/>
              </w:rPr>
              <w:t xml:space="preserve"> a</w:t>
            </w:r>
            <w:r w:rsidRPr="00A1380E">
              <w:rPr>
                <w:rFonts w:hint="eastAsia"/>
                <w:b/>
                <w:color w:val="EE0000"/>
              </w:rPr>
              <w:t>;</w:t>
            </w:r>
            <w:r w:rsidRPr="00BE7523">
              <w:rPr>
                <w:rFonts w:hint="eastAsia"/>
              </w:rPr>
              <w:t xml:space="preserve"> </w:t>
            </w:r>
            <w:r w:rsidR="007B6B7B">
              <w:tab/>
            </w:r>
            <w:r w:rsidR="007B6B7B">
              <w:tab/>
            </w:r>
            <w:r w:rsidR="007B6B7B">
              <w:tab/>
            </w:r>
            <w:r w:rsidR="007B6B7B">
              <w:tab/>
            </w:r>
            <w:r w:rsidR="007B6B7B">
              <w:tab/>
            </w:r>
            <w:r w:rsidR="007B6B7B">
              <w:tab/>
            </w:r>
            <w:r w:rsidR="007B6B7B">
              <w:tab/>
            </w:r>
            <w:r w:rsidR="007B6B7B"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释放数组</w:t>
            </w:r>
          </w:p>
        </w:tc>
      </w:tr>
      <w:tr w:rsidR="00EE2BC5" w14:paraId="47F3136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428F68F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879F32" w14:textId="4B74C473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7B6B7B">
              <w:rPr>
                <w:color w:val="A6C9EC"/>
              </w:rPr>
              <w:t>//////////////////////////////////////</w:t>
            </w:r>
          </w:p>
        </w:tc>
      </w:tr>
      <w:tr w:rsidR="00EE2BC5" w14:paraId="0C992B4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BBCE62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D5C953" w14:textId="59A14651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"\n\n</w:t>
            </w:r>
            <w:r w:rsidRPr="00A1380E">
              <w:rPr>
                <w:rFonts w:hint="eastAsia"/>
                <w:color w:val="0000FF"/>
              </w:rPr>
              <w:t>按任意键继续</w:t>
            </w:r>
            <w:r w:rsidRPr="00A1380E">
              <w:rPr>
                <w:rFonts w:hint="eastAsia"/>
                <w:color w:val="0000FF"/>
              </w:rPr>
              <w:t>...."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6565F3C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0AC5D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54B30D" w14:textId="1B1389C3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  <w:t>c</w:t>
            </w:r>
            <w:r w:rsidRPr="00A1380E">
              <w:rPr>
                <w:b/>
                <w:color w:val="EE0000"/>
              </w:rPr>
              <w:t>=</w:t>
            </w:r>
            <w:proofErr w:type="spellStart"/>
            <w:r w:rsidRPr="00A1380E">
              <w:rPr>
                <w:color w:val="000000" w:themeColor="text1"/>
              </w:rPr>
              <w:t>getchar</w:t>
            </w:r>
            <w:proofErr w:type="spellEnd"/>
            <w:r w:rsidRPr="00A1380E">
              <w:rPr>
                <w:b/>
                <w:color w:val="EE0000"/>
              </w:rPr>
              <w:t>();</w:t>
            </w:r>
          </w:p>
        </w:tc>
      </w:tr>
      <w:tr w:rsidR="00EE2BC5" w14:paraId="0243E18A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97FE7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0B0822" w14:textId="5798CCB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</w:rPr>
              <w:t>break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75AF5CE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990916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27D8A7" w14:textId="1BF352C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EE0000"/>
              </w:rPr>
              <w:t>}</w:t>
            </w:r>
          </w:p>
        </w:tc>
      </w:tr>
      <w:tr w:rsidR="00EE2BC5" w14:paraId="72EA191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D7EE1F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AFEB7E" w14:textId="60BAF67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7DF34AA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300E45B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453446" w14:textId="7F8DA46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  <w:t>for</w:t>
            </w:r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i</w:t>
            </w:r>
            <w:proofErr w:type="spellEnd"/>
            <w:r w:rsidRPr="00A1380E">
              <w:rPr>
                <w:b/>
                <w:color w:val="EE0000"/>
              </w:rPr>
              <w:t>=</w:t>
            </w:r>
            <w:r w:rsidRPr="00BE7523">
              <w:t>0</w:t>
            </w:r>
            <w:r w:rsidRPr="00A1380E">
              <w:rPr>
                <w:b/>
                <w:color w:val="EE0000"/>
              </w:rPr>
              <w:t>;</w:t>
            </w:r>
            <w:r w:rsidRPr="00BE7523">
              <w:t>i</w:t>
            </w:r>
            <w:r w:rsidRPr="00A1380E">
              <w:rPr>
                <w:b/>
                <w:color w:val="EE0000"/>
              </w:rPr>
              <w:t>&lt;</w:t>
            </w:r>
            <w:proofErr w:type="spellStart"/>
            <w:r w:rsidRPr="00BE7523">
              <w:t>n</w:t>
            </w:r>
            <w:r w:rsidRPr="00A1380E">
              <w:rPr>
                <w:b/>
                <w:color w:val="EE0000"/>
              </w:rPr>
              <w:t>;</w:t>
            </w:r>
            <w:r w:rsidRPr="00BE7523">
              <w:t>i</w:t>
            </w:r>
            <w:proofErr w:type="spellEnd"/>
            <w:r w:rsidRPr="007B6B7B">
              <w:rPr>
                <w:b/>
                <w:color w:val="EE0000"/>
              </w:rPr>
              <w:t>++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469B644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AAD41C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C0CD93" w14:textId="43F1290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  <w:t>a</w:t>
            </w:r>
            <w:r w:rsidRPr="00A1380E">
              <w:rPr>
                <w:rFonts w:hint="eastAsia"/>
                <w:b/>
                <w:color w:val="EE0000"/>
              </w:rPr>
              <w:t>[</w:t>
            </w:r>
            <w:proofErr w:type="spellStart"/>
            <w:r w:rsidRPr="00BE7523">
              <w:rPr>
                <w:rFonts w:hint="eastAsia"/>
              </w:rPr>
              <w:t>i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]=</w:t>
            </w:r>
            <w:r w:rsidRPr="00BE7523">
              <w:rPr>
                <w:rFonts w:hint="eastAsia"/>
              </w:rPr>
              <w:t>rand</w:t>
            </w:r>
            <w:r w:rsidRPr="00A1380E">
              <w:rPr>
                <w:rFonts w:hint="eastAsia"/>
                <w:b/>
                <w:color w:val="EE0000"/>
              </w:rPr>
              <w:t>();</w:t>
            </w:r>
            <w:r w:rsidRPr="00BE7523">
              <w:rPr>
                <w:rFonts w:hint="eastAsia"/>
              </w:rPr>
              <w:tab/>
            </w:r>
            <w:r w:rsidR="007B6B7B">
              <w:tab/>
            </w:r>
            <w:r w:rsidR="007B6B7B">
              <w:tab/>
            </w:r>
            <w:r w:rsidR="007B6B7B">
              <w:tab/>
            </w:r>
            <w:r w:rsidR="007B6B7B">
              <w:tab/>
            </w:r>
            <w:r w:rsidR="007B6B7B">
              <w:tab/>
            </w:r>
            <w:r w:rsidR="007B6B7B">
              <w:tab/>
            </w:r>
            <w:r w:rsidR="007B6B7B">
              <w:tab/>
            </w:r>
            <w:r w:rsidRPr="007B6B7B">
              <w:rPr>
                <w:rFonts w:hint="eastAsia"/>
                <w:color w:val="A6C9EC"/>
              </w:rPr>
              <w:t>//</w:t>
            </w:r>
            <w:r w:rsidR="007B6B7B" w:rsidRPr="007B6B7B">
              <w:rPr>
                <w:rFonts w:hint="eastAsia"/>
                <w:color w:val="A6C9EC"/>
              </w:rPr>
              <w:t xml:space="preserve"> </w:t>
            </w:r>
            <w:r w:rsidRPr="007B6B7B">
              <w:rPr>
                <w:rFonts w:hint="eastAsia"/>
                <w:color w:val="A6C9EC"/>
              </w:rPr>
              <w:t>生成试验数据</w:t>
            </w:r>
            <w:r w:rsidRPr="007B6B7B">
              <w:rPr>
                <w:rFonts w:hint="eastAsia"/>
                <w:color w:val="A6C9EC"/>
              </w:rPr>
              <w:t xml:space="preserve"> </w:t>
            </w:r>
          </w:p>
        </w:tc>
      </w:tr>
      <w:tr w:rsidR="00EE2BC5" w14:paraId="51BFE53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708D3E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B4F8F6" w14:textId="303140D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5F3162E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567352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6E72A8" w14:textId="6C90C1A1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proofErr w:type="spellStart"/>
            <w:r w:rsidRPr="00BE7523">
              <w:t>CreateList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r w:rsidRPr="00BE7523">
              <w:t>L1</w:t>
            </w:r>
            <w:r w:rsidRPr="00A1380E">
              <w:rPr>
                <w:b/>
                <w:color w:val="EE0000"/>
              </w:rPr>
              <w:t>,</w:t>
            </w:r>
            <w:r w:rsidRPr="00BE7523">
              <w:t>a</w:t>
            </w:r>
            <w:r w:rsidRPr="00A1380E">
              <w:rPr>
                <w:b/>
                <w:color w:val="EE0000"/>
              </w:rPr>
              <w:t>,</w:t>
            </w:r>
            <w:r w:rsidRPr="00BE7523">
              <w:t>n</w:t>
            </w:r>
            <w:r w:rsidRPr="00A1380E">
              <w:rPr>
                <w:b/>
                <w:color w:val="EE0000"/>
              </w:rPr>
              <w:t>);</w:t>
            </w:r>
          </w:p>
        </w:tc>
      </w:tr>
      <w:tr w:rsidR="00EE2BC5" w14:paraId="094A9AD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8AD623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9EB31F" w14:textId="08613BAC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4827982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66F247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694923" w14:textId="153AE478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 xml:space="preserve">"\n---- </w:t>
            </w:r>
            <w:r w:rsidRPr="00A1380E">
              <w:rPr>
                <w:rFonts w:hint="eastAsia"/>
                <w:color w:val="0000FF"/>
              </w:rPr>
              <w:t>顺序表</w:t>
            </w:r>
            <w:r w:rsidRPr="00A1380E">
              <w:rPr>
                <w:rFonts w:hint="eastAsia"/>
                <w:color w:val="0000FF"/>
              </w:rPr>
              <w:t xml:space="preserve"> 2 </w:t>
            </w:r>
            <w:r w:rsidRPr="00A1380E">
              <w:rPr>
                <w:rFonts w:hint="eastAsia"/>
                <w:color w:val="0000FF"/>
              </w:rPr>
              <w:t>已建立</w:t>
            </w:r>
            <w:r w:rsidRPr="00A1380E">
              <w:rPr>
                <w:rFonts w:hint="eastAsia"/>
                <w:color w:val="0000FF"/>
              </w:rPr>
              <w:t>! ----"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097E4835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9DB0C6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937F0F" w14:textId="763B2246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  <w:t>delete</w:t>
            </w:r>
            <w:r w:rsidRPr="00A1380E">
              <w:rPr>
                <w:rFonts w:hint="eastAsia"/>
                <w:b/>
                <w:color w:val="EE0000"/>
              </w:rPr>
              <w:t>[]</w:t>
            </w:r>
            <w:r w:rsidRPr="00BE7523">
              <w:rPr>
                <w:rFonts w:hint="eastAsia"/>
              </w:rPr>
              <w:t xml:space="preserve"> a</w:t>
            </w:r>
            <w:r w:rsidRPr="00A1380E">
              <w:rPr>
                <w:rFonts w:hint="eastAsia"/>
                <w:b/>
                <w:color w:val="EE0000"/>
              </w:rPr>
              <w:t>;</w:t>
            </w:r>
            <w:r w:rsidRPr="00BE7523">
              <w:rPr>
                <w:rFonts w:hint="eastAsia"/>
              </w:rPr>
              <w:t xml:space="preserve"> </w:t>
            </w:r>
            <w:r w:rsidR="007B6B7B">
              <w:tab/>
            </w:r>
            <w:r w:rsidR="007B6B7B">
              <w:tab/>
            </w:r>
            <w:r w:rsidR="007B6B7B">
              <w:tab/>
            </w:r>
            <w:r w:rsidR="007B6B7B">
              <w:tab/>
            </w:r>
            <w:r w:rsidR="007B6B7B">
              <w:tab/>
            </w:r>
            <w:r w:rsidR="007B6B7B">
              <w:tab/>
            </w:r>
            <w:r w:rsidR="007B6B7B">
              <w:tab/>
            </w:r>
            <w:r w:rsidR="007B6B7B">
              <w:tab/>
            </w:r>
            <w:r w:rsidR="007B6B7B"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释放数组</w:t>
            </w:r>
            <w:r w:rsidRPr="007B6B7B">
              <w:rPr>
                <w:rFonts w:hint="eastAsia"/>
                <w:color w:val="A6C9EC"/>
              </w:rPr>
              <w:t xml:space="preserve"> </w:t>
            </w:r>
          </w:p>
        </w:tc>
      </w:tr>
      <w:tr w:rsidR="00EE2BC5" w14:paraId="174FABA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A220949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CB10C8" w14:textId="441C4295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7B6B7B">
              <w:rPr>
                <w:color w:val="A6C9EC"/>
              </w:rPr>
              <w:t>//////////////////////////////////////</w:t>
            </w:r>
          </w:p>
        </w:tc>
      </w:tr>
      <w:tr w:rsidR="00EE2BC5" w14:paraId="1F788B3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B9D8D1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BFB466" w14:textId="0B332C3E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"\n\n</w:t>
            </w:r>
            <w:r w:rsidRPr="00A1380E">
              <w:rPr>
                <w:rFonts w:hint="eastAsia"/>
                <w:color w:val="0000FF"/>
              </w:rPr>
              <w:t>按任意键继续</w:t>
            </w:r>
            <w:r w:rsidRPr="00A1380E">
              <w:rPr>
                <w:rFonts w:hint="eastAsia"/>
                <w:color w:val="0000FF"/>
              </w:rPr>
              <w:t>...."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2D18957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6F3F1E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943DEE" w14:textId="4534FF65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  <w:t>c</w:t>
            </w:r>
            <w:r w:rsidRPr="00A1380E">
              <w:rPr>
                <w:b/>
                <w:color w:val="EE0000"/>
              </w:rPr>
              <w:t>=</w:t>
            </w:r>
            <w:proofErr w:type="spellStart"/>
            <w:r w:rsidRPr="00A1380E">
              <w:rPr>
                <w:color w:val="000000" w:themeColor="text1"/>
              </w:rPr>
              <w:t>getchar</w:t>
            </w:r>
            <w:proofErr w:type="spellEnd"/>
            <w:r w:rsidRPr="00A1380E">
              <w:rPr>
                <w:b/>
                <w:color w:val="EE0000"/>
              </w:rPr>
              <w:t>();</w:t>
            </w:r>
          </w:p>
        </w:tc>
      </w:tr>
      <w:tr w:rsidR="00EE2BC5" w14:paraId="24C7D50B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8B825A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883E39" w14:textId="1D369A5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</w:rPr>
              <w:t>break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0731E67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C284623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17AC17" w14:textId="52CC9F00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EE0000"/>
              </w:rPr>
              <w:t>}</w:t>
            </w:r>
          </w:p>
        </w:tc>
      </w:tr>
      <w:tr w:rsidR="00EE2BC5" w14:paraId="1AD49993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C31C67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98BE98" w14:textId="0EFCAC3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523496BB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8CD266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704C86" w14:textId="0E66FB45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</w:rPr>
              <w:t>case</w:t>
            </w:r>
            <w:r w:rsidRPr="00BE7523">
              <w:t xml:space="preserve"> 8</w:t>
            </w:r>
            <w:r w:rsidRPr="00A1380E">
              <w:rPr>
                <w:b/>
                <w:color w:val="EE0000"/>
              </w:rPr>
              <w:t>:</w:t>
            </w:r>
            <w:r w:rsidRPr="00BE7523">
              <w:t xml:space="preserve"> </w:t>
            </w: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123C780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EA1E93F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7E096E" w14:textId="1FC23845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000000" w:themeColor="text1"/>
              </w:rPr>
              <w:t>char</w:t>
            </w:r>
            <w:r w:rsidRPr="00BE7523">
              <w:t xml:space="preserve"> c </w:t>
            </w:r>
            <w:r w:rsidRPr="00A1380E">
              <w:rPr>
                <w:b/>
                <w:color w:val="EE0000"/>
              </w:rPr>
              <w:t>=</w:t>
            </w:r>
            <w:r w:rsidRPr="00BE7523">
              <w:t xml:space="preserve"> 'N'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4C228C33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2F20B85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B0CFD9" w14:textId="78F57D5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46160D12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A99529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CC062E" w14:textId="7CD751DE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000000" w:themeColor="text1"/>
              </w:rPr>
              <w:t>if</w:t>
            </w:r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ListEmpty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r w:rsidRPr="00BE7523">
              <w:t>L1</w:t>
            </w:r>
            <w:r w:rsidRPr="00A1380E">
              <w:rPr>
                <w:b/>
                <w:color w:val="EE0000"/>
              </w:rPr>
              <w:t>)</w:t>
            </w:r>
            <w:r w:rsidRPr="00BE7523">
              <w:t>!</w:t>
            </w:r>
            <w:r w:rsidRPr="00A1380E">
              <w:rPr>
                <w:b/>
                <w:color w:val="EE0000"/>
              </w:rPr>
              <w:t>=</w:t>
            </w:r>
            <w:r w:rsidRPr="00BE7523">
              <w:t xml:space="preserve">0 </w:t>
            </w:r>
            <w:r w:rsidRPr="007B6B7B">
              <w:rPr>
                <w:b/>
                <w:color w:val="EE0000"/>
              </w:rPr>
              <w:t>||</w:t>
            </w:r>
            <w:r w:rsidRPr="00BE7523">
              <w:t xml:space="preserve"> </w:t>
            </w:r>
            <w:proofErr w:type="spellStart"/>
            <w:r w:rsidRPr="00BE7523">
              <w:t>ListEmpty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r w:rsidRPr="00BE7523">
              <w:t>L1</w:t>
            </w:r>
            <w:r w:rsidRPr="00A1380E">
              <w:rPr>
                <w:b/>
                <w:color w:val="EE0000"/>
              </w:rPr>
              <w:t>))</w:t>
            </w:r>
          </w:p>
        </w:tc>
      </w:tr>
      <w:tr w:rsidR="00EE2BC5" w14:paraId="3233C475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F46643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809728" w14:textId="6B6C9FDE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5A3935F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EDCCC93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A11897" w14:textId="413DE8FB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 xml:space="preserve">"\n---- </w:t>
            </w:r>
            <w:r w:rsidRPr="00A1380E">
              <w:rPr>
                <w:rFonts w:hint="eastAsia"/>
                <w:color w:val="0000FF"/>
              </w:rPr>
              <w:t>表</w:t>
            </w:r>
            <w:r w:rsidRPr="00A1380E">
              <w:rPr>
                <w:rFonts w:hint="eastAsia"/>
                <w:color w:val="0000FF"/>
              </w:rPr>
              <w:t xml:space="preserve"> 2 </w:t>
            </w:r>
            <w:r w:rsidRPr="00A1380E">
              <w:rPr>
                <w:rFonts w:hint="eastAsia"/>
                <w:color w:val="0000FF"/>
              </w:rPr>
              <w:t>为空</w:t>
            </w:r>
            <w:r w:rsidRPr="00A1380E">
              <w:rPr>
                <w:rFonts w:hint="eastAsia"/>
                <w:b/>
                <w:color w:val="0000FF"/>
              </w:rPr>
              <w:t>,</w:t>
            </w:r>
            <w:r w:rsidRPr="00A1380E">
              <w:rPr>
                <w:rFonts w:hint="eastAsia"/>
                <w:color w:val="0000FF"/>
              </w:rPr>
              <w:t>程序已退出</w:t>
            </w:r>
            <w:r w:rsidRPr="00A1380E">
              <w:rPr>
                <w:rFonts w:hint="eastAsia"/>
                <w:color w:val="0000FF"/>
              </w:rPr>
              <w:t>! ----"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7E1A1BC0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BA11FF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515441" w14:textId="7F1FBD39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color w:val="A6C9EC"/>
              </w:rPr>
              <w:tab/>
            </w:r>
            <w:r w:rsidRPr="007B6B7B">
              <w:rPr>
                <w:color w:val="A6C9EC"/>
              </w:rPr>
              <w:tab/>
            </w:r>
            <w:r w:rsidRPr="007B6B7B">
              <w:rPr>
                <w:color w:val="A6C9EC"/>
              </w:rPr>
              <w:tab/>
              <w:t>//////////////////////////////////////</w:t>
            </w:r>
          </w:p>
        </w:tc>
      </w:tr>
      <w:tr w:rsidR="00EE2BC5" w14:paraId="0CBA3B6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FF5656B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44095A9" w14:textId="7FAB1DF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"\n\n</w:t>
            </w:r>
            <w:r w:rsidRPr="00A1380E">
              <w:rPr>
                <w:rFonts w:hint="eastAsia"/>
                <w:color w:val="0000FF"/>
              </w:rPr>
              <w:t>按任意键继续</w:t>
            </w:r>
            <w:r w:rsidRPr="00A1380E">
              <w:rPr>
                <w:rFonts w:hint="eastAsia"/>
                <w:color w:val="0000FF"/>
              </w:rPr>
              <w:t>...."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63CED90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290FFE1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B52810" w14:textId="62A9095B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  <w:t>c</w:t>
            </w:r>
            <w:r w:rsidRPr="00A1380E">
              <w:rPr>
                <w:b/>
                <w:color w:val="EE0000"/>
              </w:rPr>
              <w:t>=</w:t>
            </w:r>
            <w:proofErr w:type="spellStart"/>
            <w:r w:rsidRPr="00A1380E">
              <w:rPr>
                <w:color w:val="000000" w:themeColor="text1"/>
              </w:rPr>
              <w:t>getchar</w:t>
            </w:r>
            <w:proofErr w:type="spellEnd"/>
            <w:r w:rsidRPr="00A1380E">
              <w:rPr>
                <w:b/>
                <w:color w:val="EE0000"/>
              </w:rPr>
              <w:t>();</w:t>
            </w:r>
          </w:p>
        </w:tc>
      </w:tr>
      <w:tr w:rsidR="00EE2BC5" w14:paraId="5C38E846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345B2CC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E8FCD9" w14:textId="09D8E1AC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</w:rPr>
              <w:t>break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2A83293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CDA2A79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9C2D50" w14:textId="60562F6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EE0000"/>
              </w:rPr>
              <w:t>}</w:t>
            </w:r>
          </w:p>
        </w:tc>
      </w:tr>
      <w:tr w:rsidR="00EE2BC5" w14:paraId="1A748F0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06C111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297B85" w14:textId="6564FA19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3F4D043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9AC011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C70D11" w14:textId="6DDB8B10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000000" w:themeColor="text1"/>
              </w:rPr>
              <w:t>if</w:t>
            </w:r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ListEmpty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r w:rsidRPr="00BE7523">
              <w:t>L</w:t>
            </w:r>
            <w:r w:rsidRPr="00A1380E">
              <w:rPr>
                <w:b/>
                <w:color w:val="EE0000"/>
              </w:rPr>
              <w:t>)</w:t>
            </w:r>
            <w:r w:rsidRPr="00BE7523">
              <w:t xml:space="preserve"> </w:t>
            </w:r>
            <w:r w:rsidRPr="007B6B7B">
              <w:rPr>
                <w:b/>
                <w:color w:val="EE0000"/>
              </w:rPr>
              <w:t>||</w:t>
            </w:r>
            <w:r w:rsidRPr="00BE7523">
              <w:t xml:space="preserve"> L-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length</w:t>
            </w:r>
            <w:r w:rsidRPr="00A1380E">
              <w:rPr>
                <w:b/>
                <w:color w:val="EE0000"/>
              </w:rPr>
              <w:t>==</w:t>
            </w:r>
            <w:r w:rsidRPr="00BE7523">
              <w:t>MaxSize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7444CB0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7DCE16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580F03" w14:textId="1A72D9EE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41757AA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C50901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F7188C" w14:textId="431F2F5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 xml:space="preserve">        </w:t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 xml:space="preserve">"\n---- </w:t>
            </w:r>
            <w:r w:rsidRPr="00A1380E">
              <w:rPr>
                <w:rFonts w:hint="eastAsia"/>
                <w:color w:val="0000FF"/>
              </w:rPr>
              <w:t>表</w:t>
            </w:r>
            <w:r w:rsidRPr="00A1380E">
              <w:rPr>
                <w:rFonts w:hint="eastAsia"/>
                <w:color w:val="0000FF"/>
              </w:rPr>
              <w:t xml:space="preserve"> 1 </w:t>
            </w:r>
            <w:r w:rsidRPr="00A1380E">
              <w:rPr>
                <w:rFonts w:hint="eastAsia"/>
                <w:color w:val="0000FF"/>
              </w:rPr>
              <w:t>为空或已满</w:t>
            </w:r>
            <w:r w:rsidRPr="00A1380E">
              <w:rPr>
                <w:rFonts w:hint="eastAsia"/>
                <w:color w:val="0000FF"/>
              </w:rPr>
              <w:t>! ----"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36E7AE45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416523B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5D71E8" w14:textId="1E67F912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 xml:space="preserve">        </w:t>
            </w:r>
            <w:r w:rsidRPr="007B6B7B">
              <w:rPr>
                <w:color w:val="A6C9EC"/>
              </w:rPr>
              <w:tab/>
              <w:t>//////////////////////////////////////</w:t>
            </w:r>
          </w:p>
        </w:tc>
      </w:tr>
      <w:tr w:rsidR="00EE2BC5" w14:paraId="509F88D0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F75F3CB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16B161" w14:textId="15CAE090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 xml:space="preserve">        </w:t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"\n\n</w:t>
            </w:r>
            <w:r w:rsidRPr="00A1380E">
              <w:rPr>
                <w:rFonts w:hint="eastAsia"/>
                <w:color w:val="0000FF"/>
              </w:rPr>
              <w:t>按任意键继续</w:t>
            </w:r>
            <w:r w:rsidRPr="00A1380E">
              <w:rPr>
                <w:rFonts w:hint="eastAsia"/>
                <w:color w:val="0000FF"/>
              </w:rPr>
              <w:t>...."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56C7B49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B2321B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D245AD" w14:textId="2315B08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 xml:space="preserve">        </w:t>
            </w:r>
            <w:r w:rsidRPr="00BE7523">
              <w:tab/>
            </w:r>
            <w:r w:rsidRPr="00BE7523">
              <w:tab/>
            </w:r>
            <w:r w:rsidRPr="00BE7523">
              <w:tab/>
              <w:t>c</w:t>
            </w:r>
            <w:r w:rsidRPr="00A1380E">
              <w:rPr>
                <w:b/>
                <w:color w:val="EE0000"/>
              </w:rPr>
              <w:t>=</w:t>
            </w:r>
            <w:proofErr w:type="spellStart"/>
            <w:r w:rsidRPr="00A1380E">
              <w:rPr>
                <w:color w:val="000000" w:themeColor="text1"/>
              </w:rPr>
              <w:t>getchar</w:t>
            </w:r>
            <w:proofErr w:type="spellEnd"/>
            <w:r w:rsidRPr="00A1380E">
              <w:rPr>
                <w:b/>
                <w:color w:val="EE0000"/>
              </w:rPr>
              <w:t>();</w:t>
            </w:r>
          </w:p>
        </w:tc>
      </w:tr>
      <w:tr w:rsidR="00EE2BC5" w14:paraId="657192BA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7235325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397CB3" w14:textId="122312E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 xml:space="preserve">        </w:t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</w:rPr>
              <w:t>break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5CFAFB05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211D0B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815732" w14:textId="6699D1AE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 xml:space="preserve">   </w:t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  <w:t xml:space="preserve"> </w:t>
            </w:r>
            <w:r w:rsidRPr="00A1380E">
              <w:rPr>
                <w:b/>
                <w:color w:val="EE0000"/>
              </w:rPr>
              <w:t>}</w:t>
            </w:r>
          </w:p>
        </w:tc>
      </w:tr>
      <w:tr w:rsidR="00EE2BC5" w14:paraId="6A8FA01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A5485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D41DFF" w14:textId="360DFA45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2715A2CB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4AC1CD3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DAB9C6" w14:textId="5146FEC9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  <w:t>Sort</w:t>
            </w:r>
            <w:r w:rsidRPr="00A1380E">
              <w:rPr>
                <w:b/>
                <w:color w:val="EE0000"/>
              </w:rPr>
              <w:t>(</w:t>
            </w:r>
            <w:r w:rsidRPr="00BE7523">
              <w:t>L</w:t>
            </w:r>
            <w:r w:rsidRPr="00A1380E">
              <w:rPr>
                <w:b/>
                <w:color w:val="EE0000"/>
              </w:rPr>
              <w:t>,</w:t>
            </w:r>
            <w:r w:rsidRPr="00BE7523">
              <w:t>L-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length</w:t>
            </w:r>
            <w:r w:rsidRPr="00A1380E">
              <w:rPr>
                <w:b/>
                <w:color w:val="EE0000"/>
              </w:rPr>
              <w:t>);</w:t>
            </w:r>
          </w:p>
        </w:tc>
      </w:tr>
      <w:tr w:rsidR="00EE2BC5" w14:paraId="78B4E752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7E8891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49D674" w14:textId="2BA93711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  <w:t>Sort</w:t>
            </w:r>
            <w:r w:rsidRPr="00A1380E">
              <w:rPr>
                <w:b/>
                <w:color w:val="EE0000"/>
              </w:rPr>
              <w:t>(</w:t>
            </w:r>
            <w:r w:rsidRPr="00BE7523">
              <w:t>L1</w:t>
            </w:r>
            <w:r w:rsidRPr="00A1380E">
              <w:rPr>
                <w:b/>
                <w:color w:val="EE0000"/>
              </w:rPr>
              <w:t>,</w:t>
            </w:r>
            <w:r w:rsidRPr="00BE7523">
              <w:t>L1-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length</w:t>
            </w:r>
            <w:r w:rsidRPr="00A1380E">
              <w:rPr>
                <w:b/>
                <w:color w:val="EE0000"/>
              </w:rPr>
              <w:t>);</w:t>
            </w:r>
          </w:p>
        </w:tc>
      </w:tr>
      <w:tr w:rsidR="00EE2BC5" w14:paraId="3FEAF2E0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AC12E3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5D50A1" w14:textId="15B25D0C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799A670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C3FFC7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3836C8" w14:textId="76A84EFA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 xml:space="preserve">"\n\n------- </w:t>
            </w:r>
            <w:r w:rsidRPr="00A1380E">
              <w:rPr>
                <w:rFonts w:hint="eastAsia"/>
                <w:color w:val="0000FF"/>
              </w:rPr>
              <w:t>两表已排序</w:t>
            </w:r>
            <w:r w:rsidRPr="00A1380E">
              <w:rPr>
                <w:rFonts w:hint="eastAsia"/>
                <w:color w:val="0000FF"/>
              </w:rPr>
              <w:t>! ------"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6EF6302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322C8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EE33F09" w14:textId="31EAC0C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"\n</w:t>
            </w:r>
            <w:r w:rsidRPr="00A1380E">
              <w:rPr>
                <w:rFonts w:hint="eastAsia"/>
                <w:color w:val="0000FF"/>
              </w:rPr>
              <w:t>表</w:t>
            </w:r>
            <w:r w:rsidRPr="00A1380E">
              <w:rPr>
                <w:rFonts w:hint="eastAsia"/>
                <w:color w:val="0000FF"/>
              </w:rPr>
              <w:t xml:space="preserve"> 1 </w:t>
            </w:r>
            <w:r w:rsidRPr="00A1380E">
              <w:rPr>
                <w:rFonts w:hint="eastAsia"/>
                <w:color w:val="0000FF"/>
              </w:rPr>
              <w:t>排序如下</w:t>
            </w:r>
            <w:r w:rsidRPr="00A1380E">
              <w:rPr>
                <w:rFonts w:hint="eastAsia"/>
                <w:b/>
                <w:color w:val="0000FF"/>
              </w:rPr>
              <w:t>:</w:t>
            </w:r>
            <w:r w:rsidRPr="00A1380E">
              <w:rPr>
                <w:rFonts w:hint="eastAsia"/>
                <w:color w:val="0000FF"/>
              </w:rPr>
              <w:t>\n\n"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55A981D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5BDA8C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DBFDEF" w14:textId="15F3A5E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proofErr w:type="spellStart"/>
            <w:r w:rsidRPr="00BE7523">
              <w:t>DispList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r w:rsidRPr="00BE7523">
              <w:t>L</w:t>
            </w:r>
            <w:r w:rsidRPr="00A1380E">
              <w:rPr>
                <w:b/>
                <w:color w:val="EE0000"/>
              </w:rPr>
              <w:t>);</w:t>
            </w:r>
          </w:p>
        </w:tc>
      </w:tr>
      <w:tr w:rsidR="00EE2BC5" w14:paraId="6C444DA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A055DA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E708AA" w14:textId="3F318868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"\n</w:t>
            </w:r>
            <w:r w:rsidRPr="00A1380E">
              <w:rPr>
                <w:rFonts w:hint="eastAsia"/>
                <w:color w:val="0000FF"/>
              </w:rPr>
              <w:t>表</w:t>
            </w:r>
            <w:r w:rsidRPr="00A1380E">
              <w:rPr>
                <w:rFonts w:hint="eastAsia"/>
                <w:color w:val="0000FF"/>
              </w:rPr>
              <w:t xml:space="preserve"> 2 </w:t>
            </w:r>
            <w:r w:rsidRPr="00A1380E">
              <w:rPr>
                <w:rFonts w:hint="eastAsia"/>
                <w:color w:val="0000FF"/>
              </w:rPr>
              <w:t>排序如下</w:t>
            </w:r>
            <w:r w:rsidRPr="00A1380E">
              <w:rPr>
                <w:rFonts w:hint="eastAsia"/>
                <w:b/>
                <w:color w:val="0000FF"/>
              </w:rPr>
              <w:t>:</w:t>
            </w:r>
            <w:r w:rsidRPr="00A1380E">
              <w:rPr>
                <w:rFonts w:hint="eastAsia"/>
                <w:color w:val="0000FF"/>
              </w:rPr>
              <w:t>\n\n"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3AE08A0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074E5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54AF94" w14:textId="6A4ADBAA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proofErr w:type="spellStart"/>
            <w:r w:rsidRPr="00BE7523">
              <w:t>DispList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r w:rsidRPr="00BE7523">
              <w:t>L1</w:t>
            </w:r>
            <w:r w:rsidRPr="00A1380E">
              <w:rPr>
                <w:b/>
                <w:color w:val="EE0000"/>
              </w:rPr>
              <w:t>);</w:t>
            </w:r>
          </w:p>
        </w:tc>
      </w:tr>
      <w:tr w:rsidR="00EE2BC5" w14:paraId="40E7282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E391BD1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ECF7B0" w14:textId="54D9F973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7DD8D66B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2B5D079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0BA57E" w14:textId="494391C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proofErr w:type="spellStart"/>
            <w:r w:rsidRPr="00BE7523">
              <w:t>ListUnion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r w:rsidRPr="00BE7523">
              <w:t>L</w:t>
            </w:r>
            <w:r w:rsidRPr="00A1380E">
              <w:rPr>
                <w:b/>
                <w:color w:val="EE0000"/>
              </w:rPr>
              <w:t>,</w:t>
            </w:r>
            <w:r w:rsidRPr="00BE7523">
              <w:t>L1</w:t>
            </w:r>
            <w:r w:rsidRPr="00A1380E">
              <w:rPr>
                <w:b/>
                <w:color w:val="EE0000"/>
              </w:rPr>
              <w:t>);</w:t>
            </w:r>
          </w:p>
        </w:tc>
      </w:tr>
      <w:tr w:rsidR="00EE2BC5" w14:paraId="09B28405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4A5D93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F4A6E0" w14:textId="403D94A8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269A415A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E0C61B6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0D559C" w14:textId="157CBE6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 xml:space="preserve">"\n\n------- </w:t>
            </w:r>
            <w:r w:rsidRPr="00A1380E">
              <w:rPr>
                <w:rFonts w:hint="eastAsia"/>
                <w:color w:val="0000FF"/>
              </w:rPr>
              <w:t>两表已合并</w:t>
            </w:r>
            <w:r w:rsidRPr="00A1380E">
              <w:rPr>
                <w:rFonts w:hint="eastAsia"/>
                <w:color w:val="0000FF"/>
              </w:rPr>
              <w:t>! ------"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0DFF9D0A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F31538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5F52FE" w14:textId="6DA27426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"\n</w:t>
            </w:r>
            <w:r w:rsidRPr="00A1380E">
              <w:rPr>
                <w:rFonts w:hint="eastAsia"/>
                <w:color w:val="0000FF"/>
              </w:rPr>
              <w:t>表</w:t>
            </w:r>
            <w:r w:rsidRPr="00A1380E">
              <w:rPr>
                <w:rFonts w:hint="eastAsia"/>
                <w:color w:val="0000FF"/>
              </w:rPr>
              <w:t xml:space="preserve"> 1 </w:t>
            </w:r>
            <w:r w:rsidRPr="00A1380E">
              <w:rPr>
                <w:rFonts w:hint="eastAsia"/>
                <w:color w:val="0000FF"/>
              </w:rPr>
              <w:t>结果如下</w:t>
            </w:r>
            <w:r w:rsidRPr="00A1380E">
              <w:rPr>
                <w:rFonts w:hint="eastAsia"/>
                <w:b/>
                <w:color w:val="0000FF"/>
              </w:rPr>
              <w:t>:</w:t>
            </w:r>
            <w:r w:rsidRPr="00A1380E">
              <w:rPr>
                <w:rFonts w:hint="eastAsia"/>
                <w:color w:val="0000FF"/>
              </w:rPr>
              <w:t>\n\n"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490880AB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8F8E9B7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2AE7B9" w14:textId="0C4ECF1E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proofErr w:type="spellStart"/>
            <w:r w:rsidRPr="00BE7523">
              <w:t>DispList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r w:rsidRPr="00BE7523">
              <w:t>L</w:t>
            </w:r>
            <w:r w:rsidRPr="00A1380E">
              <w:rPr>
                <w:b/>
                <w:color w:val="EE0000"/>
              </w:rPr>
              <w:t>);</w:t>
            </w:r>
          </w:p>
        </w:tc>
      </w:tr>
      <w:tr w:rsidR="00EE2BC5" w14:paraId="54EC9BD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D2408E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777C68" w14:textId="466C685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  <w:color w:val="000000" w:themeColor="text1"/>
              </w:rPr>
              <w:t>printf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(</w:t>
            </w:r>
            <w:r w:rsidRPr="00A1380E">
              <w:rPr>
                <w:rFonts w:hint="eastAsia"/>
                <w:color w:val="0000FF"/>
              </w:rPr>
              <w:t>"\n</w:t>
            </w:r>
            <w:r w:rsidRPr="00A1380E">
              <w:rPr>
                <w:rFonts w:hint="eastAsia"/>
                <w:color w:val="0000FF"/>
              </w:rPr>
              <w:t>顺序表</w:t>
            </w:r>
            <w:r w:rsidRPr="00A1380E">
              <w:rPr>
                <w:rFonts w:hint="eastAsia"/>
                <w:color w:val="0000FF"/>
              </w:rPr>
              <w:t xml:space="preserve"> 1 </w:t>
            </w:r>
            <w:r w:rsidRPr="00A1380E">
              <w:rPr>
                <w:rFonts w:hint="eastAsia"/>
                <w:color w:val="0000FF"/>
              </w:rPr>
              <w:t>长度为</w:t>
            </w:r>
            <w:r w:rsidRPr="00A1380E">
              <w:rPr>
                <w:rFonts w:hint="eastAsia"/>
                <w:color w:val="0000FF"/>
              </w:rPr>
              <w:t xml:space="preserve"> %d/%d \n"</w:t>
            </w:r>
            <w:r w:rsidRPr="00A1380E">
              <w:rPr>
                <w:rFonts w:hint="eastAsia"/>
                <w:b/>
                <w:color w:val="EE0000"/>
              </w:rPr>
              <w:t>,</w:t>
            </w:r>
            <w:proofErr w:type="spellStart"/>
            <w:r w:rsidRPr="00BE7523">
              <w:rPr>
                <w:rFonts w:hint="eastAsia"/>
              </w:rPr>
              <w:t>ListLength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(</w:t>
            </w:r>
            <w:r w:rsidRPr="00BE7523">
              <w:rPr>
                <w:rFonts w:hint="eastAsia"/>
              </w:rPr>
              <w:t>L</w:t>
            </w:r>
            <w:r w:rsidRPr="00A1380E">
              <w:rPr>
                <w:rFonts w:hint="eastAsia"/>
                <w:b/>
                <w:color w:val="EE0000"/>
              </w:rPr>
              <w:t>),</w:t>
            </w:r>
            <w:r w:rsidRPr="00BE7523">
              <w:rPr>
                <w:rFonts w:hint="eastAsia"/>
              </w:rPr>
              <w:t>MaxSize</w:t>
            </w:r>
            <w:r w:rsidRPr="00A1380E">
              <w:rPr>
                <w:rFonts w:hint="eastAsia"/>
                <w:b/>
                <w:color w:val="EE0000"/>
              </w:rPr>
              <w:t>);</w:t>
            </w:r>
          </w:p>
        </w:tc>
      </w:tr>
      <w:tr w:rsidR="00EE2BC5" w14:paraId="2E8A645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E1FEC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F84560" w14:textId="47ECE060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3D1E108A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B9BF4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ECC3BD" w14:textId="399C9AC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BE7523">
              <w:rPr>
                <w:rFonts w:hint="eastAsia"/>
              </w:rPr>
              <w:t>InitList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(</w:t>
            </w:r>
            <w:r w:rsidRPr="00BE7523">
              <w:rPr>
                <w:rFonts w:hint="eastAsia"/>
              </w:rPr>
              <w:t>L1</w:t>
            </w:r>
            <w:r w:rsidRPr="00A1380E">
              <w:rPr>
                <w:rFonts w:hint="eastAsia"/>
                <w:b/>
                <w:color w:val="EE0000"/>
              </w:rPr>
              <w:t>);</w:t>
            </w:r>
            <w:r w:rsidRPr="00BE7523">
              <w:rPr>
                <w:rFonts w:hint="eastAsia"/>
              </w:rPr>
              <w:tab/>
            </w:r>
            <w:r w:rsidR="007B6B7B" w:rsidRPr="007B6B7B">
              <w:rPr>
                <w:color w:val="A6C9EC"/>
              </w:rPr>
              <w:tab/>
            </w:r>
            <w:r w:rsidR="007B6B7B" w:rsidRPr="007B6B7B">
              <w:rPr>
                <w:color w:val="A6C9EC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 </w:t>
            </w:r>
            <w:r w:rsidRPr="007B6B7B">
              <w:rPr>
                <w:rFonts w:hint="eastAsia"/>
                <w:color w:val="A6C9EC"/>
              </w:rPr>
              <w:t>重建表</w:t>
            </w:r>
            <w:r w:rsidRPr="007B6B7B">
              <w:rPr>
                <w:rFonts w:hint="eastAsia"/>
                <w:color w:val="A6C9EC"/>
              </w:rPr>
              <w:t xml:space="preserve"> 2 </w:t>
            </w:r>
            <w:r w:rsidRPr="007B6B7B">
              <w:rPr>
                <w:rFonts w:hint="eastAsia"/>
                <w:color w:val="A6C9EC"/>
              </w:rPr>
              <w:t>以便继续运行程序</w:t>
            </w:r>
            <w:r w:rsidRPr="007B6B7B">
              <w:rPr>
                <w:rFonts w:hint="eastAsia"/>
                <w:color w:val="A6C9EC"/>
              </w:rPr>
              <w:t xml:space="preserve"> </w:t>
            </w:r>
          </w:p>
        </w:tc>
      </w:tr>
      <w:tr w:rsidR="00EE2BC5" w14:paraId="1338AC3A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ADDD062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900C67" w14:textId="778ABE95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2653A09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78328BF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DBF1348" w14:textId="20BE58D6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7B6B7B">
              <w:rPr>
                <w:color w:val="A6C9EC"/>
              </w:rPr>
              <w:t>//////////////////////////////////////</w:t>
            </w:r>
          </w:p>
        </w:tc>
      </w:tr>
      <w:tr w:rsidR="00EE2BC5" w14:paraId="4151D74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B3CF06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19BC19" w14:textId="4162C336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"\n\n</w:t>
            </w:r>
            <w:r w:rsidRPr="00A1380E">
              <w:rPr>
                <w:rFonts w:hint="eastAsia"/>
                <w:color w:val="0000FF"/>
              </w:rPr>
              <w:t>按任意键继续</w:t>
            </w:r>
            <w:r w:rsidRPr="00A1380E">
              <w:rPr>
                <w:rFonts w:hint="eastAsia"/>
                <w:color w:val="0000FF"/>
              </w:rPr>
              <w:t>...."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556DBC9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530BE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FBF834" w14:textId="04E7D4AC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  <w:t>c</w:t>
            </w:r>
            <w:r w:rsidRPr="00A1380E">
              <w:rPr>
                <w:b/>
                <w:color w:val="EE0000"/>
              </w:rPr>
              <w:t>=</w:t>
            </w:r>
            <w:proofErr w:type="spellStart"/>
            <w:r w:rsidRPr="00A1380E">
              <w:rPr>
                <w:color w:val="000000" w:themeColor="text1"/>
              </w:rPr>
              <w:t>getchar</w:t>
            </w:r>
            <w:proofErr w:type="spellEnd"/>
            <w:r w:rsidRPr="00A1380E">
              <w:rPr>
                <w:b/>
                <w:color w:val="EE0000"/>
              </w:rPr>
              <w:t>();</w:t>
            </w:r>
          </w:p>
        </w:tc>
      </w:tr>
      <w:tr w:rsidR="00EE2BC5" w14:paraId="2A20E635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84C62E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7BD17F" w14:textId="4CD68D18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</w:rPr>
              <w:t>break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501FE6B0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7421F3C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B4FB78" w14:textId="5DEFBDEA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EE0000"/>
              </w:rPr>
              <w:t>}</w:t>
            </w:r>
          </w:p>
        </w:tc>
      </w:tr>
      <w:tr w:rsidR="00EE2BC5" w14:paraId="7A1DD1E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68A946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3298D4" w14:textId="51559EE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</w:p>
        </w:tc>
      </w:tr>
      <w:tr w:rsidR="00EE2BC5" w14:paraId="4E4171E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71D88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8B4E22" w14:textId="5CBF2A5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  <w:t>default</w:t>
            </w:r>
            <w:r w:rsidRPr="00A1380E">
              <w:rPr>
                <w:b/>
                <w:color w:val="EE0000"/>
              </w:rPr>
              <w:t>:</w:t>
            </w:r>
            <w:r w:rsidRPr="00BE7523">
              <w:t xml:space="preserve"> </w:t>
            </w: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499D594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7476D7F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408E3B" w14:textId="2CC90F13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000000" w:themeColor="text1"/>
              </w:rPr>
              <w:t>char</w:t>
            </w:r>
            <w:r w:rsidRPr="00BE7523">
              <w:t xml:space="preserve"> c </w:t>
            </w:r>
            <w:r w:rsidRPr="00A1380E">
              <w:rPr>
                <w:b/>
                <w:color w:val="EE0000"/>
              </w:rPr>
              <w:t>=</w:t>
            </w:r>
            <w:r w:rsidRPr="00BE7523">
              <w:t xml:space="preserve"> 'N'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1BC1125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42B80A2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F29168" w14:textId="385404D9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 xml:space="preserve">"\n---- </w:t>
            </w:r>
            <w:r w:rsidRPr="00A1380E">
              <w:rPr>
                <w:rFonts w:hint="eastAsia"/>
                <w:color w:val="0000FF"/>
              </w:rPr>
              <w:t>输入错误</w:t>
            </w:r>
            <w:r w:rsidRPr="00A1380E">
              <w:rPr>
                <w:rFonts w:hint="eastAsia"/>
                <w:color w:val="0000FF"/>
              </w:rPr>
              <w:t>! ----\n"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74806A05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68516E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CD63F4" w14:textId="0A4AD479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7B6B7B">
              <w:rPr>
                <w:color w:val="A6C9EC"/>
              </w:rPr>
              <w:tab/>
              <w:t>//////////////////////////////////////</w:t>
            </w:r>
          </w:p>
        </w:tc>
      </w:tr>
      <w:tr w:rsidR="00EE2BC5" w14:paraId="2836BD4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D33F23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DF290D" w14:textId="73C5DF0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"\n\n</w:t>
            </w:r>
            <w:r w:rsidRPr="00A1380E">
              <w:rPr>
                <w:rFonts w:hint="eastAsia"/>
                <w:color w:val="0000FF"/>
              </w:rPr>
              <w:t>按任意键继续</w:t>
            </w:r>
            <w:r w:rsidRPr="00A1380E">
              <w:rPr>
                <w:rFonts w:hint="eastAsia"/>
                <w:color w:val="0000FF"/>
              </w:rPr>
              <w:t>...."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2094DCC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28130B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6F72D2" w14:textId="090ADF4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  <w:t>c</w:t>
            </w:r>
            <w:r w:rsidRPr="00A1380E">
              <w:rPr>
                <w:b/>
                <w:color w:val="EE0000"/>
              </w:rPr>
              <w:t>=</w:t>
            </w:r>
            <w:proofErr w:type="spellStart"/>
            <w:r w:rsidRPr="00A1380E">
              <w:rPr>
                <w:color w:val="000000" w:themeColor="text1"/>
              </w:rPr>
              <w:t>getchar</w:t>
            </w:r>
            <w:proofErr w:type="spellEnd"/>
            <w:r w:rsidRPr="00A1380E">
              <w:rPr>
                <w:b/>
                <w:color w:val="EE0000"/>
              </w:rPr>
              <w:t>();</w:t>
            </w:r>
          </w:p>
        </w:tc>
      </w:tr>
      <w:tr w:rsidR="00EE2BC5" w14:paraId="556F2622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380B28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4E49BA" w14:textId="01253DE8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</w:rPr>
              <w:t>break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1A1F2A8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A10F9F5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51EDDE" w14:textId="0CC491DA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EE0000"/>
              </w:rPr>
              <w:t>}</w:t>
            </w:r>
          </w:p>
        </w:tc>
      </w:tr>
      <w:tr w:rsidR="00EE2BC5" w14:paraId="7FDCE8E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997C5F7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925BE9" w14:textId="6C1BFDE2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EE0000"/>
              </w:rPr>
              <w:t>}</w:t>
            </w:r>
          </w:p>
        </w:tc>
      </w:tr>
      <w:tr w:rsidR="00EE2BC5" w14:paraId="0E8EB59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7520C7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773090" w14:textId="08E7BA75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A1380E">
              <w:rPr>
                <w:b/>
                <w:color w:val="EE0000"/>
              </w:rPr>
              <w:t>}</w:t>
            </w:r>
            <w:r w:rsidRPr="00BE7523">
              <w:t xml:space="preserve"> while</w:t>
            </w:r>
            <w:r w:rsidRPr="00A1380E">
              <w:rPr>
                <w:b/>
                <w:color w:val="EE0000"/>
              </w:rPr>
              <w:t>(</w:t>
            </w:r>
            <w:r w:rsidRPr="00BE7523">
              <w:t>choice</w:t>
            </w:r>
            <w:r w:rsidRPr="00A1380E">
              <w:rPr>
                <w:b/>
                <w:color w:val="EE0000"/>
              </w:rPr>
              <w:t>);</w:t>
            </w:r>
          </w:p>
        </w:tc>
      </w:tr>
      <w:tr w:rsidR="00EE2BC5" w14:paraId="282ADEBA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2658CAB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D23AE8" w14:textId="3CE8D33A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</w:p>
        </w:tc>
      </w:tr>
      <w:tr w:rsidR="00EE2BC5" w14:paraId="69612CE0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7D92C39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8228BA" w14:textId="4AFC1EC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  <w:t>return 0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795902D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0AB31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857150" w14:textId="45368A4B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EE0000"/>
              </w:rPr>
              <w:t>}</w:t>
            </w:r>
          </w:p>
        </w:tc>
      </w:tr>
      <w:tr w:rsidR="00EE2BC5" w14:paraId="5A4CD66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7B6AB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BA2C93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4AC886EB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7F7B5C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AC51BE" w14:textId="586447B2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color w:val="A6C9EC"/>
              </w:rPr>
              <w:t>////////////////////////////////////////////////////////////////////////////////////////////////////////////</w:t>
            </w:r>
          </w:p>
        </w:tc>
      </w:tr>
      <w:tr w:rsidR="00EE2BC5" w14:paraId="103F6DF6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A09011C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7C791F" w14:textId="1A1F5973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rFonts w:hint="eastAsia"/>
                <w:color w:val="A6C9EC"/>
              </w:rPr>
              <w:t xml:space="preserve">// ** </w:t>
            </w:r>
            <w:r w:rsidRPr="007B6B7B">
              <w:rPr>
                <w:rFonts w:hint="eastAsia"/>
                <w:color w:val="A6C9EC"/>
              </w:rPr>
              <w:t>控制面板</w:t>
            </w:r>
            <w:r w:rsidRPr="007B6B7B">
              <w:rPr>
                <w:rFonts w:hint="eastAsia"/>
                <w:color w:val="A6C9EC"/>
              </w:rPr>
              <w:t xml:space="preserve"> **</w:t>
            </w:r>
          </w:p>
        </w:tc>
      </w:tr>
      <w:tr w:rsidR="00EE2BC5" w14:paraId="428E84A3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51B1F8F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967189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72350BA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976056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57967D" w14:textId="3FB745D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000000" w:themeColor="text1"/>
              </w:rPr>
              <w:t>void</w:t>
            </w:r>
            <w:r w:rsidRPr="00BE7523">
              <w:t xml:space="preserve"> Menu</w:t>
            </w:r>
            <w:r w:rsidRPr="00A1380E">
              <w:rPr>
                <w:b/>
                <w:color w:val="EE0000"/>
              </w:rPr>
              <w:t>()</w:t>
            </w:r>
          </w:p>
        </w:tc>
      </w:tr>
      <w:tr w:rsidR="00EE2BC5" w14:paraId="495C1BC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8E7D752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3C1772" w14:textId="74FEA091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1E1ECF15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1BE393B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A65BDC" w14:textId="6762D09C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  <w:t>system</w:t>
            </w:r>
            <w:r w:rsidRPr="00A1380E">
              <w:rPr>
                <w:b/>
                <w:color w:val="EE0000"/>
              </w:rPr>
              <w:t>(</w:t>
            </w:r>
            <w:r w:rsidRPr="00A1380E">
              <w:rPr>
                <w:color w:val="0000FF"/>
              </w:rPr>
              <w:t>"</w:t>
            </w:r>
            <w:proofErr w:type="spellStart"/>
            <w:r w:rsidRPr="00A1380E">
              <w:rPr>
                <w:color w:val="0000FF"/>
              </w:rPr>
              <w:t>cls</w:t>
            </w:r>
            <w:proofErr w:type="spellEnd"/>
            <w:r w:rsidRPr="00A1380E">
              <w:rPr>
                <w:color w:val="0000FF"/>
              </w:rPr>
              <w:t>"</w:t>
            </w:r>
            <w:r w:rsidRPr="00A1380E">
              <w:rPr>
                <w:b/>
                <w:color w:val="EE0000"/>
              </w:rPr>
              <w:t>);</w:t>
            </w:r>
          </w:p>
        </w:tc>
      </w:tr>
      <w:tr w:rsidR="00EE2BC5" w14:paraId="76458F9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BF078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91B7D0" w14:textId="54E9ED4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</w:t>
            </w:r>
            <w:r w:rsidRPr="00A1380E">
              <w:rPr>
                <w:rFonts w:hint="eastAsia"/>
                <w:b/>
                <w:color w:val="0000FF"/>
              </w:rPr>
              <w:t>******</w:t>
            </w:r>
            <w:r w:rsidRPr="00A1380E">
              <w:rPr>
                <w:rFonts w:hint="eastAsia"/>
                <w:color w:val="0000FF"/>
              </w:rPr>
              <w:t>整形顺序</w:t>
            </w:r>
            <w:proofErr w:type="gramStart"/>
            <w:r w:rsidRPr="00A1380E">
              <w:rPr>
                <w:rFonts w:hint="eastAsia"/>
                <w:color w:val="0000FF"/>
              </w:rPr>
              <w:t>表操作</w:t>
            </w:r>
            <w:proofErr w:type="gramEnd"/>
            <w:r w:rsidRPr="00A1380E">
              <w:rPr>
                <w:rFonts w:hint="eastAsia"/>
                <w:b/>
                <w:color w:val="0000FF"/>
              </w:rPr>
              <w:t>******</w:t>
            </w:r>
            <w:r w:rsidRPr="00A1380E">
              <w:rPr>
                <w:rFonts w:hint="eastAsia"/>
                <w:color w:val="0000FF"/>
              </w:rPr>
              <w:t>\n"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3F64D692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844AEA5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ECC596" w14:textId="2D409942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proofErr w:type="spellStart"/>
            <w:r w:rsidRPr="00A1380E">
              <w:rPr>
                <w:b/>
              </w:rPr>
              <w:t>cout</w:t>
            </w:r>
            <w:proofErr w:type="spellEnd"/>
            <w:r w:rsidRPr="00A1380E">
              <w:rPr>
                <w:b/>
                <w:color w:val="EE0000"/>
              </w:rPr>
              <w:t>&lt;&lt;</w:t>
            </w:r>
            <w:r w:rsidRPr="00A1380E">
              <w:rPr>
                <w:color w:val="0000FF"/>
              </w:rPr>
              <w:t>"--------------------------\n"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64433F9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A5665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530067" w14:textId="22443200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 xml:space="preserve">"      1  </w:t>
            </w:r>
            <w:r w:rsidRPr="00A1380E">
              <w:rPr>
                <w:rFonts w:hint="eastAsia"/>
                <w:color w:val="0000FF"/>
              </w:rPr>
              <w:t>建立实验表</w:t>
            </w:r>
            <w:r w:rsidRPr="00A1380E">
              <w:rPr>
                <w:rFonts w:hint="eastAsia"/>
                <w:color w:val="0000FF"/>
              </w:rPr>
              <w:t>1      \n"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2E3A007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CAACFBC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F03BFC" w14:textId="2D3EE63E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 xml:space="preserve">"      2  </w:t>
            </w:r>
            <w:r w:rsidRPr="00A1380E">
              <w:rPr>
                <w:rFonts w:hint="eastAsia"/>
                <w:color w:val="0000FF"/>
              </w:rPr>
              <w:t>返回表长度</w:t>
            </w:r>
            <w:r w:rsidRPr="00A1380E">
              <w:rPr>
                <w:rFonts w:hint="eastAsia"/>
                <w:color w:val="0000FF"/>
              </w:rPr>
              <w:t xml:space="preserve">       \n"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646B0AD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430014B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AE93DB" w14:textId="6113B3DC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 xml:space="preserve">"      3 </w:t>
            </w:r>
            <w:r w:rsidRPr="00A1380E">
              <w:rPr>
                <w:rFonts w:hint="eastAsia"/>
                <w:color w:val="0000FF"/>
              </w:rPr>
              <w:t>按值查找元素</w:t>
            </w:r>
            <w:r w:rsidRPr="00A1380E">
              <w:rPr>
                <w:rFonts w:hint="eastAsia"/>
                <w:color w:val="0000FF"/>
              </w:rPr>
              <w:t xml:space="preserve">      \n"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4CFD5FC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9AA31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7065C8" w14:textId="4BE7E8D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 xml:space="preserve">"      4   </w:t>
            </w:r>
            <w:r w:rsidRPr="00A1380E">
              <w:rPr>
                <w:rFonts w:hint="eastAsia"/>
                <w:color w:val="0000FF"/>
              </w:rPr>
              <w:t>插入元素</w:t>
            </w:r>
            <w:r w:rsidRPr="00A1380E">
              <w:rPr>
                <w:rFonts w:hint="eastAsia"/>
                <w:color w:val="0000FF"/>
              </w:rPr>
              <w:t xml:space="preserve">        \n"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09674B36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57945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E3775F" w14:textId="1ADD86B6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 xml:space="preserve">"      5   </w:t>
            </w:r>
            <w:r w:rsidRPr="00A1380E">
              <w:rPr>
                <w:rFonts w:hint="eastAsia"/>
                <w:color w:val="0000FF"/>
              </w:rPr>
              <w:t>删除元素</w:t>
            </w:r>
            <w:r w:rsidRPr="00A1380E">
              <w:rPr>
                <w:rFonts w:hint="eastAsia"/>
                <w:color w:val="0000FF"/>
              </w:rPr>
              <w:t xml:space="preserve">        \n"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662AEF12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7C71B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23F2EC" w14:textId="3F85A379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 xml:space="preserve">"      6  </w:t>
            </w:r>
            <w:r w:rsidRPr="00A1380E">
              <w:rPr>
                <w:rFonts w:hint="eastAsia"/>
                <w:color w:val="0000FF"/>
              </w:rPr>
              <w:t>遍历显示表</w:t>
            </w:r>
            <w:r w:rsidRPr="00A1380E">
              <w:rPr>
                <w:rFonts w:hint="eastAsia"/>
                <w:color w:val="0000FF"/>
              </w:rPr>
              <w:t xml:space="preserve">       \n"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27A596E6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87D92C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75D628" w14:textId="04DD2B02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 xml:space="preserve">"      0   </w:t>
            </w:r>
            <w:r w:rsidRPr="00A1380E">
              <w:rPr>
                <w:rFonts w:hint="eastAsia"/>
                <w:color w:val="0000FF"/>
              </w:rPr>
              <w:t>退出程序</w:t>
            </w:r>
            <w:r w:rsidRPr="00A1380E">
              <w:rPr>
                <w:rFonts w:hint="eastAsia"/>
                <w:color w:val="0000FF"/>
              </w:rPr>
              <w:t xml:space="preserve">        \n"</w:t>
            </w:r>
            <w:r w:rsidRPr="00A1380E">
              <w:rPr>
                <w:rFonts w:hint="eastAsia"/>
                <w:b/>
                <w:color w:val="EE0000"/>
              </w:rPr>
              <w:t>;</w:t>
            </w:r>
            <w:r w:rsidRPr="00BE7523">
              <w:rPr>
                <w:rFonts w:hint="eastAsia"/>
              </w:rPr>
              <w:tab/>
            </w:r>
          </w:p>
        </w:tc>
      </w:tr>
      <w:tr w:rsidR="00EE2BC5" w14:paraId="7A73C372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54694DF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CA2ED7" w14:textId="33C79B3B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proofErr w:type="spellStart"/>
            <w:r w:rsidRPr="00A1380E">
              <w:rPr>
                <w:b/>
              </w:rPr>
              <w:t>cout</w:t>
            </w:r>
            <w:proofErr w:type="spellEnd"/>
            <w:r w:rsidRPr="00A1380E">
              <w:rPr>
                <w:b/>
                <w:color w:val="EE0000"/>
              </w:rPr>
              <w:t>&lt;&lt;</w:t>
            </w:r>
            <w:r w:rsidRPr="00A1380E">
              <w:rPr>
                <w:color w:val="0000FF"/>
              </w:rPr>
              <w:t>"--------------------------\n"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287EBA1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D3E26E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6742E9" w14:textId="0B9B066C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 xml:space="preserve">"      7  </w:t>
            </w:r>
            <w:r w:rsidRPr="00A1380E">
              <w:rPr>
                <w:rFonts w:hint="eastAsia"/>
                <w:color w:val="0000FF"/>
              </w:rPr>
              <w:t>建立实验表</w:t>
            </w:r>
            <w:r w:rsidRPr="00A1380E">
              <w:rPr>
                <w:rFonts w:hint="eastAsia"/>
                <w:color w:val="0000FF"/>
              </w:rPr>
              <w:t>2      \n"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334BF253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315580F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E01329" w14:textId="5552047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 xml:space="preserve">"      8  </w:t>
            </w:r>
            <w:proofErr w:type="gramStart"/>
            <w:r w:rsidRPr="00A1380E">
              <w:rPr>
                <w:rFonts w:hint="eastAsia"/>
                <w:color w:val="0000FF"/>
              </w:rPr>
              <w:t>有序表</w:t>
            </w:r>
            <w:proofErr w:type="gramEnd"/>
            <w:r w:rsidRPr="00A1380E">
              <w:rPr>
                <w:rFonts w:hint="eastAsia"/>
                <w:color w:val="0000FF"/>
              </w:rPr>
              <w:t>的并</w:t>
            </w:r>
            <w:r w:rsidRPr="00A1380E">
              <w:rPr>
                <w:rFonts w:hint="eastAsia"/>
                <w:color w:val="0000FF"/>
              </w:rPr>
              <w:t xml:space="preserve">       \n"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7C399C6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2C3A55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C6D72D" w14:textId="46835CDE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proofErr w:type="spellStart"/>
            <w:r w:rsidRPr="00A1380E">
              <w:rPr>
                <w:b/>
              </w:rPr>
              <w:t>cout</w:t>
            </w:r>
            <w:proofErr w:type="spellEnd"/>
            <w:r w:rsidRPr="00A1380E">
              <w:rPr>
                <w:b/>
                <w:color w:val="EE0000"/>
              </w:rPr>
              <w:t>&lt;&lt;</w:t>
            </w:r>
            <w:r w:rsidRPr="00A1380E">
              <w:rPr>
                <w:color w:val="0000FF"/>
              </w:rPr>
              <w:t>"--------------------------\n"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4627454A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41BDA3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14FC7E" w14:textId="388E9D98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proofErr w:type="spellStart"/>
            <w:r w:rsidRPr="00A1380E">
              <w:rPr>
                <w:rFonts w:hint="eastAsia"/>
                <w:b/>
              </w:rPr>
              <w:t>cout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&lt;&lt;</w:t>
            </w:r>
            <w:r w:rsidRPr="00A1380E">
              <w:rPr>
                <w:rFonts w:hint="eastAsia"/>
                <w:color w:val="0000FF"/>
              </w:rPr>
              <w:t>"</w:t>
            </w:r>
            <w:r w:rsidRPr="00A1380E">
              <w:rPr>
                <w:rFonts w:hint="eastAsia"/>
                <w:color w:val="0000FF"/>
              </w:rPr>
              <w:t>请选择</w:t>
            </w:r>
            <w:r w:rsidRPr="00A1380E">
              <w:rPr>
                <w:rFonts w:hint="eastAsia"/>
                <w:b/>
                <w:color w:val="0000FF"/>
              </w:rPr>
              <w:t>：</w:t>
            </w:r>
            <w:r w:rsidRPr="00A1380E">
              <w:rPr>
                <w:rFonts w:hint="eastAsia"/>
                <w:color w:val="0000FF"/>
              </w:rPr>
              <w:t>"</w:t>
            </w:r>
            <w:r w:rsidRPr="00A1380E">
              <w:rPr>
                <w:rFonts w:hint="eastAsia"/>
                <w:b/>
                <w:color w:val="EE0000"/>
              </w:rPr>
              <w:t>;</w:t>
            </w:r>
          </w:p>
        </w:tc>
      </w:tr>
      <w:tr w:rsidR="00EE2BC5" w14:paraId="4A31470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10D9387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E19C2D" w14:textId="5240AE1A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EE0000"/>
              </w:rPr>
              <w:t>}</w:t>
            </w:r>
          </w:p>
        </w:tc>
      </w:tr>
      <w:tr w:rsidR="00EE2BC5" w14:paraId="02D943E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4CF83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DC41E9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6B220530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0959EF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CBF27A" w14:textId="16640C24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color w:val="A6C9EC"/>
              </w:rPr>
              <w:t>////////////////////////////////////////////////////////////////////////////////////////////////////////////</w:t>
            </w:r>
          </w:p>
        </w:tc>
      </w:tr>
      <w:tr w:rsidR="00EE2BC5" w14:paraId="6FD354D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66C3D6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7CE7BF" w14:textId="17327BC0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rFonts w:hint="eastAsia"/>
                <w:color w:val="A6C9EC"/>
              </w:rPr>
              <w:t xml:space="preserve">// ** </w:t>
            </w:r>
            <w:r w:rsidRPr="007B6B7B">
              <w:rPr>
                <w:rFonts w:hint="eastAsia"/>
                <w:color w:val="A6C9EC"/>
              </w:rPr>
              <w:t>创建空表</w:t>
            </w:r>
            <w:r w:rsidRPr="007B6B7B">
              <w:rPr>
                <w:rFonts w:hint="eastAsia"/>
                <w:color w:val="A6C9EC"/>
              </w:rPr>
              <w:t xml:space="preserve"> **</w:t>
            </w:r>
          </w:p>
        </w:tc>
      </w:tr>
      <w:tr w:rsidR="00EE2BC5" w14:paraId="047F1316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502709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F66B4C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0F29145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568787F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E3A476" w14:textId="06C230D9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000000" w:themeColor="text1"/>
              </w:rPr>
              <w:t>void</w:t>
            </w:r>
            <w:r w:rsidRPr="00BE7523">
              <w:t xml:space="preserve"> </w:t>
            </w:r>
            <w:proofErr w:type="spellStart"/>
            <w:r w:rsidRPr="00BE7523">
              <w:t>InitList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SqList</w:t>
            </w:r>
            <w:proofErr w:type="spellEnd"/>
            <w:r w:rsidRPr="00BE7523">
              <w:t xml:space="preserve"> </w:t>
            </w:r>
            <w:r w:rsidRPr="00A1380E">
              <w:rPr>
                <w:b/>
                <w:color w:val="EE0000"/>
              </w:rPr>
              <w:t>*&amp;</w:t>
            </w:r>
            <w:r w:rsidRPr="00BE7523">
              <w:t>L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62C92F1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4341C6C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335825" w14:textId="62D89BDE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2B27324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7B3511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3B332D" w14:textId="2AE085D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  <w:t>L</w:t>
            </w:r>
            <w:r w:rsidRPr="00A1380E">
              <w:rPr>
                <w:b/>
                <w:color w:val="EE0000"/>
              </w:rPr>
              <w:t>=(</w:t>
            </w:r>
            <w:proofErr w:type="spellStart"/>
            <w:r w:rsidRPr="00BE7523">
              <w:t>SqList</w:t>
            </w:r>
            <w:proofErr w:type="spellEnd"/>
            <w:r w:rsidRPr="00BE7523">
              <w:t xml:space="preserve"> </w:t>
            </w:r>
            <w:r w:rsidRPr="00A1380E">
              <w:rPr>
                <w:b/>
                <w:color w:val="EE0000"/>
              </w:rPr>
              <w:t>*)</w:t>
            </w:r>
            <w:r w:rsidRPr="00BE7523">
              <w:t>malloc</w:t>
            </w:r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sizeof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SqList</w:t>
            </w:r>
            <w:proofErr w:type="spellEnd"/>
            <w:r w:rsidRPr="00A1380E">
              <w:rPr>
                <w:b/>
                <w:color w:val="EE0000"/>
              </w:rPr>
              <w:t>));</w:t>
            </w:r>
          </w:p>
        </w:tc>
      </w:tr>
      <w:tr w:rsidR="00EE2BC5" w14:paraId="0BF7B9B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BE23B3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079BFB" w14:textId="027B5C0E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  <w:t>L-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length</w:t>
            </w:r>
            <w:r w:rsidRPr="00A1380E">
              <w:rPr>
                <w:b/>
                <w:color w:val="EE0000"/>
              </w:rPr>
              <w:t>=</w:t>
            </w:r>
            <w:r w:rsidRPr="00BE7523">
              <w:t>0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23BBD3E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6C7687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FF6B15" w14:textId="51873B7C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EE0000"/>
              </w:rPr>
              <w:t>}</w:t>
            </w:r>
            <w:r w:rsidRPr="00BE7523">
              <w:t xml:space="preserve"> </w:t>
            </w:r>
          </w:p>
        </w:tc>
      </w:tr>
      <w:tr w:rsidR="00EE2BC5" w14:paraId="36E6307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86275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A097A4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31A1F20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0CFCC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4B44FA" w14:textId="4C01D8F1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color w:val="A6C9EC"/>
              </w:rPr>
              <w:t>////////////////////////////////////////////////////////////////////////////////////////////////////////////</w:t>
            </w:r>
          </w:p>
        </w:tc>
      </w:tr>
      <w:tr w:rsidR="00EE2BC5" w14:paraId="74302DB3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0C5869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A8A0DE" w14:textId="7DEC7EAC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rFonts w:hint="eastAsia"/>
                <w:color w:val="A6C9EC"/>
              </w:rPr>
              <w:t xml:space="preserve">// ** </w:t>
            </w:r>
            <w:r w:rsidRPr="007B6B7B">
              <w:rPr>
                <w:rFonts w:hint="eastAsia"/>
                <w:color w:val="A6C9EC"/>
              </w:rPr>
              <w:t>销毁表</w:t>
            </w:r>
            <w:r w:rsidRPr="007B6B7B">
              <w:rPr>
                <w:rFonts w:hint="eastAsia"/>
                <w:color w:val="A6C9EC"/>
              </w:rPr>
              <w:t xml:space="preserve"> **</w:t>
            </w:r>
          </w:p>
        </w:tc>
      </w:tr>
      <w:tr w:rsidR="00EE2BC5" w14:paraId="2D4419FB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636AE7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CEDEBF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73D6EA10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ED73989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C73F5F" w14:textId="74C4869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000000" w:themeColor="text1"/>
              </w:rPr>
              <w:t>void</w:t>
            </w:r>
            <w:r w:rsidRPr="00BE7523">
              <w:t xml:space="preserve"> </w:t>
            </w:r>
            <w:proofErr w:type="spellStart"/>
            <w:r w:rsidRPr="00BE7523">
              <w:t>DestroyList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SqList</w:t>
            </w:r>
            <w:proofErr w:type="spellEnd"/>
            <w:r w:rsidRPr="00BE7523">
              <w:t xml:space="preserve"> </w:t>
            </w:r>
            <w:r w:rsidRPr="00A1380E">
              <w:rPr>
                <w:b/>
                <w:color w:val="EE0000"/>
              </w:rPr>
              <w:t>*&amp;</w:t>
            </w:r>
            <w:r w:rsidRPr="00BE7523">
              <w:t>L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24CBF48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9240B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CA4BD5" w14:textId="326D383C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3BE85D6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A4F965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46744C" w14:textId="231331BC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  <w:t>free</w:t>
            </w:r>
            <w:r w:rsidRPr="00A1380E">
              <w:rPr>
                <w:b/>
                <w:color w:val="EE0000"/>
              </w:rPr>
              <w:t>(</w:t>
            </w:r>
            <w:r w:rsidRPr="00BE7523">
              <w:t>L</w:t>
            </w:r>
            <w:r w:rsidRPr="00A1380E">
              <w:rPr>
                <w:b/>
                <w:color w:val="EE0000"/>
              </w:rPr>
              <w:t>);</w:t>
            </w:r>
          </w:p>
        </w:tc>
      </w:tr>
      <w:tr w:rsidR="00EE2BC5" w14:paraId="24A68386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890FE6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33B4A8" w14:textId="3267CE4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EE0000"/>
              </w:rPr>
              <w:t>}</w:t>
            </w:r>
            <w:r w:rsidRPr="00BE7523">
              <w:t xml:space="preserve"> </w:t>
            </w:r>
          </w:p>
        </w:tc>
      </w:tr>
      <w:tr w:rsidR="00EE2BC5" w14:paraId="4FE6A5A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7CB9CA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461028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1ABC3053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CCA762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23B3F9" w14:textId="5360DFCB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color w:val="A6C9EC"/>
              </w:rPr>
              <w:t>////////////////////////////////////////////////////////////////////////////////////////////////////////////</w:t>
            </w:r>
          </w:p>
        </w:tc>
      </w:tr>
      <w:tr w:rsidR="00EE2BC5" w14:paraId="7242E273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9217F72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233206" w14:textId="46764776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rFonts w:hint="eastAsia"/>
                <w:color w:val="A6C9EC"/>
              </w:rPr>
              <w:t xml:space="preserve">// ** </w:t>
            </w:r>
            <w:r w:rsidRPr="007B6B7B">
              <w:rPr>
                <w:rFonts w:hint="eastAsia"/>
                <w:color w:val="A6C9EC"/>
              </w:rPr>
              <w:t>判断是否为空</w:t>
            </w:r>
            <w:r w:rsidRPr="007B6B7B">
              <w:rPr>
                <w:rFonts w:hint="eastAsia"/>
                <w:color w:val="A6C9EC"/>
              </w:rPr>
              <w:t xml:space="preserve"> **</w:t>
            </w:r>
            <w:r w:rsidRPr="007B6B7B">
              <w:rPr>
                <w:rFonts w:hint="eastAsia"/>
                <w:color w:val="A6C9EC"/>
              </w:rPr>
              <w:tab/>
            </w:r>
            <w:proofErr w:type="spellStart"/>
            <w:r w:rsidRPr="007B6B7B">
              <w:rPr>
                <w:rFonts w:hint="eastAsia"/>
                <w:color w:val="A6C9EC"/>
              </w:rPr>
              <w:t>ps</w:t>
            </w:r>
            <w:proofErr w:type="spellEnd"/>
            <w:r w:rsidRPr="007B6B7B">
              <w:rPr>
                <w:rFonts w:hint="eastAsia"/>
                <w:color w:val="A6C9EC"/>
              </w:rPr>
              <w:t>:</w:t>
            </w:r>
            <w:r w:rsidRPr="007B6B7B">
              <w:rPr>
                <w:rFonts w:hint="eastAsia"/>
                <w:color w:val="A6C9EC"/>
              </w:rPr>
              <w:t>实际改为三值表示</w:t>
            </w:r>
            <w:proofErr w:type="gramStart"/>
            <w:r w:rsidRPr="007B6B7B">
              <w:rPr>
                <w:rFonts w:hint="eastAsia"/>
                <w:color w:val="A6C9EC"/>
              </w:rPr>
              <w:t>表满会更好</w:t>
            </w:r>
            <w:proofErr w:type="gramEnd"/>
            <w:r w:rsidRPr="007B6B7B">
              <w:rPr>
                <w:rFonts w:hint="eastAsia"/>
                <w:color w:val="A6C9EC"/>
              </w:rPr>
              <w:t xml:space="preserve"> </w:t>
            </w:r>
          </w:p>
        </w:tc>
      </w:tr>
      <w:tr w:rsidR="00EE2BC5" w14:paraId="1084324A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55F117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0ED166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654ACE10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4BF4025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0C9207" w14:textId="42A0561B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000000" w:themeColor="text1"/>
              </w:rPr>
              <w:t>bool</w:t>
            </w:r>
            <w:r w:rsidRPr="00BE7523">
              <w:t xml:space="preserve"> </w:t>
            </w:r>
            <w:proofErr w:type="spellStart"/>
            <w:r w:rsidRPr="00BE7523">
              <w:t>ListEmpty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SqList</w:t>
            </w:r>
            <w:proofErr w:type="spellEnd"/>
            <w:r w:rsidRPr="00BE7523">
              <w:t xml:space="preserve"> </w:t>
            </w:r>
            <w:r w:rsidRPr="00A1380E">
              <w:rPr>
                <w:b/>
                <w:color w:val="EE0000"/>
              </w:rPr>
              <w:t>*&amp;</w:t>
            </w:r>
            <w:r w:rsidRPr="00BE7523">
              <w:t>L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6D5F3CE0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AF00A7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B8C4B6" w14:textId="1C14144A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3FA125E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C588C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1C02B9" w14:textId="495B237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  <w:t>return</w:t>
            </w:r>
            <w:r w:rsidRPr="00A1380E">
              <w:rPr>
                <w:b/>
                <w:color w:val="EE0000"/>
              </w:rPr>
              <w:t>(</w:t>
            </w:r>
            <w:r w:rsidRPr="00BE7523">
              <w:t>L-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length</w:t>
            </w:r>
            <w:r w:rsidRPr="00A1380E">
              <w:rPr>
                <w:b/>
                <w:color w:val="EE0000"/>
              </w:rPr>
              <w:t>==</w:t>
            </w:r>
            <w:r w:rsidRPr="00BE7523">
              <w:t>0</w:t>
            </w:r>
            <w:r w:rsidRPr="00A1380E">
              <w:rPr>
                <w:b/>
                <w:color w:val="EE0000"/>
              </w:rPr>
              <w:t>);</w:t>
            </w:r>
          </w:p>
        </w:tc>
      </w:tr>
      <w:tr w:rsidR="00EE2BC5" w14:paraId="03E8AC0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FCD92F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8CE2E1" w14:textId="486D4CA0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EE0000"/>
              </w:rPr>
              <w:t>}</w:t>
            </w:r>
            <w:r w:rsidRPr="00BE7523">
              <w:t xml:space="preserve"> </w:t>
            </w:r>
          </w:p>
        </w:tc>
      </w:tr>
      <w:tr w:rsidR="00EE2BC5" w14:paraId="3EC10E76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E8A16B6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95FABE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69033C93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8C4EF4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1CC6CC" w14:textId="24216447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color w:val="A6C9EC"/>
              </w:rPr>
              <w:t>////////////////////////////////////////////////////////////////////////////////////////////////////////////</w:t>
            </w:r>
          </w:p>
        </w:tc>
      </w:tr>
      <w:tr w:rsidR="00EE2BC5" w14:paraId="05183BB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BF205DC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D7BA71" w14:textId="3010BC94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rFonts w:hint="eastAsia"/>
                <w:color w:val="A6C9EC"/>
              </w:rPr>
              <w:t xml:space="preserve">// ** </w:t>
            </w:r>
            <w:r w:rsidRPr="007B6B7B">
              <w:rPr>
                <w:rFonts w:hint="eastAsia"/>
                <w:color w:val="A6C9EC"/>
              </w:rPr>
              <w:t>返回表长度</w:t>
            </w:r>
            <w:r w:rsidRPr="007B6B7B">
              <w:rPr>
                <w:rFonts w:hint="eastAsia"/>
                <w:color w:val="A6C9EC"/>
              </w:rPr>
              <w:t xml:space="preserve"> **</w:t>
            </w:r>
          </w:p>
        </w:tc>
      </w:tr>
      <w:tr w:rsidR="00EE2BC5" w14:paraId="7C72D100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492CDB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EEA4555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62645AB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EA9592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78DA88" w14:textId="0D1F49DE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000000" w:themeColor="text1"/>
              </w:rPr>
              <w:t>int</w:t>
            </w:r>
            <w:r w:rsidRPr="00BE7523">
              <w:t xml:space="preserve"> </w:t>
            </w:r>
            <w:proofErr w:type="spellStart"/>
            <w:r w:rsidRPr="00BE7523">
              <w:t>ListLength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SqList</w:t>
            </w:r>
            <w:proofErr w:type="spellEnd"/>
            <w:r w:rsidRPr="00BE7523">
              <w:t xml:space="preserve"> </w:t>
            </w:r>
            <w:r w:rsidRPr="00A1380E">
              <w:rPr>
                <w:b/>
                <w:color w:val="EE0000"/>
              </w:rPr>
              <w:t>*</w:t>
            </w:r>
            <w:r w:rsidRPr="00BE7523">
              <w:t>L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19B6CE7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7C833C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760BFE" w14:textId="046183CC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1F64062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5A5E8FC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E7CB02" w14:textId="2C09DACA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  <w:t>return</w:t>
            </w:r>
            <w:r w:rsidRPr="00A1380E">
              <w:rPr>
                <w:b/>
                <w:color w:val="EE0000"/>
              </w:rPr>
              <w:t>(</w:t>
            </w:r>
            <w:r w:rsidRPr="00BE7523">
              <w:t>L-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length</w:t>
            </w:r>
            <w:r w:rsidRPr="00A1380E">
              <w:rPr>
                <w:b/>
                <w:color w:val="EE0000"/>
              </w:rPr>
              <w:t>);</w:t>
            </w:r>
          </w:p>
        </w:tc>
      </w:tr>
      <w:tr w:rsidR="00EE2BC5" w14:paraId="28BFA88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A947A3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2E0697" w14:textId="111B3B45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EE0000"/>
              </w:rPr>
              <w:t>}</w:t>
            </w:r>
            <w:r w:rsidRPr="00BE7523">
              <w:t xml:space="preserve"> </w:t>
            </w:r>
          </w:p>
        </w:tc>
      </w:tr>
      <w:tr w:rsidR="00EE2BC5" w14:paraId="20DD53F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D3F6AC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AAF748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19A9BFD6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1240C6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4BCAA3" w14:textId="5CBD8F45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color w:val="A6C9EC"/>
              </w:rPr>
              <w:t>////////////////////////////////////////////////////////////////////////////////////////////////////////////</w:t>
            </w:r>
          </w:p>
        </w:tc>
      </w:tr>
      <w:tr w:rsidR="00EE2BC5" w14:paraId="2D2809E5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A00206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E80582" w14:textId="6F2E35A9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rFonts w:hint="eastAsia"/>
                <w:color w:val="A6C9EC"/>
              </w:rPr>
              <w:t xml:space="preserve">// ** </w:t>
            </w:r>
            <w:r w:rsidRPr="007B6B7B">
              <w:rPr>
                <w:rFonts w:hint="eastAsia"/>
                <w:color w:val="A6C9EC"/>
              </w:rPr>
              <w:t>输入表</w:t>
            </w:r>
            <w:r w:rsidRPr="007B6B7B">
              <w:rPr>
                <w:rFonts w:hint="eastAsia"/>
                <w:color w:val="A6C9EC"/>
              </w:rPr>
              <w:t xml:space="preserve"> **</w:t>
            </w:r>
          </w:p>
        </w:tc>
      </w:tr>
      <w:tr w:rsidR="00EE2BC5" w14:paraId="701DD3C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9A075C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D2C6B4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7D985DA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4C8BC7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9B444F" w14:textId="5ACD8E4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000000" w:themeColor="text1"/>
              </w:rPr>
              <w:t>void</w:t>
            </w:r>
            <w:r w:rsidRPr="00BE7523">
              <w:t xml:space="preserve"> </w:t>
            </w:r>
            <w:proofErr w:type="spellStart"/>
            <w:r w:rsidRPr="00BE7523">
              <w:t>CreateList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SqList</w:t>
            </w:r>
            <w:proofErr w:type="spellEnd"/>
            <w:r w:rsidRPr="00BE7523">
              <w:t xml:space="preserve"> </w:t>
            </w:r>
            <w:r w:rsidRPr="00A1380E">
              <w:rPr>
                <w:b/>
                <w:color w:val="EE0000"/>
              </w:rPr>
              <w:t>*&amp;</w:t>
            </w:r>
            <w:r w:rsidRPr="00BE7523">
              <w:t>L</w:t>
            </w:r>
            <w:r w:rsidRPr="00A1380E">
              <w:rPr>
                <w:b/>
                <w:color w:val="EE0000"/>
              </w:rPr>
              <w:t>,</w:t>
            </w:r>
            <w:r w:rsidRPr="00BE7523">
              <w:t xml:space="preserve"> </w:t>
            </w:r>
            <w:proofErr w:type="spellStart"/>
            <w:r w:rsidRPr="00A1380E">
              <w:rPr>
                <w:b/>
                <w:color w:val="000000" w:themeColor="text1"/>
              </w:rPr>
              <w:t>ElemType</w:t>
            </w:r>
            <w:proofErr w:type="spellEnd"/>
            <w:r w:rsidRPr="00BE7523">
              <w:t xml:space="preserve"> a</w:t>
            </w:r>
            <w:r w:rsidRPr="00A1380E">
              <w:rPr>
                <w:b/>
                <w:color w:val="EE0000"/>
              </w:rPr>
              <w:t>[],</w:t>
            </w:r>
            <w:r w:rsidRPr="00BE7523">
              <w:t xml:space="preserve"> </w:t>
            </w:r>
            <w:r w:rsidRPr="00A1380E">
              <w:rPr>
                <w:b/>
                <w:color w:val="000000" w:themeColor="text1"/>
              </w:rPr>
              <w:t>int</w:t>
            </w:r>
            <w:r w:rsidRPr="00BE7523">
              <w:t xml:space="preserve"> n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6EEAF5D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09EF61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315732" w14:textId="1AD90E32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422F9760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1C3AA53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6A118A" w14:textId="14024F10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A1380E">
              <w:rPr>
                <w:b/>
                <w:color w:val="000000" w:themeColor="text1"/>
              </w:rPr>
              <w:t>int</w:t>
            </w:r>
            <w:r w:rsidRPr="00BE7523">
              <w:t xml:space="preserve"> </w:t>
            </w:r>
            <w:proofErr w:type="spellStart"/>
            <w:r w:rsidRPr="00BE7523">
              <w:t>i</w:t>
            </w:r>
            <w:proofErr w:type="spellEnd"/>
            <w:r w:rsidRPr="00A1380E">
              <w:rPr>
                <w:b/>
                <w:color w:val="EE0000"/>
              </w:rPr>
              <w:t>=</w:t>
            </w:r>
            <w:r w:rsidRPr="00BE7523">
              <w:t>0</w:t>
            </w:r>
            <w:r w:rsidRPr="00A1380E">
              <w:rPr>
                <w:b/>
                <w:color w:val="EE0000"/>
              </w:rPr>
              <w:t>,</w:t>
            </w:r>
            <w:r w:rsidRPr="00BE7523">
              <w:t>k</w:t>
            </w:r>
            <w:r w:rsidRPr="00A1380E">
              <w:rPr>
                <w:b/>
                <w:color w:val="EE0000"/>
              </w:rPr>
              <w:t>=</w:t>
            </w:r>
            <w:r w:rsidRPr="00BE7523">
              <w:t>0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30E21F7B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F98C5F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48AEE3C" w14:textId="379FC373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  <w:t>while</w:t>
            </w:r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i</w:t>
            </w:r>
            <w:proofErr w:type="spellEnd"/>
            <w:r w:rsidRPr="00A1380E">
              <w:rPr>
                <w:b/>
                <w:color w:val="EE0000"/>
              </w:rPr>
              <w:t>&lt;</w:t>
            </w:r>
            <w:r w:rsidRPr="00BE7523">
              <w:t>n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2FE0F46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F81AF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2EEA57" w14:textId="0719D3D2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55113433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FADD945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7510C4" w14:textId="04DFC5E2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  <w:t>L-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data</w:t>
            </w:r>
            <w:r w:rsidRPr="00A1380E">
              <w:rPr>
                <w:b/>
                <w:color w:val="EE0000"/>
              </w:rPr>
              <w:t>[</w:t>
            </w:r>
            <w:r w:rsidRPr="00BE7523">
              <w:t>k</w:t>
            </w:r>
            <w:r w:rsidRPr="00A1380E">
              <w:rPr>
                <w:b/>
                <w:color w:val="EE0000"/>
              </w:rPr>
              <w:t>]=</w:t>
            </w:r>
            <w:r w:rsidRPr="00BE7523">
              <w:t>a</w:t>
            </w:r>
            <w:r w:rsidRPr="00A1380E">
              <w:rPr>
                <w:b/>
                <w:color w:val="EE0000"/>
              </w:rPr>
              <w:t>[</w:t>
            </w:r>
            <w:proofErr w:type="spellStart"/>
            <w:r w:rsidRPr="00BE7523">
              <w:t>i</w:t>
            </w:r>
            <w:proofErr w:type="spellEnd"/>
            <w:r w:rsidRPr="00A1380E">
              <w:rPr>
                <w:b/>
                <w:color w:val="EE0000"/>
              </w:rPr>
              <w:t>];</w:t>
            </w:r>
          </w:p>
        </w:tc>
      </w:tr>
      <w:tr w:rsidR="00EE2BC5" w14:paraId="7DF6C9AA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9EDF8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F1026D" w14:textId="17B7111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  <w:t>k</w:t>
            </w:r>
            <w:r w:rsidRPr="007B6B7B">
              <w:rPr>
                <w:b/>
                <w:color w:val="EE0000"/>
              </w:rPr>
              <w:t>++</w:t>
            </w:r>
            <w:r w:rsidRPr="00A1380E">
              <w:rPr>
                <w:b/>
                <w:color w:val="EE0000"/>
              </w:rPr>
              <w:t>;</w:t>
            </w:r>
            <w:proofErr w:type="spellStart"/>
            <w:r w:rsidRPr="00BE7523">
              <w:t>i</w:t>
            </w:r>
            <w:proofErr w:type="spellEnd"/>
            <w:r w:rsidRPr="007B6B7B">
              <w:rPr>
                <w:b/>
                <w:color w:val="EE0000"/>
              </w:rPr>
              <w:t>++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74008BA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5034A1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FFF256" w14:textId="65189792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A1380E">
              <w:rPr>
                <w:b/>
                <w:color w:val="EE0000"/>
              </w:rPr>
              <w:t>}</w:t>
            </w:r>
          </w:p>
        </w:tc>
      </w:tr>
      <w:tr w:rsidR="00EE2BC5" w14:paraId="1FBC67B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ED3CC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4240CB" w14:textId="7B7B968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  <w:t>L-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length</w:t>
            </w:r>
            <w:r w:rsidRPr="00A1380E">
              <w:rPr>
                <w:b/>
                <w:color w:val="EE0000"/>
              </w:rPr>
              <w:t>=</w:t>
            </w:r>
            <w:r w:rsidRPr="00BE7523">
              <w:t>k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3013AF7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5C7EEC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7E085D" w14:textId="4F4B893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EE0000"/>
              </w:rPr>
              <w:t>}</w:t>
            </w:r>
          </w:p>
        </w:tc>
      </w:tr>
      <w:tr w:rsidR="00EE2BC5" w14:paraId="7D3351D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08F9DD9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A74CA0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2C80F04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6671E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2CE604" w14:textId="1FDD10A1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color w:val="A6C9EC"/>
              </w:rPr>
              <w:t>////////////////////////////////////////////////////////////////////////////////////////////////////////////</w:t>
            </w:r>
          </w:p>
        </w:tc>
      </w:tr>
      <w:tr w:rsidR="00EE2BC5" w14:paraId="0709E7A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5DABC0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6C912A" w14:textId="7ED3A2B0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rFonts w:hint="eastAsia"/>
                <w:color w:val="A6C9EC"/>
              </w:rPr>
              <w:t xml:space="preserve">// ** </w:t>
            </w:r>
            <w:r w:rsidRPr="007B6B7B">
              <w:rPr>
                <w:rFonts w:hint="eastAsia"/>
                <w:color w:val="A6C9EC"/>
              </w:rPr>
              <w:t>输出表</w:t>
            </w:r>
            <w:r w:rsidRPr="007B6B7B">
              <w:rPr>
                <w:rFonts w:hint="eastAsia"/>
                <w:color w:val="A6C9EC"/>
              </w:rPr>
              <w:t xml:space="preserve"> **</w:t>
            </w:r>
          </w:p>
        </w:tc>
      </w:tr>
      <w:tr w:rsidR="00EE2BC5" w14:paraId="30C71735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F7187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732E60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56F8E28B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B3D57B3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5A6C47" w14:textId="18152E9B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000000" w:themeColor="text1"/>
              </w:rPr>
              <w:t>void</w:t>
            </w:r>
            <w:r w:rsidRPr="00BE7523">
              <w:t xml:space="preserve"> </w:t>
            </w:r>
            <w:proofErr w:type="spellStart"/>
            <w:r w:rsidRPr="00BE7523">
              <w:t>DispList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SqList</w:t>
            </w:r>
            <w:proofErr w:type="spellEnd"/>
            <w:r w:rsidRPr="00BE7523">
              <w:t xml:space="preserve"> </w:t>
            </w:r>
            <w:r w:rsidRPr="00A1380E">
              <w:rPr>
                <w:b/>
                <w:color w:val="EE0000"/>
              </w:rPr>
              <w:t>*</w:t>
            </w:r>
            <w:r w:rsidRPr="00BE7523">
              <w:t>L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48CA524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99EE45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ABB1A2" w14:textId="7FA99CB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666BD61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9BFDD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662A27" w14:textId="28EEF3DA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  <w:t>for</w:t>
            </w:r>
            <w:r w:rsidRPr="00A1380E">
              <w:rPr>
                <w:b/>
                <w:color w:val="EE0000"/>
              </w:rPr>
              <w:t>(</w:t>
            </w:r>
            <w:r w:rsidRPr="00A1380E">
              <w:rPr>
                <w:b/>
                <w:color w:val="000000" w:themeColor="text1"/>
              </w:rPr>
              <w:t>int</w:t>
            </w:r>
            <w:r w:rsidRPr="00BE7523">
              <w:t xml:space="preserve"> </w:t>
            </w:r>
            <w:proofErr w:type="spellStart"/>
            <w:r w:rsidRPr="00BE7523">
              <w:t>i</w:t>
            </w:r>
            <w:proofErr w:type="spellEnd"/>
            <w:r w:rsidRPr="00A1380E">
              <w:rPr>
                <w:b/>
                <w:color w:val="EE0000"/>
              </w:rPr>
              <w:t>=</w:t>
            </w:r>
            <w:r w:rsidRPr="00BE7523">
              <w:t>0</w:t>
            </w:r>
            <w:r w:rsidRPr="00A1380E">
              <w:rPr>
                <w:b/>
                <w:color w:val="EE0000"/>
              </w:rPr>
              <w:t>;</w:t>
            </w:r>
            <w:r w:rsidRPr="00BE7523">
              <w:t>i</w:t>
            </w:r>
            <w:r w:rsidRPr="00A1380E">
              <w:rPr>
                <w:b/>
                <w:color w:val="EE0000"/>
              </w:rPr>
              <w:t>&lt;</w:t>
            </w:r>
            <w:r w:rsidRPr="00BE7523">
              <w:t>L-</w:t>
            </w:r>
            <w:r w:rsidRPr="00A1380E">
              <w:rPr>
                <w:b/>
                <w:color w:val="EE0000"/>
              </w:rPr>
              <w:t>&gt;</w:t>
            </w:r>
            <w:proofErr w:type="spellStart"/>
            <w:r w:rsidRPr="00BE7523">
              <w:t>length</w:t>
            </w:r>
            <w:r w:rsidRPr="00A1380E">
              <w:rPr>
                <w:b/>
                <w:color w:val="EE0000"/>
              </w:rPr>
              <w:t>;</w:t>
            </w:r>
            <w:r w:rsidRPr="00BE7523">
              <w:t>i</w:t>
            </w:r>
            <w:proofErr w:type="spellEnd"/>
            <w:r w:rsidRPr="007B6B7B">
              <w:rPr>
                <w:b/>
                <w:color w:val="EE0000"/>
              </w:rPr>
              <w:t>++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7A780B2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E9F8EBC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33A61B" w14:textId="720DA8F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proofErr w:type="spellStart"/>
            <w:r w:rsidRPr="00A1380E">
              <w:rPr>
                <w:b/>
                <w:color w:val="000000" w:themeColor="text1"/>
              </w:rPr>
              <w:t>printf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r w:rsidRPr="00A1380E">
              <w:rPr>
                <w:color w:val="0000FF"/>
              </w:rPr>
              <w:t>"%d\</w:t>
            </w:r>
            <w:proofErr w:type="spellStart"/>
            <w:r w:rsidRPr="00A1380E">
              <w:rPr>
                <w:color w:val="0000FF"/>
              </w:rPr>
              <w:t>t"</w:t>
            </w:r>
            <w:r w:rsidRPr="00A1380E">
              <w:rPr>
                <w:b/>
                <w:color w:val="EE0000"/>
              </w:rPr>
              <w:t>,</w:t>
            </w:r>
            <w:r w:rsidRPr="00BE7523">
              <w:t>L</w:t>
            </w:r>
            <w:proofErr w:type="spellEnd"/>
            <w:r w:rsidRPr="00BE7523">
              <w:t>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data</w:t>
            </w:r>
            <w:r w:rsidRPr="00A1380E">
              <w:rPr>
                <w:b/>
                <w:color w:val="EE0000"/>
              </w:rPr>
              <w:t>[</w:t>
            </w:r>
            <w:proofErr w:type="spellStart"/>
            <w:r w:rsidRPr="00BE7523">
              <w:t>i</w:t>
            </w:r>
            <w:proofErr w:type="spellEnd"/>
            <w:r w:rsidRPr="00A1380E">
              <w:rPr>
                <w:b/>
                <w:color w:val="EE0000"/>
              </w:rPr>
              <w:t>]);</w:t>
            </w:r>
          </w:p>
        </w:tc>
      </w:tr>
      <w:tr w:rsidR="00EE2BC5" w14:paraId="14492C9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7BE801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44CBBF" w14:textId="11180378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proofErr w:type="spellStart"/>
            <w:r w:rsidRPr="00A1380E">
              <w:rPr>
                <w:b/>
                <w:color w:val="000000" w:themeColor="text1"/>
              </w:rPr>
              <w:t>printf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r w:rsidRPr="00A1380E">
              <w:rPr>
                <w:color w:val="0000FF"/>
              </w:rPr>
              <w:t>"\n"</w:t>
            </w:r>
            <w:r w:rsidRPr="00A1380E">
              <w:rPr>
                <w:b/>
                <w:color w:val="EE0000"/>
              </w:rPr>
              <w:t>);</w:t>
            </w:r>
          </w:p>
        </w:tc>
      </w:tr>
      <w:tr w:rsidR="00EE2BC5" w14:paraId="05F11835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022154F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9825DB" w14:textId="6149D042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EE0000"/>
              </w:rPr>
              <w:t>}</w:t>
            </w:r>
            <w:r w:rsidRPr="00BE7523">
              <w:t xml:space="preserve"> </w:t>
            </w:r>
          </w:p>
        </w:tc>
      </w:tr>
      <w:tr w:rsidR="00EE2BC5" w14:paraId="44050B9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E42593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66923D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0B10E88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ED56D55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D03868" w14:textId="67C7609F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color w:val="A6C9EC"/>
              </w:rPr>
              <w:t>////////////////////////////////////////////////////////////////////////////////////////////////////////////</w:t>
            </w:r>
          </w:p>
        </w:tc>
      </w:tr>
      <w:tr w:rsidR="00EE2BC5" w14:paraId="302DF1D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ECB681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2233E6" w14:textId="66D29C23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rFonts w:hint="eastAsia"/>
                <w:color w:val="A6C9EC"/>
              </w:rPr>
              <w:t xml:space="preserve">// ** </w:t>
            </w:r>
            <w:r w:rsidRPr="007B6B7B">
              <w:rPr>
                <w:rFonts w:hint="eastAsia"/>
                <w:color w:val="A6C9EC"/>
              </w:rPr>
              <w:t>按序查找</w:t>
            </w:r>
            <w:r w:rsidRPr="007B6B7B">
              <w:rPr>
                <w:rFonts w:hint="eastAsia"/>
                <w:color w:val="A6C9EC"/>
              </w:rPr>
              <w:t xml:space="preserve"> **</w:t>
            </w:r>
          </w:p>
        </w:tc>
      </w:tr>
      <w:tr w:rsidR="00EE2BC5" w14:paraId="675BFDF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014C8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E2B58E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346BA4DB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BAE843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13ECAE" w14:textId="38BCC58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000000" w:themeColor="text1"/>
              </w:rPr>
              <w:t>bool</w:t>
            </w:r>
            <w:r w:rsidRPr="00BE7523">
              <w:t xml:space="preserve"> </w:t>
            </w:r>
            <w:proofErr w:type="spellStart"/>
            <w:r w:rsidRPr="00BE7523">
              <w:t>GetElem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SqList</w:t>
            </w:r>
            <w:proofErr w:type="spellEnd"/>
            <w:r w:rsidRPr="00BE7523">
              <w:t xml:space="preserve"> </w:t>
            </w:r>
            <w:r w:rsidRPr="00A1380E">
              <w:rPr>
                <w:b/>
                <w:color w:val="EE0000"/>
              </w:rPr>
              <w:t>*</w:t>
            </w:r>
            <w:r w:rsidRPr="00BE7523">
              <w:t>L</w:t>
            </w:r>
            <w:r w:rsidRPr="00A1380E">
              <w:rPr>
                <w:b/>
                <w:color w:val="EE0000"/>
              </w:rPr>
              <w:t>,</w:t>
            </w:r>
            <w:r w:rsidRPr="00BE7523">
              <w:t xml:space="preserve"> </w:t>
            </w:r>
            <w:r w:rsidRPr="00A1380E">
              <w:rPr>
                <w:b/>
                <w:color w:val="000000" w:themeColor="text1"/>
              </w:rPr>
              <w:t>int</w:t>
            </w:r>
            <w:r w:rsidRPr="00BE7523">
              <w:t xml:space="preserve"> </w:t>
            </w:r>
            <w:proofErr w:type="spellStart"/>
            <w:r w:rsidRPr="00BE7523">
              <w:t>i</w:t>
            </w:r>
            <w:proofErr w:type="spellEnd"/>
            <w:r w:rsidRPr="00A1380E">
              <w:rPr>
                <w:b/>
                <w:color w:val="EE0000"/>
              </w:rPr>
              <w:t>,</w:t>
            </w:r>
            <w:r w:rsidRPr="00BE7523">
              <w:t xml:space="preserve"> </w:t>
            </w:r>
            <w:proofErr w:type="spellStart"/>
            <w:r w:rsidRPr="00A1380E">
              <w:rPr>
                <w:b/>
                <w:color w:val="000000" w:themeColor="text1"/>
              </w:rPr>
              <w:t>ElemType</w:t>
            </w:r>
            <w:proofErr w:type="spellEnd"/>
            <w:r w:rsidRPr="00BE7523">
              <w:t xml:space="preserve"> </w:t>
            </w:r>
            <w:r w:rsidRPr="00A1380E">
              <w:rPr>
                <w:b/>
                <w:color w:val="EE0000"/>
              </w:rPr>
              <w:t>&amp;</w:t>
            </w:r>
            <w:r w:rsidRPr="00BE7523">
              <w:t>e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52A45F4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5F258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2E70A6" w14:textId="3CF2AB9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25BF7FD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95C8EC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49DD66" w14:textId="44AD16F2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A1380E">
              <w:rPr>
                <w:b/>
                <w:color w:val="000000" w:themeColor="text1"/>
              </w:rPr>
              <w:t>if</w:t>
            </w:r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i</w:t>
            </w:r>
            <w:proofErr w:type="spellEnd"/>
            <w:r w:rsidRPr="00A1380E">
              <w:rPr>
                <w:b/>
                <w:color w:val="EE0000"/>
              </w:rPr>
              <w:t>&lt;</w:t>
            </w:r>
            <w:r w:rsidRPr="00BE7523">
              <w:t xml:space="preserve">1 </w:t>
            </w:r>
            <w:r w:rsidRPr="007B6B7B">
              <w:rPr>
                <w:b/>
                <w:color w:val="EE0000"/>
              </w:rPr>
              <w:t>||</w:t>
            </w:r>
            <w:r w:rsidRPr="00BE7523">
              <w:t xml:space="preserve"> </w:t>
            </w:r>
            <w:proofErr w:type="spellStart"/>
            <w:r w:rsidRPr="00BE7523">
              <w:t>i</w:t>
            </w:r>
            <w:proofErr w:type="spellEnd"/>
            <w:r w:rsidRPr="00A1380E">
              <w:rPr>
                <w:b/>
                <w:color w:val="EE0000"/>
              </w:rPr>
              <w:t>&gt;</w:t>
            </w:r>
            <w:r w:rsidRPr="00BE7523">
              <w:t>L-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length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17B68920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3F9502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444FCF" w14:textId="3F561503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  <w:t>return false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09E36666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9A9DAB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9F71F4" w14:textId="6470D86C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  <w:t>e</w:t>
            </w:r>
            <w:r w:rsidRPr="00A1380E">
              <w:rPr>
                <w:b/>
                <w:color w:val="EE0000"/>
              </w:rPr>
              <w:t>=</w:t>
            </w:r>
            <w:r w:rsidRPr="00BE7523">
              <w:t>L-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data</w:t>
            </w:r>
            <w:r w:rsidRPr="00A1380E">
              <w:rPr>
                <w:b/>
                <w:color w:val="EE0000"/>
              </w:rPr>
              <w:t>[</w:t>
            </w:r>
            <w:r w:rsidRPr="00BE7523">
              <w:t>i-1</w:t>
            </w:r>
            <w:r w:rsidRPr="00A1380E">
              <w:rPr>
                <w:b/>
                <w:color w:val="EE0000"/>
              </w:rPr>
              <w:t>];</w:t>
            </w:r>
          </w:p>
        </w:tc>
      </w:tr>
      <w:tr w:rsidR="00EE2BC5" w14:paraId="747CB91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B603AD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BE66DC" w14:textId="582B9A40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  <w:t>return true</w:t>
            </w:r>
            <w:r w:rsidRPr="00A1380E">
              <w:rPr>
                <w:b/>
                <w:color w:val="EE0000"/>
              </w:rPr>
              <w:t>;</w:t>
            </w:r>
            <w:r w:rsidRPr="00BE7523">
              <w:t xml:space="preserve"> </w:t>
            </w:r>
          </w:p>
        </w:tc>
      </w:tr>
      <w:tr w:rsidR="00EE2BC5" w14:paraId="09975EFB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5B099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8C0B3A" w14:textId="1BC95C20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EE0000"/>
              </w:rPr>
              <w:t>}</w:t>
            </w:r>
            <w:r w:rsidRPr="00BE7523">
              <w:t xml:space="preserve"> </w:t>
            </w:r>
          </w:p>
        </w:tc>
      </w:tr>
      <w:tr w:rsidR="00EE2BC5" w14:paraId="6067FC52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1C70F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26967D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571CCDF5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C7BDC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C95709" w14:textId="16DFE70F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color w:val="A6C9EC"/>
              </w:rPr>
              <w:t>////////////////////////////////////////////////////////////////////////////////////////////////////////////</w:t>
            </w:r>
          </w:p>
        </w:tc>
      </w:tr>
      <w:tr w:rsidR="00EE2BC5" w14:paraId="4CA48EDB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3E81B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0428F8" w14:textId="26AFDD1A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rFonts w:hint="eastAsia"/>
                <w:color w:val="A6C9EC"/>
              </w:rPr>
              <w:t xml:space="preserve">// ** </w:t>
            </w:r>
            <w:r w:rsidRPr="007B6B7B">
              <w:rPr>
                <w:rFonts w:hint="eastAsia"/>
                <w:color w:val="A6C9EC"/>
              </w:rPr>
              <w:t>按值查找</w:t>
            </w:r>
            <w:r w:rsidRPr="007B6B7B">
              <w:rPr>
                <w:rFonts w:hint="eastAsia"/>
                <w:color w:val="A6C9EC"/>
              </w:rPr>
              <w:t xml:space="preserve"> **</w:t>
            </w:r>
          </w:p>
        </w:tc>
      </w:tr>
      <w:tr w:rsidR="00EE2BC5" w14:paraId="7B7B36C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D53E72C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D88536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7C1A020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74CFFF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5C3995" w14:textId="43C20031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000000" w:themeColor="text1"/>
              </w:rPr>
              <w:t>int</w:t>
            </w:r>
            <w:r w:rsidRPr="00BE7523">
              <w:t xml:space="preserve"> </w:t>
            </w:r>
            <w:proofErr w:type="spellStart"/>
            <w:r w:rsidRPr="00BE7523">
              <w:t>LocateElem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SqList</w:t>
            </w:r>
            <w:proofErr w:type="spellEnd"/>
            <w:r w:rsidRPr="00BE7523">
              <w:t xml:space="preserve"> </w:t>
            </w:r>
            <w:r w:rsidRPr="00A1380E">
              <w:rPr>
                <w:b/>
                <w:color w:val="EE0000"/>
              </w:rPr>
              <w:t>*</w:t>
            </w:r>
            <w:r w:rsidRPr="00BE7523">
              <w:t>L</w:t>
            </w:r>
            <w:r w:rsidRPr="00A1380E">
              <w:rPr>
                <w:b/>
                <w:color w:val="EE0000"/>
              </w:rPr>
              <w:t>,</w:t>
            </w:r>
            <w:r w:rsidRPr="00BE7523">
              <w:t xml:space="preserve"> </w:t>
            </w:r>
            <w:proofErr w:type="spellStart"/>
            <w:r w:rsidRPr="00A1380E">
              <w:rPr>
                <w:b/>
                <w:color w:val="000000" w:themeColor="text1"/>
              </w:rPr>
              <w:t>ElemType</w:t>
            </w:r>
            <w:proofErr w:type="spellEnd"/>
            <w:r w:rsidRPr="00BE7523">
              <w:t xml:space="preserve"> e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61A3FAF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7214E77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CBEF31" w14:textId="048E382A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058CF9E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B908A6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48D8DFD" w14:textId="5F0D46F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A1380E">
              <w:rPr>
                <w:b/>
                <w:color w:val="000000" w:themeColor="text1"/>
              </w:rPr>
              <w:t>int</w:t>
            </w:r>
            <w:r w:rsidRPr="00BE7523">
              <w:t xml:space="preserve"> </w:t>
            </w:r>
            <w:proofErr w:type="spellStart"/>
            <w:r w:rsidRPr="00BE7523">
              <w:t>i</w:t>
            </w:r>
            <w:proofErr w:type="spellEnd"/>
            <w:r w:rsidRPr="00A1380E">
              <w:rPr>
                <w:b/>
                <w:color w:val="EE0000"/>
              </w:rPr>
              <w:t>=</w:t>
            </w:r>
            <w:r w:rsidRPr="00BE7523">
              <w:t>0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55D10462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C5043A5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3FEF6D" w14:textId="1B699721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  <w:t>while</w:t>
            </w:r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i</w:t>
            </w:r>
            <w:proofErr w:type="spellEnd"/>
            <w:r w:rsidRPr="00A1380E">
              <w:rPr>
                <w:b/>
                <w:color w:val="EE0000"/>
              </w:rPr>
              <w:t>&lt;</w:t>
            </w:r>
            <w:r w:rsidRPr="00BE7523">
              <w:t>L-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 xml:space="preserve">length </w:t>
            </w:r>
            <w:r w:rsidRPr="00A1380E">
              <w:rPr>
                <w:b/>
                <w:color w:val="EE0000"/>
              </w:rPr>
              <w:t>&amp;&amp;</w:t>
            </w:r>
            <w:r w:rsidRPr="00BE7523">
              <w:t xml:space="preserve"> L-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data</w:t>
            </w:r>
            <w:r w:rsidRPr="00A1380E">
              <w:rPr>
                <w:b/>
                <w:color w:val="EE0000"/>
              </w:rPr>
              <w:t>[</w:t>
            </w:r>
            <w:proofErr w:type="spellStart"/>
            <w:r w:rsidRPr="00BE7523">
              <w:t>i</w:t>
            </w:r>
            <w:proofErr w:type="spellEnd"/>
            <w:r w:rsidRPr="00A1380E">
              <w:rPr>
                <w:b/>
                <w:color w:val="EE0000"/>
              </w:rPr>
              <w:t>]</w:t>
            </w:r>
            <w:r w:rsidRPr="00BE7523">
              <w:t>!</w:t>
            </w:r>
            <w:r w:rsidRPr="00A1380E">
              <w:rPr>
                <w:b/>
                <w:color w:val="EE0000"/>
              </w:rPr>
              <w:t>=</w:t>
            </w:r>
            <w:r w:rsidRPr="00BE7523">
              <w:t>e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40284243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39ED0F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483BBA" w14:textId="3CD79572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proofErr w:type="spellStart"/>
            <w:r w:rsidRPr="00BE7523">
              <w:t>i</w:t>
            </w:r>
            <w:proofErr w:type="spellEnd"/>
            <w:r w:rsidRPr="007B6B7B">
              <w:rPr>
                <w:b/>
                <w:color w:val="EE0000"/>
              </w:rPr>
              <w:t>++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7264A4E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2EB239C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C1C9BA" w14:textId="358D02B1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A1380E">
              <w:rPr>
                <w:b/>
                <w:color w:val="000000" w:themeColor="text1"/>
              </w:rPr>
              <w:t>if</w:t>
            </w:r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i</w:t>
            </w:r>
            <w:proofErr w:type="spellEnd"/>
            <w:r w:rsidRPr="00A1380E">
              <w:rPr>
                <w:b/>
                <w:color w:val="EE0000"/>
              </w:rPr>
              <w:t>&gt;=</w:t>
            </w:r>
            <w:r w:rsidRPr="00BE7523">
              <w:t>L-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length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339B1C6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21D367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BECBBE" w14:textId="7DAD16B1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  <w:t>return 0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2692A46A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4586981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D46E27" w14:textId="744C6EB2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A1380E">
              <w:rPr>
                <w:b/>
              </w:rPr>
              <w:t>else</w:t>
            </w:r>
          </w:p>
        </w:tc>
      </w:tr>
      <w:tr w:rsidR="00EE2BC5" w14:paraId="66B26B5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DA309E9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BFE49F" w14:textId="333FA02C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  <w:t>return i</w:t>
            </w:r>
            <w:r w:rsidRPr="007B6B7B">
              <w:rPr>
                <w:b/>
                <w:color w:val="EE0000"/>
              </w:rPr>
              <w:t>+</w:t>
            </w:r>
            <w:r w:rsidRPr="00BE7523">
              <w:t>1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39D3695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34F076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DB36D6" w14:textId="2AF0750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EE0000"/>
              </w:rPr>
              <w:t>}</w:t>
            </w:r>
            <w:r w:rsidRPr="00BE7523">
              <w:t xml:space="preserve"> </w:t>
            </w:r>
          </w:p>
        </w:tc>
      </w:tr>
      <w:tr w:rsidR="00EE2BC5" w14:paraId="791BBF3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312B7B7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1ECFEE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744EE75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8FC2D9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6E1CAD" w14:textId="65C74EFC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color w:val="A6C9EC"/>
              </w:rPr>
              <w:t>////////////////////////////////////////////////////////////////////////////////////////////////////////////</w:t>
            </w:r>
          </w:p>
        </w:tc>
      </w:tr>
      <w:tr w:rsidR="00EE2BC5" w14:paraId="7746BB45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E610A4B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D4A190" w14:textId="2A2DFC87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rFonts w:hint="eastAsia"/>
                <w:color w:val="A6C9EC"/>
              </w:rPr>
              <w:t xml:space="preserve">// ** </w:t>
            </w:r>
            <w:r w:rsidRPr="007B6B7B">
              <w:rPr>
                <w:rFonts w:hint="eastAsia"/>
                <w:color w:val="A6C9EC"/>
              </w:rPr>
              <w:t>插入元素</w:t>
            </w:r>
            <w:r w:rsidRPr="007B6B7B">
              <w:rPr>
                <w:rFonts w:hint="eastAsia"/>
                <w:color w:val="A6C9EC"/>
              </w:rPr>
              <w:t xml:space="preserve"> **</w:t>
            </w:r>
          </w:p>
        </w:tc>
      </w:tr>
      <w:tr w:rsidR="00EE2BC5" w14:paraId="54880523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BF1F9B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06AF84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36DEECA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CE9A9B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0E1241" w14:textId="413D9EDC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000000" w:themeColor="text1"/>
              </w:rPr>
              <w:t>bool</w:t>
            </w:r>
            <w:r w:rsidRPr="00BE7523">
              <w:t xml:space="preserve"> </w:t>
            </w:r>
            <w:proofErr w:type="spellStart"/>
            <w:r w:rsidRPr="00BE7523">
              <w:t>ListInsert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SqList</w:t>
            </w:r>
            <w:proofErr w:type="spellEnd"/>
            <w:r w:rsidRPr="00BE7523">
              <w:t xml:space="preserve"> </w:t>
            </w:r>
            <w:r w:rsidRPr="00A1380E">
              <w:rPr>
                <w:b/>
                <w:color w:val="EE0000"/>
              </w:rPr>
              <w:t>*&amp;</w:t>
            </w:r>
            <w:r w:rsidRPr="00BE7523">
              <w:t>L</w:t>
            </w:r>
            <w:r w:rsidRPr="00A1380E">
              <w:rPr>
                <w:b/>
                <w:color w:val="EE0000"/>
              </w:rPr>
              <w:t>,</w:t>
            </w:r>
            <w:r w:rsidRPr="00BE7523">
              <w:t xml:space="preserve"> </w:t>
            </w:r>
            <w:r w:rsidRPr="00A1380E">
              <w:rPr>
                <w:b/>
                <w:color w:val="000000" w:themeColor="text1"/>
              </w:rPr>
              <w:t>int</w:t>
            </w:r>
            <w:r w:rsidRPr="00BE7523">
              <w:t xml:space="preserve"> </w:t>
            </w:r>
            <w:proofErr w:type="spellStart"/>
            <w:r w:rsidRPr="00BE7523">
              <w:t>i</w:t>
            </w:r>
            <w:proofErr w:type="spellEnd"/>
            <w:r w:rsidRPr="00A1380E">
              <w:rPr>
                <w:b/>
                <w:color w:val="EE0000"/>
              </w:rPr>
              <w:t>,</w:t>
            </w:r>
            <w:r w:rsidRPr="00BE7523">
              <w:t xml:space="preserve"> </w:t>
            </w:r>
            <w:proofErr w:type="spellStart"/>
            <w:r w:rsidRPr="00A1380E">
              <w:rPr>
                <w:b/>
                <w:color w:val="000000" w:themeColor="text1"/>
              </w:rPr>
              <w:t>ElemType</w:t>
            </w:r>
            <w:proofErr w:type="spellEnd"/>
            <w:r w:rsidRPr="00BE7523">
              <w:t xml:space="preserve"> e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2DF9E142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29CC61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92775D" w14:textId="74043343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516C614A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AD87305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C15F28" w14:textId="602F8D45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A1380E">
              <w:rPr>
                <w:b/>
                <w:color w:val="000000" w:themeColor="text1"/>
              </w:rPr>
              <w:t>int</w:t>
            </w:r>
            <w:r w:rsidRPr="00BE7523">
              <w:t xml:space="preserve"> j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7028A44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13D042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2936D0" w14:textId="1B4B7AB1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A1380E">
              <w:rPr>
                <w:b/>
                <w:color w:val="000000" w:themeColor="text1"/>
              </w:rPr>
              <w:t>if</w:t>
            </w:r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i</w:t>
            </w:r>
            <w:proofErr w:type="spellEnd"/>
            <w:r w:rsidRPr="00A1380E">
              <w:rPr>
                <w:b/>
                <w:color w:val="EE0000"/>
              </w:rPr>
              <w:t>&lt;</w:t>
            </w:r>
            <w:r w:rsidRPr="00BE7523">
              <w:t xml:space="preserve">0 </w:t>
            </w:r>
            <w:r w:rsidRPr="007B6B7B">
              <w:rPr>
                <w:b/>
                <w:color w:val="EE0000"/>
              </w:rPr>
              <w:t>||</w:t>
            </w:r>
            <w:r w:rsidRPr="00BE7523">
              <w:t xml:space="preserve"> </w:t>
            </w:r>
            <w:proofErr w:type="spellStart"/>
            <w:r w:rsidRPr="00BE7523">
              <w:t>i</w:t>
            </w:r>
            <w:proofErr w:type="spellEnd"/>
            <w:r w:rsidRPr="00A1380E">
              <w:rPr>
                <w:b/>
                <w:color w:val="EE0000"/>
              </w:rPr>
              <w:t>&gt;</w:t>
            </w:r>
            <w:r w:rsidRPr="00BE7523">
              <w:t>L-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length</w:t>
            </w:r>
            <w:r w:rsidRPr="007B6B7B">
              <w:rPr>
                <w:b/>
                <w:color w:val="EE0000"/>
              </w:rPr>
              <w:t>+</w:t>
            </w:r>
            <w:r w:rsidRPr="00BE7523">
              <w:t xml:space="preserve">1 </w:t>
            </w:r>
            <w:r w:rsidRPr="007B6B7B">
              <w:rPr>
                <w:b/>
                <w:color w:val="EE0000"/>
              </w:rPr>
              <w:t>||</w:t>
            </w:r>
            <w:r w:rsidRPr="00BE7523">
              <w:t xml:space="preserve"> L-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length</w:t>
            </w:r>
            <w:r w:rsidRPr="00A1380E">
              <w:rPr>
                <w:b/>
                <w:color w:val="EE0000"/>
              </w:rPr>
              <w:t>==</w:t>
            </w:r>
            <w:r w:rsidRPr="00BE7523">
              <w:t>MaxSize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2D666276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1F66C9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B71325" w14:textId="39AE9DFC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  <w:t>return false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62E3A756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2A01EEB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CEE2E7" w14:textId="7AEFA389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proofErr w:type="spellStart"/>
            <w:r w:rsidRPr="00BE7523">
              <w:t>i</w:t>
            </w:r>
            <w:proofErr w:type="spellEnd"/>
            <w:r w:rsidRPr="00BE7523">
              <w:t>--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569C7A0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D8548A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41F68E" w14:textId="5661BA8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  <w:t>for</w:t>
            </w:r>
            <w:r w:rsidRPr="00A1380E">
              <w:rPr>
                <w:b/>
                <w:color w:val="EE0000"/>
              </w:rPr>
              <w:t>(</w:t>
            </w:r>
            <w:r w:rsidRPr="00BE7523">
              <w:t>j</w:t>
            </w:r>
            <w:r w:rsidRPr="00A1380E">
              <w:rPr>
                <w:b/>
                <w:color w:val="EE0000"/>
              </w:rPr>
              <w:t>=</w:t>
            </w:r>
            <w:r w:rsidRPr="00BE7523">
              <w:t>L-</w:t>
            </w:r>
            <w:r w:rsidRPr="00A1380E">
              <w:rPr>
                <w:b/>
                <w:color w:val="EE0000"/>
              </w:rPr>
              <w:t>&gt;</w:t>
            </w:r>
            <w:proofErr w:type="spellStart"/>
            <w:r w:rsidRPr="00BE7523">
              <w:t>length</w:t>
            </w:r>
            <w:r w:rsidRPr="00A1380E">
              <w:rPr>
                <w:b/>
                <w:color w:val="EE0000"/>
              </w:rPr>
              <w:t>;</w:t>
            </w:r>
            <w:r w:rsidRPr="00BE7523">
              <w:t>j</w:t>
            </w:r>
            <w:proofErr w:type="spellEnd"/>
            <w:r w:rsidRPr="00A1380E">
              <w:rPr>
                <w:b/>
                <w:color w:val="EE0000"/>
              </w:rPr>
              <w:t>&gt;</w:t>
            </w:r>
            <w:proofErr w:type="spellStart"/>
            <w:r w:rsidRPr="00BE7523">
              <w:t>i</w:t>
            </w:r>
            <w:r w:rsidRPr="00A1380E">
              <w:rPr>
                <w:b/>
                <w:color w:val="EE0000"/>
              </w:rPr>
              <w:t>;</w:t>
            </w:r>
            <w:r w:rsidRPr="00BE7523">
              <w:t>j</w:t>
            </w:r>
            <w:proofErr w:type="spellEnd"/>
            <w:r w:rsidRPr="00BE7523">
              <w:t>--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662527A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0295222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409F1E" w14:textId="7E3E8FC1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  <w:t>L-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data</w:t>
            </w:r>
            <w:r w:rsidRPr="00A1380E">
              <w:rPr>
                <w:b/>
                <w:color w:val="EE0000"/>
              </w:rPr>
              <w:t>[</w:t>
            </w:r>
            <w:r w:rsidRPr="00BE7523">
              <w:t>j</w:t>
            </w:r>
            <w:r w:rsidRPr="00A1380E">
              <w:rPr>
                <w:b/>
                <w:color w:val="EE0000"/>
              </w:rPr>
              <w:t>]=</w:t>
            </w:r>
            <w:r w:rsidRPr="00BE7523">
              <w:t>L-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data</w:t>
            </w:r>
            <w:r w:rsidRPr="00A1380E">
              <w:rPr>
                <w:b/>
                <w:color w:val="EE0000"/>
              </w:rPr>
              <w:t>[</w:t>
            </w:r>
            <w:r w:rsidRPr="00BE7523">
              <w:t>j-1</w:t>
            </w:r>
            <w:r w:rsidRPr="00A1380E">
              <w:rPr>
                <w:b/>
                <w:color w:val="EE0000"/>
              </w:rPr>
              <w:t>];</w:t>
            </w:r>
          </w:p>
        </w:tc>
      </w:tr>
      <w:tr w:rsidR="00EE2BC5" w14:paraId="75B083F2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C8EA98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0AE99A" w14:textId="411DEBD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  <w:t>L-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data</w:t>
            </w:r>
            <w:r w:rsidRPr="00A1380E">
              <w:rPr>
                <w:b/>
                <w:color w:val="EE0000"/>
              </w:rPr>
              <w:t>[</w:t>
            </w:r>
            <w:proofErr w:type="spellStart"/>
            <w:r w:rsidRPr="00BE7523">
              <w:t>i</w:t>
            </w:r>
            <w:proofErr w:type="spellEnd"/>
            <w:r w:rsidRPr="00A1380E">
              <w:rPr>
                <w:b/>
                <w:color w:val="EE0000"/>
              </w:rPr>
              <w:t>]=</w:t>
            </w:r>
            <w:r w:rsidRPr="00BE7523">
              <w:t>e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4C25B5B0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FF2196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C470BC" w14:textId="33ED02A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  <w:t>L-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length</w:t>
            </w:r>
            <w:r w:rsidRPr="007B6B7B">
              <w:rPr>
                <w:b/>
                <w:color w:val="EE0000"/>
              </w:rPr>
              <w:t>++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0A7175CA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44411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810A35" w14:textId="268B83F5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  <w:t>return true</w:t>
            </w:r>
            <w:r w:rsidRPr="00A1380E">
              <w:rPr>
                <w:b/>
                <w:color w:val="EE0000"/>
              </w:rPr>
              <w:t>;</w:t>
            </w:r>
            <w:r w:rsidRPr="00BE7523">
              <w:tab/>
            </w:r>
          </w:p>
        </w:tc>
      </w:tr>
      <w:tr w:rsidR="00EE2BC5" w14:paraId="67C2BCB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41DE7C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00EE4C" w14:textId="515205D3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EE0000"/>
              </w:rPr>
              <w:t>}</w:t>
            </w:r>
            <w:r w:rsidRPr="00BE7523">
              <w:t xml:space="preserve"> </w:t>
            </w:r>
          </w:p>
        </w:tc>
      </w:tr>
      <w:tr w:rsidR="00EE2BC5" w14:paraId="2516F2D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EC6DF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446657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79FF0AA2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E0F6AF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6446DB" w14:textId="52B655DB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color w:val="A6C9EC"/>
              </w:rPr>
              <w:t>////////////////////////////////////////////////////////////////////////////////////////////////////////////</w:t>
            </w:r>
          </w:p>
        </w:tc>
      </w:tr>
      <w:tr w:rsidR="00EE2BC5" w14:paraId="1B1C3412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5B9285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10C32C" w14:textId="3808831B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rFonts w:hint="eastAsia"/>
                <w:color w:val="A6C9EC"/>
              </w:rPr>
              <w:t xml:space="preserve">// ** </w:t>
            </w:r>
            <w:r w:rsidRPr="007B6B7B">
              <w:rPr>
                <w:rFonts w:hint="eastAsia"/>
                <w:color w:val="A6C9EC"/>
              </w:rPr>
              <w:t>删除数据</w:t>
            </w:r>
            <w:r w:rsidRPr="007B6B7B">
              <w:rPr>
                <w:rFonts w:hint="eastAsia"/>
                <w:color w:val="A6C9EC"/>
              </w:rPr>
              <w:t xml:space="preserve"> **</w:t>
            </w:r>
          </w:p>
        </w:tc>
      </w:tr>
      <w:tr w:rsidR="00EE2BC5" w14:paraId="77C9EF42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EF5B78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8F9EBF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7C1623A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A1CF32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A7EC04" w14:textId="399A86C3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000000" w:themeColor="text1"/>
              </w:rPr>
              <w:t>bool</w:t>
            </w:r>
            <w:r w:rsidRPr="00BE7523">
              <w:t xml:space="preserve"> </w:t>
            </w:r>
            <w:proofErr w:type="spellStart"/>
            <w:r w:rsidRPr="00BE7523">
              <w:t>ListDelete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SqList</w:t>
            </w:r>
            <w:proofErr w:type="spellEnd"/>
            <w:r w:rsidRPr="00BE7523">
              <w:t xml:space="preserve"> </w:t>
            </w:r>
            <w:r w:rsidRPr="00A1380E">
              <w:rPr>
                <w:b/>
                <w:color w:val="EE0000"/>
              </w:rPr>
              <w:t>*&amp;</w:t>
            </w:r>
            <w:r w:rsidRPr="00BE7523">
              <w:t>L</w:t>
            </w:r>
            <w:r w:rsidRPr="00A1380E">
              <w:rPr>
                <w:b/>
                <w:color w:val="EE0000"/>
              </w:rPr>
              <w:t>,</w:t>
            </w:r>
            <w:r w:rsidRPr="00BE7523">
              <w:t xml:space="preserve"> </w:t>
            </w:r>
            <w:r w:rsidRPr="00A1380E">
              <w:rPr>
                <w:b/>
                <w:color w:val="000000" w:themeColor="text1"/>
              </w:rPr>
              <w:t>int</w:t>
            </w:r>
            <w:r w:rsidRPr="00BE7523">
              <w:t xml:space="preserve"> </w:t>
            </w:r>
            <w:proofErr w:type="spellStart"/>
            <w:r w:rsidRPr="00BE7523">
              <w:t>i</w:t>
            </w:r>
            <w:proofErr w:type="spellEnd"/>
            <w:r w:rsidRPr="00A1380E">
              <w:rPr>
                <w:b/>
                <w:color w:val="EE0000"/>
              </w:rPr>
              <w:t>,</w:t>
            </w:r>
            <w:r w:rsidRPr="00BE7523">
              <w:t xml:space="preserve"> </w:t>
            </w:r>
            <w:proofErr w:type="spellStart"/>
            <w:r w:rsidRPr="00A1380E">
              <w:rPr>
                <w:b/>
                <w:color w:val="000000" w:themeColor="text1"/>
              </w:rPr>
              <w:t>ElemType</w:t>
            </w:r>
            <w:proofErr w:type="spellEnd"/>
            <w:r w:rsidRPr="00BE7523">
              <w:t xml:space="preserve"> </w:t>
            </w:r>
            <w:r w:rsidRPr="00A1380E">
              <w:rPr>
                <w:b/>
                <w:color w:val="EE0000"/>
              </w:rPr>
              <w:t>&amp;</w:t>
            </w:r>
            <w:r w:rsidRPr="00BE7523">
              <w:t>e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5443090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2E1096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3EFB7E" w14:textId="7830CC8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297E905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34AAF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9093B0" w14:textId="0322D07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A1380E">
              <w:rPr>
                <w:b/>
                <w:color w:val="000000" w:themeColor="text1"/>
              </w:rPr>
              <w:t>int</w:t>
            </w:r>
            <w:r w:rsidRPr="00BE7523">
              <w:t xml:space="preserve"> j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00FC8883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8FE3B3C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332417" w14:textId="69A3A63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A1380E">
              <w:rPr>
                <w:b/>
                <w:color w:val="000000" w:themeColor="text1"/>
              </w:rPr>
              <w:t>if</w:t>
            </w:r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i</w:t>
            </w:r>
            <w:proofErr w:type="spellEnd"/>
            <w:r w:rsidRPr="00A1380E">
              <w:rPr>
                <w:b/>
                <w:color w:val="EE0000"/>
              </w:rPr>
              <w:t>&lt;</w:t>
            </w:r>
            <w:r w:rsidRPr="00BE7523">
              <w:t xml:space="preserve">1 </w:t>
            </w:r>
            <w:r w:rsidRPr="007B6B7B">
              <w:rPr>
                <w:b/>
                <w:color w:val="EE0000"/>
              </w:rPr>
              <w:t>||</w:t>
            </w:r>
            <w:r w:rsidRPr="00BE7523">
              <w:t xml:space="preserve"> </w:t>
            </w:r>
            <w:proofErr w:type="spellStart"/>
            <w:r w:rsidRPr="00BE7523">
              <w:t>i</w:t>
            </w:r>
            <w:proofErr w:type="spellEnd"/>
            <w:r w:rsidRPr="00A1380E">
              <w:rPr>
                <w:b/>
                <w:color w:val="EE0000"/>
              </w:rPr>
              <w:t>&gt;</w:t>
            </w:r>
            <w:r w:rsidRPr="00BE7523">
              <w:t>L-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length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3589C15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1F2F19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5E8E66" w14:textId="462C6F0A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  <w:t>return false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59271195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BF26F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4780DB" w14:textId="31ACA20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proofErr w:type="spellStart"/>
            <w:r w:rsidRPr="00BE7523">
              <w:t>i</w:t>
            </w:r>
            <w:proofErr w:type="spellEnd"/>
            <w:r w:rsidRPr="00BE7523">
              <w:t>--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608ED910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AB766CF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EFBF68" w14:textId="46D1E19B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  <w:t>e</w:t>
            </w:r>
            <w:r w:rsidRPr="00A1380E">
              <w:rPr>
                <w:b/>
                <w:color w:val="EE0000"/>
              </w:rPr>
              <w:t>=</w:t>
            </w:r>
            <w:r w:rsidRPr="00BE7523">
              <w:t>L-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data</w:t>
            </w:r>
            <w:r w:rsidRPr="00A1380E">
              <w:rPr>
                <w:b/>
                <w:color w:val="EE0000"/>
              </w:rPr>
              <w:t>[</w:t>
            </w:r>
            <w:proofErr w:type="spellStart"/>
            <w:r w:rsidRPr="00BE7523">
              <w:t>i</w:t>
            </w:r>
            <w:proofErr w:type="spellEnd"/>
            <w:r w:rsidRPr="00A1380E">
              <w:rPr>
                <w:b/>
                <w:color w:val="EE0000"/>
              </w:rPr>
              <w:t>];</w:t>
            </w:r>
          </w:p>
        </w:tc>
      </w:tr>
      <w:tr w:rsidR="00EE2BC5" w14:paraId="7DAE303B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33822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14953E" w14:textId="7CC8CE12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  <w:t>for</w:t>
            </w:r>
            <w:r w:rsidRPr="00A1380E">
              <w:rPr>
                <w:b/>
                <w:color w:val="EE0000"/>
              </w:rPr>
              <w:t>(</w:t>
            </w:r>
            <w:r w:rsidRPr="00BE7523">
              <w:t>j</w:t>
            </w:r>
            <w:r w:rsidRPr="00A1380E">
              <w:rPr>
                <w:b/>
                <w:color w:val="EE0000"/>
              </w:rPr>
              <w:t>=</w:t>
            </w:r>
            <w:proofErr w:type="spellStart"/>
            <w:r w:rsidRPr="00BE7523">
              <w:t>i</w:t>
            </w:r>
            <w:r w:rsidRPr="00A1380E">
              <w:rPr>
                <w:b/>
                <w:color w:val="EE0000"/>
              </w:rPr>
              <w:t>;</w:t>
            </w:r>
            <w:r w:rsidRPr="00BE7523">
              <w:t>j</w:t>
            </w:r>
            <w:proofErr w:type="spellEnd"/>
            <w:r w:rsidRPr="00A1380E">
              <w:rPr>
                <w:b/>
                <w:color w:val="EE0000"/>
              </w:rPr>
              <w:t>&lt;</w:t>
            </w:r>
            <w:r w:rsidRPr="00BE7523">
              <w:t>L-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length-1</w:t>
            </w:r>
            <w:r w:rsidRPr="00A1380E">
              <w:rPr>
                <w:b/>
                <w:color w:val="EE0000"/>
              </w:rPr>
              <w:t>;</w:t>
            </w:r>
            <w:r w:rsidRPr="00BE7523">
              <w:t>j</w:t>
            </w:r>
            <w:r w:rsidRPr="007B6B7B">
              <w:rPr>
                <w:b/>
                <w:color w:val="EE0000"/>
              </w:rPr>
              <w:t>++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3432C47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65BE53C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761C92" w14:textId="3E9695C8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  <w:t>L-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data</w:t>
            </w:r>
            <w:r w:rsidRPr="00A1380E">
              <w:rPr>
                <w:b/>
                <w:color w:val="EE0000"/>
              </w:rPr>
              <w:t>[</w:t>
            </w:r>
            <w:r w:rsidRPr="00BE7523">
              <w:t>j</w:t>
            </w:r>
            <w:r w:rsidRPr="00A1380E">
              <w:rPr>
                <w:b/>
                <w:color w:val="EE0000"/>
              </w:rPr>
              <w:t>]=</w:t>
            </w:r>
            <w:r w:rsidRPr="00BE7523">
              <w:t>L-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data</w:t>
            </w:r>
            <w:r w:rsidRPr="00A1380E">
              <w:rPr>
                <w:b/>
                <w:color w:val="EE0000"/>
              </w:rPr>
              <w:t>[</w:t>
            </w:r>
            <w:r w:rsidRPr="00BE7523">
              <w:t>j</w:t>
            </w:r>
            <w:r w:rsidRPr="007B6B7B">
              <w:rPr>
                <w:b/>
                <w:color w:val="EE0000"/>
              </w:rPr>
              <w:t>+</w:t>
            </w:r>
            <w:r w:rsidRPr="00BE7523">
              <w:t>1</w:t>
            </w:r>
            <w:r w:rsidRPr="00A1380E">
              <w:rPr>
                <w:b/>
                <w:color w:val="EE0000"/>
              </w:rPr>
              <w:t>];</w:t>
            </w:r>
          </w:p>
        </w:tc>
      </w:tr>
      <w:tr w:rsidR="00EE2BC5" w14:paraId="509CF940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D2AB8E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052D05" w14:textId="31FCDC45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  <w:t>L-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length--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3A32FA4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84CAB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620A53" w14:textId="4C9B08E6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  <w:t>return true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0CC1C22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1D41E4B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9ADA9E" w14:textId="72B1447B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EE0000"/>
              </w:rPr>
              <w:t>}</w:t>
            </w:r>
            <w:r w:rsidRPr="00BE7523">
              <w:t xml:space="preserve"> </w:t>
            </w:r>
          </w:p>
        </w:tc>
      </w:tr>
      <w:tr w:rsidR="00EE2BC5" w14:paraId="7EE3E38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06DC9ED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E83FCA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4647559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CED28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6FCE39" w14:textId="159D163A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color w:val="A6C9EC"/>
              </w:rPr>
              <w:t>////////////////////////////////////////////////////////////////////////////////////////////////////////////</w:t>
            </w:r>
          </w:p>
        </w:tc>
      </w:tr>
      <w:tr w:rsidR="00EE2BC5" w14:paraId="2BA851D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34FD98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592334" w14:textId="466A6624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rFonts w:hint="eastAsia"/>
                <w:color w:val="A6C9EC"/>
              </w:rPr>
              <w:t xml:space="preserve">// ** </w:t>
            </w:r>
            <w:r w:rsidRPr="007B6B7B">
              <w:rPr>
                <w:rFonts w:hint="eastAsia"/>
                <w:color w:val="A6C9EC"/>
              </w:rPr>
              <w:t>线性表的排序</w:t>
            </w:r>
            <w:r w:rsidRPr="007B6B7B">
              <w:rPr>
                <w:rFonts w:hint="eastAsia"/>
                <w:color w:val="A6C9EC"/>
              </w:rPr>
              <w:t xml:space="preserve"> **</w:t>
            </w:r>
          </w:p>
        </w:tc>
      </w:tr>
      <w:tr w:rsidR="00EE2BC5" w14:paraId="593C1F5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E8C38F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A34287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2F8EDEC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1B6CA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248854" w14:textId="7ADD6052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000000" w:themeColor="text1"/>
              </w:rPr>
              <w:t>void</w:t>
            </w:r>
            <w:r w:rsidRPr="00BE7523">
              <w:t xml:space="preserve"> Sort</w:t>
            </w:r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SqList</w:t>
            </w:r>
            <w:proofErr w:type="spellEnd"/>
            <w:r w:rsidRPr="00BE7523">
              <w:t xml:space="preserve"> </w:t>
            </w:r>
            <w:r w:rsidRPr="00A1380E">
              <w:rPr>
                <w:b/>
                <w:color w:val="EE0000"/>
              </w:rPr>
              <w:t>*&amp;</w:t>
            </w:r>
            <w:r w:rsidRPr="00BE7523">
              <w:t>L</w:t>
            </w:r>
            <w:r w:rsidRPr="00A1380E">
              <w:rPr>
                <w:b/>
                <w:color w:val="EE0000"/>
              </w:rPr>
              <w:t>,</w:t>
            </w:r>
            <w:r w:rsidRPr="00BE7523">
              <w:t xml:space="preserve"> </w:t>
            </w:r>
            <w:r w:rsidRPr="00A1380E">
              <w:rPr>
                <w:b/>
                <w:color w:val="000000" w:themeColor="text1"/>
              </w:rPr>
              <w:t>int</w:t>
            </w:r>
            <w:r w:rsidRPr="00BE7523">
              <w:t xml:space="preserve"> m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46B18F3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A27ED2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E7E7B9" w14:textId="19C5238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23E04FB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945D045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53B1FF" w14:textId="3AF19225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A1380E">
              <w:rPr>
                <w:b/>
                <w:color w:val="000000" w:themeColor="text1"/>
              </w:rPr>
              <w:t>int</w:t>
            </w:r>
            <w:r w:rsidRPr="00BE7523">
              <w:t xml:space="preserve"> </w:t>
            </w:r>
            <w:proofErr w:type="spellStart"/>
            <w:r w:rsidRPr="00BE7523">
              <w:t>i</w:t>
            </w:r>
            <w:r w:rsidRPr="00A1380E">
              <w:rPr>
                <w:b/>
                <w:color w:val="EE0000"/>
              </w:rPr>
              <w:t>,</w:t>
            </w:r>
            <w:r w:rsidRPr="00BE7523">
              <w:t>j</w:t>
            </w:r>
            <w:proofErr w:type="spellEnd"/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406A6A0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4AB9C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C4C946" w14:textId="60805893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A1380E">
              <w:rPr>
                <w:b/>
                <w:color w:val="000000" w:themeColor="text1"/>
              </w:rPr>
              <w:t>int</w:t>
            </w:r>
            <w:r w:rsidRPr="00BE7523">
              <w:t xml:space="preserve"> </w:t>
            </w:r>
            <w:proofErr w:type="spellStart"/>
            <w:r w:rsidRPr="00BE7523">
              <w:t>ts</w:t>
            </w:r>
            <w:proofErr w:type="spellEnd"/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60FC23AB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80F9641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0431EC" w14:textId="36D2F60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</w:p>
        </w:tc>
      </w:tr>
      <w:tr w:rsidR="00EE2BC5" w14:paraId="06B89B45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8B2E9F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8851D8" w14:textId="5634BF88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  <w:t>for</w:t>
            </w:r>
            <w:r w:rsidRPr="00A1380E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BE7523">
              <w:rPr>
                <w:rFonts w:hint="eastAsia"/>
              </w:rPr>
              <w:t>i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=</w:t>
            </w:r>
            <w:r w:rsidRPr="00BE7523">
              <w:rPr>
                <w:rFonts w:hint="eastAsia"/>
              </w:rPr>
              <w:t>1</w:t>
            </w:r>
            <w:r w:rsidRPr="00A1380E">
              <w:rPr>
                <w:rFonts w:hint="eastAsia"/>
                <w:b/>
                <w:color w:val="EE0000"/>
              </w:rPr>
              <w:t>;</w:t>
            </w:r>
            <w:r w:rsidRPr="00BE7523">
              <w:rPr>
                <w:rFonts w:hint="eastAsia"/>
              </w:rPr>
              <w:t>i</w:t>
            </w:r>
            <w:r w:rsidRPr="00A1380E">
              <w:rPr>
                <w:rFonts w:hint="eastAsia"/>
                <w:b/>
                <w:color w:val="EE0000"/>
              </w:rPr>
              <w:t>&lt;=</w:t>
            </w:r>
            <w:proofErr w:type="spellStart"/>
            <w:r w:rsidRPr="00BE7523">
              <w:rPr>
                <w:rFonts w:hint="eastAsia"/>
              </w:rPr>
              <w:t>m</w:t>
            </w:r>
            <w:r w:rsidRPr="00A1380E">
              <w:rPr>
                <w:rFonts w:hint="eastAsia"/>
                <w:b/>
                <w:color w:val="EE0000"/>
              </w:rPr>
              <w:t>;</w:t>
            </w:r>
            <w:r w:rsidRPr="00BE7523">
              <w:rPr>
                <w:rFonts w:hint="eastAsia"/>
              </w:rPr>
              <w:t>i</w:t>
            </w:r>
            <w:proofErr w:type="spellEnd"/>
            <w:r w:rsidRPr="007B6B7B">
              <w:rPr>
                <w:rFonts w:hint="eastAsia"/>
                <w:b/>
                <w:color w:val="EE0000"/>
              </w:rPr>
              <w:t>++</w:t>
            </w:r>
            <w:r w:rsidRPr="00A1380E">
              <w:rPr>
                <w:rFonts w:hint="eastAsia"/>
                <w:b/>
                <w:color w:val="EE0000"/>
              </w:rPr>
              <w:t>)</w:t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冒泡排序</w:t>
            </w:r>
            <w:r w:rsidRPr="007B6B7B">
              <w:rPr>
                <w:rFonts w:hint="eastAsia"/>
                <w:color w:val="A6C9EC"/>
              </w:rPr>
              <w:t xml:space="preserve"> </w:t>
            </w:r>
          </w:p>
        </w:tc>
      </w:tr>
      <w:tr w:rsidR="00EE2BC5" w14:paraId="232467B9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19330B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C8319F" w14:textId="40A4BA92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  <w:t>for</w:t>
            </w:r>
            <w:r w:rsidRPr="00A1380E">
              <w:rPr>
                <w:b/>
                <w:color w:val="EE0000"/>
              </w:rPr>
              <w:t>(</w:t>
            </w:r>
            <w:r w:rsidRPr="00BE7523">
              <w:t>j</w:t>
            </w:r>
            <w:r w:rsidRPr="00A1380E">
              <w:rPr>
                <w:b/>
                <w:color w:val="EE0000"/>
              </w:rPr>
              <w:t>=</w:t>
            </w:r>
            <w:r w:rsidRPr="00BE7523">
              <w:t>0</w:t>
            </w:r>
            <w:r w:rsidRPr="00A1380E">
              <w:rPr>
                <w:b/>
                <w:color w:val="EE0000"/>
              </w:rPr>
              <w:t>;</w:t>
            </w:r>
            <w:r w:rsidRPr="00BE7523">
              <w:t>j</w:t>
            </w:r>
            <w:r w:rsidRPr="00A1380E">
              <w:rPr>
                <w:b/>
                <w:color w:val="EE0000"/>
              </w:rPr>
              <w:t>&lt;</w:t>
            </w:r>
            <w:proofErr w:type="spellStart"/>
            <w:r w:rsidRPr="00BE7523">
              <w:t>m-i</w:t>
            </w:r>
            <w:r w:rsidRPr="00A1380E">
              <w:rPr>
                <w:b/>
                <w:color w:val="EE0000"/>
              </w:rPr>
              <w:t>;</w:t>
            </w:r>
            <w:r w:rsidRPr="00BE7523">
              <w:t>j</w:t>
            </w:r>
            <w:proofErr w:type="spellEnd"/>
            <w:r w:rsidRPr="007B6B7B">
              <w:rPr>
                <w:b/>
                <w:color w:val="EE0000"/>
              </w:rPr>
              <w:t>++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5A2CB12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B7AFD8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5C5B71" w14:textId="0A9637A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  <w:t xml:space="preserve">    </w:t>
            </w:r>
            <w:r w:rsidRPr="00A1380E">
              <w:rPr>
                <w:b/>
                <w:color w:val="000000" w:themeColor="text1"/>
              </w:rPr>
              <w:t>if</w:t>
            </w:r>
            <w:r w:rsidRPr="00A1380E">
              <w:rPr>
                <w:b/>
                <w:color w:val="EE0000"/>
              </w:rPr>
              <w:t>(</w:t>
            </w:r>
            <w:r w:rsidRPr="00BE7523">
              <w:t>L-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data</w:t>
            </w:r>
            <w:r w:rsidRPr="00A1380E">
              <w:rPr>
                <w:b/>
                <w:color w:val="EE0000"/>
              </w:rPr>
              <w:t>[</w:t>
            </w:r>
            <w:r w:rsidRPr="00BE7523">
              <w:t>j</w:t>
            </w:r>
            <w:r w:rsidRPr="00A1380E">
              <w:rPr>
                <w:b/>
                <w:color w:val="EE0000"/>
              </w:rPr>
              <w:t>]&gt;</w:t>
            </w:r>
            <w:r w:rsidRPr="00BE7523">
              <w:t>L-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data</w:t>
            </w:r>
            <w:r w:rsidRPr="00A1380E">
              <w:rPr>
                <w:b/>
                <w:color w:val="EE0000"/>
              </w:rPr>
              <w:t>[</w:t>
            </w:r>
            <w:r w:rsidRPr="00BE7523">
              <w:t>j</w:t>
            </w:r>
            <w:r w:rsidRPr="007B6B7B">
              <w:rPr>
                <w:b/>
                <w:color w:val="EE0000"/>
              </w:rPr>
              <w:t>+</w:t>
            </w:r>
            <w:r w:rsidRPr="00BE7523">
              <w:t>1</w:t>
            </w:r>
            <w:r w:rsidRPr="00A1380E">
              <w:rPr>
                <w:b/>
                <w:color w:val="EE0000"/>
              </w:rPr>
              <w:t>])</w:t>
            </w:r>
          </w:p>
        </w:tc>
      </w:tr>
      <w:tr w:rsidR="00EE2BC5" w14:paraId="31DE247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9859A3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7A5A12" w14:textId="3FE2AA02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  <w:t xml:space="preserve">    </w:t>
            </w:r>
            <w:r w:rsidRPr="00A1380E">
              <w:rPr>
                <w:b/>
                <w:color w:val="EE0000"/>
              </w:rPr>
              <w:t>{</w:t>
            </w:r>
            <w:r w:rsidRPr="00BE7523">
              <w:tab/>
            </w:r>
          </w:p>
        </w:tc>
      </w:tr>
      <w:tr w:rsidR="00EE2BC5" w14:paraId="6AA842F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10ED556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1B2D5D" w14:textId="75A0F779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</w:r>
            <w:proofErr w:type="spellStart"/>
            <w:r w:rsidRPr="00BE7523">
              <w:t>ts</w:t>
            </w:r>
            <w:proofErr w:type="spellEnd"/>
            <w:r w:rsidRPr="00A1380E">
              <w:rPr>
                <w:b/>
                <w:color w:val="EE0000"/>
              </w:rPr>
              <w:t>=</w:t>
            </w:r>
            <w:r w:rsidRPr="00BE7523">
              <w:t>L-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data</w:t>
            </w:r>
            <w:r w:rsidRPr="00A1380E">
              <w:rPr>
                <w:b/>
                <w:color w:val="EE0000"/>
              </w:rPr>
              <w:t>[</w:t>
            </w:r>
            <w:r w:rsidRPr="00BE7523">
              <w:t>j</w:t>
            </w:r>
            <w:r w:rsidRPr="00A1380E">
              <w:rPr>
                <w:b/>
                <w:color w:val="EE0000"/>
              </w:rPr>
              <w:t>];</w:t>
            </w:r>
          </w:p>
        </w:tc>
      </w:tr>
      <w:tr w:rsidR="00EE2BC5" w14:paraId="69C26AB6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12A4052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F262BB" w14:textId="3B42DA9D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  <w:t>L-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data</w:t>
            </w:r>
            <w:r w:rsidRPr="00A1380E">
              <w:rPr>
                <w:b/>
                <w:color w:val="EE0000"/>
              </w:rPr>
              <w:t>[</w:t>
            </w:r>
            <w:r w:rsidRPr="00BE7523">
              <w:t>j</w:t>
            </w:r>
            <w:r w:rsidRPr="00A1380E">
              <w:rPr>
                <w:b/>
                <w:color w:val="EE0000"/>
              </w:rPr>
              <w:t>]=</w:t>
            </w:r>
            <w:r w:rsidRPr="00BE7523">
              <w:t>L-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data</w:t>
            </w:r>
            <w:r w:rsidRPr="00A1380E">
              <w:rPr>
                <w:b/>
                <w:color w:val="EE0000"/>
              </w:rPr>
              <w:t>[</w:t>
            </w:r>
            <w:r w:rsidRPr="00BE7523">
              <w:t>j</w:t>
            </w:r>
            <w:r w:rsidRPr="007B6B7B">
              <w:rPr>
                <w:b/>
                <w:color w:val="EE0000"/>
              </w:rPr>
              <w:t>+</w:t>
            </w:r>
            <w:r w:rsidRPr="00BE7523">
              <w:t>1</w:t>
            </w:r>
            <w:r w:rsidRPr="00A1380E">
              <w:rPr>
                <w:b/>
                <w:color w:val="EE0000"/>
              </w:rPr>
              <w:t>];</w:t>
            </w:r>
          </w:p>
        </w:tc>
      </w:tr>
      <w:tr w:rsidR="00EE2BC5" w14:paraId="4A1D911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6353B6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8F4A2E" w14:textId="0EC9840B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BE7523">
              <w:tab/>
              <w:t>L-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data</w:t>
            </w:r>
            <w:r w:rsidRPr="00A1380E">
              <w:rPr>
                <w:b/>
                <w:color w:val="EE0000"/>
              </w:rPr>
              <w:t>[</w:t>
            </w:r>
            <w:r w:rsidRPr="00BE7523">
              <w:t>j</w:t>
            </w:r>
            <w:r w:rsidRPr="007B6B7B">
              <w:rPr>
                <w:b/>
                <w:color w:val="EE0000"/>
              </w:rPr>
              <w:t>+</w:t>
            </w:r>
            <w:r w:rsidRPr="00BE7523">
              <w:t>1</w:t>
            </w:r>
            <w:r w:rsidRPr="00A1380E">
              <w:rPr>
                <w:b/>
                <w:color w:val="EE0000"/>
              </w:rPr>
              <w:t>]=</w:t>
            </w:r>
            <w:proofErr w:type="spellStart"/>
            <w:r w:rsidRPr="00BE7523">
              <w:t>ts</w:t>
            </w:r>
            <w:proofErr w:type="spellEnd"/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5583B6B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FDFCA9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D2AEAB" w14:textId="63DB46A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EE0000"/>
              </w:rPr>
              <w:t>};</w:t>
            </w:r>
          </w:p>
        </w:tc>
      </w:tr>
      <w:tr w:rsidR="00EE2BC5" w14:paraId="40A6095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CE0DA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EEA7BE" w14:textId="6E325865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EE0000"/>
              </w:rPr>
              <w:t>}</w:t>
            </w:r>
          </w:p>
        </w:tc>
      </w:tr>
      <w:tr w:rsidR="00EE2BC5" w14:paraId="0BCA434B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82C7F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3D3295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1499636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8FC3B7B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82B653" w14:textId="1C7611D4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color w:val="A6C9EC"/>
              </w:rPr>
              <w:t>////////////////////////////////////////////////////////////////////////////////////////////////////////////</w:t>
            </w:r>
          </w:p>
        </w:tc>
      </w:tr>
      <w:tr w:rsidR="00EE2BC5" w14:paraId="0405D20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959731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D6158E" w14:textId="7896C4A9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rFonts w:hint="eastAsia"/>
                <w:color w:val="A6C9EC"/>
              </w:rPr>
              <w:t xml:space="preserve">// ** </w:t>
            </w:r>
            <w:proofErr w:type="gramStart"/>
            <w:r w:rsidRPr="007B6B7B">
              <w:rPr>
                <w:rFonts w:hint="eastAsia"/>
                <w:color w:val="A6C9EC"/>
              </w:rPr>
              <w:t>有序表</w:t>
            </w:r>
            <w:proofErr w:type="gramEnd"/>
            <w:r w:rsidRPr="007B6B7B">
              <w:rPr>
                <w:rFonts w:hint="eastAsia"/>
                <w:color w:val="A6C9EC"/>
              </w:rPr>
              <w:t>的并</w:t>
            </w:r>
            <w:r w:rsidRPr="007B6B7B">
              <w:rPr>
                <w:rFonts w:hint="eastAsia"/>
                <w:color w:val="A6C9EC"/>
              </w:rPr>
              <w:t xml:space="preserve"> **</w:t>
            </w:r>
          </w:p>
        </w:tc>
      </w:tr>
      <w:tr w:rsidR="00EE2BC5" w14:paraId="65EBC65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40759F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13C14F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7B0D7EB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07BFBD5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78DEF1" w14:textId="4B036EA5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000000" w:themeColor="text1"/>
              </w:rPr>
              <w:t>void</w:t>
            </w:r>
            <w:r w:rsidRPr="00BE7523">
              <w:t xml:space="preserve"> </w:t>
            </w:r>
            <w:proofErr w:type="spellStart"/>
            <w:r w:rsidRPr="00BE7523">
              <w:t>ListUnion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SqList</w:t>
            </w:r>
            <w:proofErr w:type="spellEnd"/>
            <w:r w:rsidRPr="00BE7523">
              <w:t xml:space="preserve"> </w:t>
            </w:r>
            <w:r w:rsidRPr="00A1380E">
              <w:rPr>
                <w:b/>
                <w:color w:val="EE0000"/>
              </w:rPr>
              <w:t>*&amp;</w:t>
            </w:r>
            <w:r w:rsidRPr="00BE7523">
              <w:t>L1</w:t>
            </w:r>
            <w:r w:rsidRPr="00A1380E">
              <w:rPr>
                <w:b/>
                <w:color w:val="EE0000"/>
              </w:rPr>
              <w:t>,</w:t>
            </w:r>
            <w:r w:rsidRPr="00BE7523">
              <w:t xml:space="preserve"> </w:t>
            </w:r>
            <w:proofErr w:type="spellStart"/>
            <w:r w:rsidRPr="00BE7523">
              <w:t>SqList</w:t>
            </w:r>
            <w:proofErr w:type="spellEnd"/>
            <w:r w:rsidRPr="00BE7523">
              <w:t xml:space="preserve"> </w:t>
            </w:r>
            <w:r w:rsidRPr="00A1380E">
              <w:rPr>
                <w:b/>
                <w:color w:val="EE0000"/>
              </w:rPr>
              <w:t>*&amp;</w:t>
            </w:r>
            <w:r w:rsidRPr="00BE7523">
              <w:t>L2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7E6F860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EA2B7F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935D50" w14:textId="5DB89578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2B9EC75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0D79D0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AFF6E0" w14:textId="0D4AFB28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A1380E">
              <w:rPr>
                <w:b/>
                <w:color w:val="000000" w:themeColor="text1"/>
              </w:rPr>
              <w:t>int</w:t>
            </w:r>
            <w:r w:rsidRPr="00BE7523">
              <w:t xml:space="preserve"> </w:t>
            </w:r>
            <w:proofErr w:type="spellStart"/>
            <w:r w:rsidRPr="00BE7523">
              <w:t>i</w:t>
            </w:r>
            <w:proofErr w:type="spellEnd"/>
            <w:r w:rsidRPr="00A1380E">
              <w:rPr>
                <w:b/>
                <w:color w:val="EE0000"/>
              </w:rPr>
              <w:t>=</w:t>
            </w:r>
            <w:r w:rsidRPr="00BE7523">
              <w:t>0</w:t>
            </w:r>
            <w:r w:rsidRPr="00A1380E">
              <w:rPr>
                <w:b/>
                <w:color w:val="EE0000"/>
              </w:rPr>
              <w:t>,</w:t>
            </w:r>
            <w:r w:rsidRPr="00BE7523">
              <w:t>j</w:t>
            </w:r>
            <w:r w:rsidRPr="00A1380E">
              <w:rPr>
                <w:b/>
                <w:color w:val="EE0000"/>
              </w:rPr>
              <w:t>=</w:t>
            </w:r>
            <w:r w:rsidRPr="00BE7523">
              <w:t>0</w:t>
            </w:r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03861844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75B4C9B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96AD60" w14:textId="1091E9DA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  <w:t>while</w:t>
            </w:r>
            <w:r w:rsidRPr="00A1380E">
              <w:rPr>
                <w:b/>
                <w:color w:val="EE0000"/>
              </w:rPr>
              <w:t>(</w:t>
            </w:r>
            <w:proofErr w:type="spellStart"/>
            <w:r w:rsidRPr="00BE7523">
              <w:t>i</w:t>
            </w:r>
            <w:proofErr w:type="spellEnd"/>
            <w:r w:rsidRPr="00A1380E">
              <w:rPr>
                <w:b/>
                <w:color w:val="EE0000"/>
              </w:rPr>
              <w:t>&lt;</w:t>
            </w:r>
            <w:r w:rsidRPr="00BE7523">
              <w:t>L1-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 xml:space="preserve">length </w:t>
            </w:r>
            <w:r w:rsidRPr="00A1380E">
              <w:rPr>
                <w:b/>
                <w:color w:val="EE0000"/>
              </w:rPr>
              <w:t>&amp;&amp;</w:t>
            </w:r>
            <w:r w:rsidRPr="00BE7523">
              <w:t xml:space="preserve"> j</w:t>
            </w:r>
            <w:r w:rsidRPr="00A1380E">
              <w:rPr>
                <w:b/>
                <w:color w:val="EE0000"/>
              </w:rPr>
              <w:t>&lt;</w:t>
            </w:r>
            <w:r w:rsidRPr="00BE7523">
              <w:t>L2-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length</w:t>
            </w:r>
            <w:r w:rsidRPr="00A1380E">
              <w:rPr>
                <w:b/>
                <w:color w:val="EE0000"/>
              </w:rPr>
              <w:t>)</w:t>
            </w:r>
          </w:p>
        </w:tc>
      </w:tr>
      <w:tr w:rsidR="00EE2BC5" w14:paraId="6F67563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BA4712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4544A6" w14:textId="48C50C23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03050A50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A93983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102916" w14:textId="4A6F808B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000000" w:themeColor="text1"/>
              </w:rPr>
              <w:t>if</w:t>
            </w:r>
            <w:r w:rsidRPr="00A1380E">
              <w:rPr>
                <w:b/>
                <w:color w:val="EE0000"/>
              </w:rPr>
              <w:t>(</w:t>
            </w:r>
            <w:r w:rsidRPr="00BE7523">
              <w:t>L1-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data</w:t>
            </w:r>
            <w:r w:rsidRPr="00A1380E">
              <w:rPr>
                <w:b/>
                <w:color w:val="EE0000"/>
              </w:rPr>
              <w:t>[</w:t>
            </w:r>
            <w:proofErr w:type="spellStart"/>
            <w:r w:rsidRPr="00BE7523">
              <w:t>i</w:t>
            </w:r>
            <w:proofErr w:type="spellEnd"/>
            <w:r w:rsidRPr="00A1380E">
              <w:rPr>
                <w:b/>
                <w:color w:val="EE0000"/>
              </w:rPr>
              <w:t>]</w:t>
            </w:r>
            <w:r w:rsidRPr="00BE7523">
              <w:t xml:space="preserve"> </w:t>
            </w:r>
            <w:r w:rsidRPr="00A1380E">
              <w:rPr>
                <w:b/>
                <w:color w:val="EE0000"/>
              </w:rPr>
              <w:t>&lt;</w:t>
            </w:r>
            <w:r w:rsidRPr="00BE7523">
              <w:t xml:space="preserve"> L2-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data</w:t>
            </w:r>
            <w:r w:rsidRPr="00A1380E">
              <w:rPr>
                <w:b/>
                <w:color w:val="EE0000"/>
              </w:rPr>
              <w:t>[</w:t>
            </w:r>
            <w:r w:rsidRPr="00BE7523">
              <w:t>j</w:t>
            </w:r>
            <w:r w:rsidRPr="00A1380E">
              <w:rPr>
                <w:b/>
                <w:color w:val="EE0000"/>
              </w:rPr>
              <w:t>])</w:t>
            </w:r>
          </w:p>
        </w:tc>
      </w:tr>
      <w:tr w:rsidR="00EE2BC5" w14:paraId="00ACFA2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35BF6C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FD4E2E" w14:textId="32A32891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BE7523">
              <w:rPr>
                <w:rFonts w:hint="eastAsia"/>
              </w:rPr>
              <w:t>i</w:t>
            </w:r>
            <w:proofErr w:type="spellEnd"/>
            <w:r w:rsidRPr="007B6B7B">
              <w:rPr>
                <w:rFonts w:hint="eastAsia"/>
                <w:b/>
                <w:color w:val="EE0000"/>
              </w:rPr>
              <w:t>++</w:t>
            </w:r>
            <w:r w:rsidRPr="00A1380E">
              <w:rPr>
                <w:rFonts w:hint="eastAsia"/>
                <w:b/>
                <w:color w:val="EE0000"/>
              </w:rPr>
              <w:t>;</w:t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若</w:t>
            </w:r>
            <w:r w:rsidRPr="007B6B7B">
              <w:rPr>
                <w:rFonts w:hint="eastAsia"/>
                <w:color w:val="A6C9EC"/>
              </w:rPr>
              <w:t xml:space="preserve"> L1 </w:t>
            </w:r>
            <w:r w:rsidRPr="007B6B7B">
              <w:rPr>
                <w:rFonts w:hint="eastAsia"/>
                <w:color w:val="A6C9EC"/>
              </w:rPr>
              <w:t>小，则跳过</w:t>
            </w:r>
            <w:r w:rsidRPr="007B6B7B">
              <w:rPr>
                <w:rFonts w:hint="eastAsia"/>
                <w:color w:val="A6C9EC"/>
              </w:rPr>
              <w:t xml:space="preserve"> </w:t>
            </w:r>
          </w:p>
        </w:tc>
      </w:tr>
      <w:tr w:rsidR="00EE2BC5" w14:paraId="702206B0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4E58E7C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97EB13" w14:textId="385814D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A1380E">
              <w:rPr>
                <w:b/>
              </w:rPr>
              <w:t>else</w:t>
            </w:r>
          </w:p>
        </w:tc>
      </w:tr>
      <w:tr w:rsidR="00EE2BC5" w14:paraId="44DBB143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EB29975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B5FDF0" w14:textId="262592D1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1A69BD96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DB1AE02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6D913E" w14:textId="0A7E33AC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proofErr w:type="spellStart"/>
            <w:r w:rsidRPr="00BE7523">
              <w:rPr>
                <w:rFonts w:hint="eastAsia"/>
              </w:rPr>
              <w:t>ListInsert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(</w:t>
            </w:r>
            <w:r w:rsidRPr="00BE7523">
              <w:rPr>
                <w:rFonts w:hint="eastAsia"/>
              </w:rPr>
              <w:t>L1</w:t>
            </w:r>
            <w:r w:rsidRPr="00A1380E">
              <w:rPr>
                <w:rFonts w:hint="eastAsia"/>
                <w:b/>
                <w:color w:val="EE0000"/>
              </w:rPr>
              <w:t>,</w:t>
            </w:r>
            <w:r w:rsidRPr="00BE7523">
              <w:rPr>
                <w:rFonts w:hint="eastAsia"/>
              </w:rPr>
              <w:t>i</w:t>
            </w:r>
            <w:r w:rsidRPr="007B6B7B">
              <w:rPr>
                <w:rFonts w:hint="eastAsia"/>
                <w:b/>
                <w:color w:val="EE0000"/>
              </w:rPr>
              <w:t>+</w:t>
            </w:r>
            <w:r w:rsidRPr="00BE7523">
              <w:rPr>
                <w:rFonts w:hint="eastAsia"/>
              </w:rPr>
              <w:t>1</w:t>
            </w:r>
            <w:r w:rsidRPr="00A1380E">
              <w:rPr>
                <w:rFonts w:hint="eastAsia"/>
                <w:b/>
                <w:color w:val="EE0000"/>
              </w:rPr>
              <w:t>,</w:t>
            </w:r>
            <w:r w:rsidRPr="00BE7523">
              <w:rPr>
                <w:rFonts w:hint="eastAsia"/>
              </w:rPr>
              <w:t>L2-</w:t>
            </w:r>
            <w:r w:rsidRPr="00A1380E">
              <w:rPr>
                <w:rFonts w:hint="eastAsia"/>
                <w:b/>
                <w:color w:val="EE0000"/>
              </w:rPr>
              <w:t>&gt;</w:t>
            </w:r>
            <w:r w:rsidRPr="00BE7523">
              <w:rPr>
                <w:rFonts w:hint="eastAsia"/>
              </w:rPr>
              <w:t>data</w:t>
            </w:r>
            <w:r w:rsidRPr="00A1380E">
              <w:rPr>
                <w:rFonts w:hint="eastAsia"/>
                <w:b/>
                <w:color w:val="EE0000"/>
              </w:rPr>
              <w:t>[</w:t>
            </w:r>
            <w:r w:rsidRPr="00BE7523">
              <w:rPr>
                <w:rFonts w:hint="eastAsia"/>
              </w:rPr>
              <w:t>j</w:t>
            </w:r>
            <w:r w:rsidRPr="00A1380E">
              <w:rPr>
                <w:rFonts w:hint="eastAsia"/>
                <w:b/>
                <w:color w:val="EE0000"/>
              </w:rPr>
              <w:t>]);</w:t>
            </w:r>
            <w:r w:rsidRPr="00BE7523">
              <w:rPr>
                <w:rFonts w:hint="eastAsia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反之，将</w:t>
            </w:r>
            <w:r w:rsidRPr="007B6B7B">
              <w:rPr>
                <w:rFonts w:hint="eastAsia"/>
                <w:color w:val="A6C9EC"/>
              </w:rPr>
              <w:t xml:space="preserve"> L2 </w:t>
            </w:r>
            <w:r w:rsidRPr="007B6B7B">
              <w:rPr>
                <w:rFonts w:hint="eastAsia"/>
                <w:color w:val="A6C9EC"/>
              </w:rPr>
              <w:t>插入</w:t>
            </w:r>
            <w:r w:rsidRPr="007B6B7B">
              <w:rPr>
                <w:rFonts w:hint="eastAsia"/>
                <w:color w:val="A6C9EC"/>
              </w:rPr>
              <w:t xml:space="preserve"> </w:t>
            </w:r>
          </w:p>
        </w:tc>
      </w:tr>
      <w:tr w:rsidR="00EE2BC5" w14:paraId="47D414CD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AC344E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368D37" w14:textId="2690F57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proofErr w:type="spellStart"/>
            <w:r w:rsidRPr="00BE7523">
              <w:t>j</w:t>
            </w:r>
            <w:r w:rsidRPr="007B6B7B">
              <w:rPr>
                <w:b/>
                <w:color w:val="EE0000"/>
              </w:rPr>
              <w:t>++</w:t>
            </w:r>
            <w:proofErr w:type="spellEnd"/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7A45CE4A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1EDD475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FC5495" w14:textId="2226E2D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EE0000"/>
              </w:rPr>
              <w:t>}</w:t>
            </w:r>
          </w:p>
        </w:tc>
      </w:tr>
      <w:tr w:rsidR="00EE2BC5" w14:paraId="1422A23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AA9E217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5363A6" w14:textId="48D8A2C0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A1380E">
              <w:rPr>
                <w:b/>
                <w:color w:val="EE0000"/>
              </w:rPr>
              <w:t>}</w:t>
            </w:r>
          </w:p>
        </w:tc>
      </w:tr>
      <w:tr w:rsidR="00EE2BC5" w14:paraId="003BFDC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6C40F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05668E" w14:textId="39E88162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A1380E">
              <w:rPr>
                <w:rFonts w:hint="eastAsia"/>
                <w:b/>
                <w:color w:val="000000" w:themeColor="text1"/>
              </w:rPr>
              <w:t>if</w:t>
            </w:r>
            <w:r w:rsidRPr="00A1380E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BE7523">
              <w:rPr>
                <w:rFonts w:hint="eastAsia"/>
              </w:rPr>
              <w:t>i</w:t>
            </w:r>
            <w:proofErr w:type="spellEnd"/>
            <w:r w:rsidRPr="00A1380E">
              <w:rPr>
                <w:rFonts w:hint="eastAsia"/>
                <w:b/>
                <w:color w:val="EE0000"/>
              </w:rPr>
              <w:t>==</w:t>
            </w:r>
            <w:r w:rsidRPr="00BE7523">
              <w:rPr>
                <w:rFonts w:hint="eastAsia"/>
              </w:rPr>
              <w:t>L1-</w:t>
            </w:r>
            <w:r w:rsidRPr="00A1380E">
              <w:rPr>
                <w:rFonts w:hint="eastAsia"/>
                <w:b/>
                <w:color w:val="EE0000"/>
              </w:rPr>
              <w:t>&gt;</w:t>
            </w:r>
            <w:r w:rsidRPr="00BE7523">
              <w:rPr>
                <w:rFonts w:hint="eastAsia"/>
              </w:rPr>
              <w:t>length</w:t>
            </w:r>
            <w:r w:rsidRPr="00A1380E">
              <w:rPr>
                <w:rFonts w:hint="eastAsia"/>
                <w:b/>
                <w:color w:val="EE0000"/>
              </w:rPr>
              <w:t>)</w:t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当</w:t>
            </w:r>
            <w:r w:rsidRPr="007B6B7B">
              <w:rPr>
                <w:rFonts w:hint="eastAsia"/>
                <w:color w:val="A6C9EC"/>
              </w:rPr>
              <w:t xml:space="preserve"> L1 </w:t>
            </w:r>
            <w:r w:rsidRPr="007B6B7B">
              <w:rPr>
                <w:rFonts w:hint="eastAsia"/>
                <w:color w:val="A6C9EC"/>
              </w:rPr>
              <w:t>到表尾时</w:t>
            </w:r>
            <w:r w:rsidRPr="00BE7523">
              <w:rPr>
                <w:rFonts w:hint="eastAsia"/>
              </w:rPr>
              <w:t xml:space="preserve"> </w:t>
            </w:r>
          </w:p>
        </w:tc>
      </w:tr>
      <w:tr w:rsidR="00EE2BC5" w14:paraId="3C4770BB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30BA519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C97983" w14:textId="27B85A14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  <w:t>while</w:t>
            </w:r>
            <w:r w:rsidRPr="00A1380E">
              <w:rPr>
                <w:rFonts w:hint="eastAsia"/>
                <w:b/>
                <w:color w:val="EE0000"/>
              </w:rPr>
              <w:t>(</w:t>
            </w:r>
            <w:r w:rsidRPr="00BE7523">
              <w:rPr>
                <w:rFonts w:hint="eastAsia"/>
              </w:rPr>
              <w:t>j</w:t>
            </w:r>
            <w:r w:rsidRPr="00A1380E">
              <w:rPr>
                <w:rFonts w:hint="eastAsia"/>
                <w:b/>
                <w:color w:val="EE0000"/>
              </w:rPr>
              <w:t>&lt;</w:t>
            </w:r>
            <w:r w:rsidRPr="00BE7523">
              <w:rPr>
                <w:rFonts w:hint="eastAsia"/>
              </w:rPr>
              <w:t>L2-</w:t>
            </w:r>
            <w:r w:rsidRPr="00A1380E">
              <w:rPr>
                <w:rFonts w:hint="eastAsia"/>
                <w:b/>
                <w:color w:val="EE0000"/>
              </w:rPr>
              <w:t>&gt;</w:t>
            </w:r>
            <w:r w:rsidRPr="00BE7523">
              <w:rPr>
                <w:rFonts w:hint="eastAsia"/>
              </w:rPr>
              <w:t>length</w:t>
            </w:r>
            <w:r w:rsidRPr="00A1380E">
              <w:rPr>
                <w:rFonts w:hint="eastAsia"/>
                <w:b/>
                <w:color w:val="EE0000"/>
              </w:rPr>
              <w:t>)</w:t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BE7523">
              <w:rPr>
                <w:rFonts w:hint="eastAsia"/>
              </w:rPr>
              <w:tab/>
            </w:r>
            <w:r w:rsidRPr="007B6B7B">
              <w:rPr>
                <w:rFonts w:hint="eastAsia"/>
                <w:color w:val="A6C9EC"/>
              </w:rPr>
              <w:t xml:space="preserve">// </w:t>
            </w:r>
            <w:r w:rsidRPr="007B6B7B">
              <w:rPr>
                <w:rFonts w:hint="eastAsia"/>
                <w:color w:val="A6C9EC"/>
              </w:rPr>
              <w:t>将</w:t>
            </w:r>
            <w:r w:rsidRPr="007B6B7B">
              <w:rPr>
                <w:rFonts w:hint="eastAsia"/>
                <w:color w:val="A6C9EC"/>
              </w:rPr>
              <w:t xml:space="preserve"> L2 </w:t>
            </w:r>
            <w:r w:rsidRPr="007B6B7B">
              <w:rPr>
                <w:rFonts w:hint="eastAsia"/>
                <w:color w:val="A6C9EC"/>
              </w:rPr>
              <w:t>接到</w:t>
            </w:r>
            <w:r w:rsidRPr="007B6B7B">
              <w:rPr>
                <w:rFonts w:hint="eastAsia"/>
                <w:color w:val="A6C9EC"/>
              </w:rPr>
              <w:t xml:space="preserve"> L1 </w:t>
            </w:r>
            <w:r w:rsidRPr="007B6B7B">
              <w:rPr>
                <w:rFonts w:hint="eastAsia"/>
                <w:color w:val="A6C9EC"/>
              </w:rPr>
              <w:t>后</w:t>
            </w:r>
            <w:r w:rsidRPr="007B6B7B">
              <w:rPr>
                <w:rFonts w:hint="eastAsia"/>
                <w:color w:val="A6C9EC"/>
              </w:rPr>
              <w:t xml:space="preserve"> </w:t>
            </w:r>
          </w:p>
        </w:tc>
      </w:tr>
      <w:tr w:rsidR="00EE2BC5" w14:paraId="1C6CDE78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3439E90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426B7FB" w14:textId="6664840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EE0000"/>
              </w:rPr>
              <w:t>{</w:t>
            </w:r>
          </w:p>
        </w:tc>
      </w:tr>
      <w:tr w:rsidR="00EE2BC5" w14:paraId="65C635FA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786E0CB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6ABC4A" w14:textId="392B28A3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proofErr w:type="spellStart"/>
            <w:r w:rsidRPr="00BE7523">
              <w:t>ListInsert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r w:rsidRPr="00BE7523">
              <w:t>L1</w:t>
            </w:r>
            <w:r w:rsidRPr="00A1380E">
              <w:rPr>
                <w:b/>
                <w:color w:val="EE0000"/>
              </w:rPr>
              <w:t>,</w:t>
            </w:r>
            <w:r w:rsidRPr="00BE7523">
              <w:t>i</w:t>
            </w:r>
            <w:r w:rsidRPr="007B6B7B">
              <w:rPr>
                <w:b/>
                <w:color w:val="EE0000"/>
              </w:rPr>
              <w:t>+</w:t>
            </w:r>
            <w:r w:rsidRPr="00BE7523">
              <w:t>1</w:t>
            </w:r>
            <w:r w:rsidRPr="00A1380E">
              <w:rPr>
                <w:b/>
                <w:color w:val="EE0000"/>
              </w:rPr>
              <w:t>,</w:t>
            </w:r>
            <w:r w:rsidRPr="00BE7523">
              <w:t>L2-</w:t>
            </w:r>
            <w:r w:rsidRPr="00A1380E">
              <w:rPr>
                <w:b/>
                <w:color w:val="EE0000"/>
              </w:rPr>
              <w:t>&gt;</w:t>
            </w:r>
            <w:r w:rsidRPr="00BE7523">
              <w:t>data</w:t>
            </w:r>
            <w:r w:rsidRPr="00A1380E">
              <w:rPr>
                <w:b/>
                <w:color w:val="EE0000"/>
              </w:rPr>
              <w:t>[</w:t>
            </w:r>
            <w:r w:rsidRPr="00BE7523">
              <w:t>j</w:t>
            </w:r>
            <w:r w:rsidRPr="00A1380E">
              <w:rPr>
                <w:b/>
                <w:color w:val="EE0000"/>
              </w:rPr>
              <w:t>]);</w:t>
            </w:r>
          </w:p>
        </w:tc>
      </w:tr>
      <w:tr w:rsidR="00EE2BC5" w14:paraId="774FAB2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223C0F7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AEA728" w14:textId="47C2D25A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BE7523">
              <w:tab/>
            </w:r>
            <w:proofErr w:type="spellStart"/>
            <w:r w:rsidRPr="00BE7523">
              <w:t>i</w:t>
            </w:r>
            <w:proofErr w:type="spellEnd"/>
            <w:r w:rsidRPr="007B6B7B">
              <w:rPr>
                <w:b/>
                <w:color w:val="EE0000"/>
              </w:rPr>
              <w:t>++</w:t>
            </w:r>
            <w:r w:rsidRPr="00A1380E">
              <w:rPr>
                <w:b/>
                <w:color w:val="EE0000"/>
              </w:rPr>
              <w:t>;</w:t>
            </w:r>
            <w:proofErr w:type="spellStart"/>
            <w:r w:rsidRPr="00BE7523">
              <w:t>j</w:t>
            </w:r>
            <w:r w:rsidRPr="007B6B7B">
              <w:rPr>
                <w:b/>
                <w:color w:val="EE0000"/>
              </w:rPr>
              <w:t>++</w:t>
            </w:r>
            <w:proofErr w:type="spellEnd"/>
            <w:r w:rsidRPr="00A1380E">
              <w:rPr>
                <w:b/>
                <w:color w:val="EE0000"/>
              </w:rPr>
              <w:t>;</w:t>
            </w:r>
          </w:p>
        </w:tc>
      </w:tr>
      <w:tr w:rsidR="00EE2BC5" w14:paraId="5CAF1E37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88413C7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F78B7D" w14:textId="180C9812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r w:rsidRPr="00BE7523">
              <w:tab/>
            </w:r>
            <w:r w:rsidRPr="00A1380E">
              <w:rPr>
                <w:b/>
                <w:color w:val="EE0000"/>
              </w:rPr>
              <w:t>}</w:t>
            </w:r>
          </w:p>
        </w:tc>
      </w:tr>
      <w:tr w:rsidR="00EE2BC5" w14:paraId="5EF176C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D04BD1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F97B06" w14:textId="3632A80E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ab/>
            </w:r>
            <w:proofErr w:type="spellStart"/>
            <w:r w:rsidRPr="00BE7523">
              <w:t>DestroyList</w:t>
            </w:r>
            <w:proofErr w:type="spellEnd"/>
            <w:r w:rsidRPr="00A1380E">
              <w:rPr>
                <w:b/>
                <w:color w:val="EE0000"/>
              </w:rPr>
              <w:t>(</w:t>
            </w:r>
            <w:r w:rsidRPr="00BE7523">
              <w:t>L2</w:t>
            </w:r>
            <w:r w:rsidRPr="00A1380E">
              <w:rPr>
                <w:b/>
                <w:color w:val="EE0000"/>
              </w:rPr>
              <w:t>);</w:t>
            </w:r>
          </w:p>
        </w:tc>
      </w:tr>
      <w:tr w:rsidR="00EE2BC5" w14:paraId="229F00CC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BFE3DC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955306" w14:textId="5065FFCB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EE0000"/>
              </w:rPr>
              <w:t>}</w:t>
            </w:r>
          </w:p>
        </w:tc>
      </w:tr>
      <w:tr w:rsidR="00EE2BC5" w14:paraId="2FEF6873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6E6C73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4353B8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50116526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F781105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31DDA8" w14:textId="7412FF5C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color w:val="A6C9EC"/>
              </w:rPr>
              <w:t>////////////////////////////////////////////////////////////////////////////////////////////////////////////</w:t>
            </w:r>
          </w:p>
        </w:tc>
      </w:tr>
      <w:tr w:rsidR="00EE2BC5" w14:paraId="74AFBB40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CA6666E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B479C1" w14:textId="17DB6CDA" w:rsidR="00EE2BC5" w:rsidRPr="007B6B7B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A6C9EC"/>
              </w:rPr>
            </w:pPr>
            <w:r w:rsidRPr="007B6B7B">
              <w:rPr>
                <w:rFonts w:hint="eastAsia"/>
                <w:color w:val="A6C9EC"/>
              </w:rPr>
              <w:t xml:space="preserve">// ** </w:t>
            </w:r>
            <w:r w:rsidRPr="007B6B7B">
              <w:rPr>
                <w:rFonts w:hint="eastAsia"/>
                <w:color w:val="A6C9EC"/>
              </w:rPr>
              <w:t>清除缓冲区</w:t>
            </w:r>
            <w:r w:rsidRPr="007B6B7B">
              <w:rPr>
                <w:rFonts w:hint="eastAsia"/>
                <w:color w:val="A6C9EC"/>
              </w:rPr>
              <w:t xml:space="preserve"> **</w:t>
            </w:r>
          </w:p>
        </w:tc>
      </w:tr>
      <w:tr w:rsidR="00EE2BC5" w14:paraId="1F60E501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BFD82EA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944D28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EE2BC5" w14:paraId="09FA0785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0A9F94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98E0EF" w14:textId="57EBA78F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000000" w:themeColor="text1"/>
              </w:rPr>
              <w:t>void</w:t>
            </w:r>
            <w:r w:rsidRPr="00BE7523">
              <w:t xml:space="preserve"> </w:t>
            </w:r>
            <w:proofErr w:type="spellStart"/>
            <w:r w:rsidRPr="00BE7523">
              <w:t>clearInputBuffer</w:t>
            </w:r>
            <w:proofErr w:type="spellEnd"/>
            <w:r w:rsidRPr="00A1380E">
              <w:rPr>
                <w:b/>
                <w:color w:val="EE0000"/>
              </w:rPr>
              <w:t>()</w:t>
            </w:r>
            <w:r w:rsidRPr="00BE7523">
              <w:t xml:space="preserve"> </w:t>
            </w:r>
            <w:r w:rsidRPr="00A1380E">
              <w:rPr>
                <w:b/>
                <w:color w:val="EE0000"/>
              </w:rPr>
              <w:t>{</w:t>
            </w:r>
            <w:r w:rsidRPr="00BE7523">
              <w:t xml:space="preserve"> </w:t>
            </w:r>
          </w:p>
        </w:tc>
      </w:tr>
      <w:tr w:rsidR="00EE2BC5" w14:paraId="4277720F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FD1868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9E1423" w14:textId="0687F3EA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BE7523">
              <w:t xml:space="preserve">    while</w:t>
            </w:r>
            <w:r w:rsidRPr="00A1380E">
              <w:rPr>
                <w:b/>
                <w:color w:val="EE0000"/>
              </w:rPr>
              <w:t>(</w:t>
            </w:r>
            <w:proofErr w:type="spellStart"/>
            <w:r w:rsidRPr="00A1380E">
              <w:rPr>
                <w:color w:val="000000" w:themeColor="text1"/>
              </w:rPr>
              <w:t>getchar</w:t>
            </w:r>
            <w:proofErr w:type="spellEnd"/>
            <w:r w:rsidRPr="00A1380E">
              <w:rPr>
                <w:b/>
                <w:color w:val="EE0000"/>
              </w:rPr>
              <w:t>()</w:t>
            </w:r>
            <w:r w:rsidRPr="00BE7523">
              <w:t>!</w:t>
            </w:r>
            <w:r w:rsidRPr="00A1380E">
              <w:rPr>
                <w:b/>
                <w:color w:val="EE0000"/>
              </w:rPr>
              <w:t>=</w:t>
            </w:r>
            <w:r w:rsidRPr="00BE7523">
              <w:t>'\n'</w:t>
            </w:r>
            <w:r w:rsidRPr="00A1380E">
              <w:rPr>
                <w:b/>
                <w:color w:val="EE0000"/>
              </w:rPr>
              <w:t>);</w:t>
            </w:r>
          </w:p>
        </w:tc>
      </w:tr>
      <w:tr w:rsidR="00EE2BC5" w14:paraId="2EFDEE9E" w14:textId="77777777" w:rsidTr="00EE2BC5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668E492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157389" w14:textId="28A51F1E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A1380E">
              <w:rPr>
                <w:b/>
                <w:color w:val="EE0000"/>
              </w:rPr>
              <w:t>}</w:t>
            </w:r>
          </w:p>
        </w:tc>
      </w:tr>
      <w:tr w:rsidR="00EE2BC5" w14:paraId="46B91FE9" w14:textId="77777777" w:rsidTr="00952C6D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E8E8E8" w:themeFill="background2"/>
            <w:vAlign w:val="center"/>
          </w:tcPr>
          <w:p w14:paraId="2270A5E5" w14:textId="77777777" w:rsidR="00EE2BC5" w:rsidRPr="005C0275" w:rsidRDefault="00EE2BC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699009B" w14:textId="77777777" w:rsidR="00EE2BC5" w:rsidRPr="00BE7523" w:rsidRDefault="00EE2BC5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</w:tbl>
    <w:p w14:paraId="1BD5A142" w14:textId="77777777" w:rsidR="00A30D33" w:rsidRPr="00A30D33" w:rsidRDefault="00A30D33" w:rsidP="00A30D33">
      <w:pPr>
        <w:pStyle w:val="001"/>
        <w:rPr>
          <w:b/>
          <w:bCs/>
        </w:rPr>
      </w:pPr>
    </w:p>
    <w:sectPr w:rsidR="00A30D33" w:rsidRPr="00A30D33" w:rsidSect="00BF5415">
      <w:footerReference w:type="default" r:id="rId8"/>
      <w:footnotePr>
        <w:numFmt w:val="decimalEnclosedCircleChinese"/>
      </w:footnotePr>
      <w:pgSz w:w="11906" w:h="16838"/>
      <w:pgMar w:top="1440" w:right="1474" w:bottom="1440" w:left="1474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62106" w14:textId="77777777" w:rsidR="006F79F3" w:rsidRDefault="006F79F3" w:rsidP="0040473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C4DBB01" w14:textId="77777777" w:rsidR="006F79F3" w:rsidRDefault="006F79F3" w:rsidP="0040473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C4CE5" w14:textId="77777777" w:rsidR="00BF5415" w:rsidRDefault="00BF5415">
    <w:pPr>
      <w:pStyle w:val="af5"/>
      <w:jc w:val="center"/>
      <w:rPr>
        <w:rFonts w:hint="eastAsia"/>
      </w:rPr>
    </w:pPr>
    <w:r>
      <w:rPr>
        <w:rFonts w:hint="eastAsia"/>
      </w:rPr>
      <w:t xml:space="preserve">- </w:t>
    </w:r>
    <w:sdt>
      <w:sdtPr>
        <w:id w:val="67807881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  <w:r>
          <w:rPr>
            <w:rFonts w:hint="eastAsia"/>
          </w:rPr>
          <w:t xml:space="preserve"> </w:t>
        </w:r>
      </w:sdtContent>
    </w:sdt>
    <w:r>
      <w:rPr>
        <w:rFonts w:hint="eastAsia"/>
      </w:rPr>
      <w:t>-</w:t>
    </w:r>
  </w:p>
  <w:p w14:paraId="5E2EE680" w14:textId="77777777" w:rsidR="00BF5415" w:rsidRDefault="00BF5415" w:rsidP="00BF5415">
    <w:pPr>
      <w:pStyle w:val="af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A3117" w14:textId="77777777" w:rsidR="006F79F3" w:rsidRDefault="006F79F3" w:rsidP="0040473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5367EB4" w14:textId="77777777" w:rsidR="006F79F3" w:rsidRDefault="006F79F3" w:rsidP="0040473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31BA"/>
    <w:multiLevelType w:val="hybridMultilevel"/>
    <w:tmpl w:val="6A860B18"/>
    <w:lvl w:ilvl="0" w:tplc="C7ACC83C">
      <w:start w:val="1"/>
      <w:numFmt w:val="decimal"/>
      <w:suff w:val="nothing"/>
      <w:lvlText w:val="%1"/>
      <w:lvlJc w:val="center"/>
      <w:pPr>
        <w:ind w:left="0" w:firstLine="130"/>
      </w:pPr>
      <w:rPr>
        <w:rFonts w:ascii="Times New Roman" w:hAnsi="Times New Roman" w:hint="default"/>
        <w:spacing w:val="0"/>
        <w:kern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A74DA3"/>
    <w:multiLevelType w:val="hybridMultilevel"/>
    <w:tmpl w:val="5530A0C0"/>
    <w:lvl w:ilvl="0" w:tplc="847AA5E8">
      <w:start w:val="1"/>
      <w:numFmt w:val="bullet"/>
      <w:pStyle w:val="911"/>
      <w:suff w:val="space"/>
      <w:lvlText w:val="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DCA3908"/>
    <w:multiLevelType w:val="hybridMultilevel"/>
    <w:tmpl w:val="1B54C80A"/>
    <w:lvl w:ilvl="0" w:tplc="F14EC890">
      <w:start w:val="1"/>
      <w:numFmt w:val="decimal"/>
      <w:suff w:val="space"/>
      <w:lvlText w:val="%1)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BC97C5E"/>
    <w:multiLevelType w:val="hybridMultilevel"/>
    <w:tmpl w:val="8FB46620"/>
    <w:lvl w:ilvl="0" w:tplc="4DCE2C9E">
      <w:start w:val="1"/>
      <w:numFmt w:val="decimal"/>
      <w:pStyle w:val="9121"/>
      <w:suff w:val="space"/>
      <w:lvlText w:val="%1)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C834663"/>
    <w:multiLevelType w:val="hybridMultilevel"/>
    <w:tmpl w:val="F4FE8056"/>
    <w:lvl w:ilvl="0" w:tplc="ABD8F934">
      <w:start w:val="1"/>
      <w:numFmt w:val="decimal"/>
      <w:pStyle w:val="9101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A846CAC"/>
    <w:multiLevelType w:val="hybridMultilevel"/>
    <w:tmpl w:val="3110BAF8"/>
    <w:lvl w:ilvl="0" w:tplc="C4CA1DD8">
      <w:start w:val="1"/>
      <w:numFmt w:val="decimal"/>
      <w:suff w:val="nothing"/>
      <w:lvlText w:val="%1"/>
      <w:lvlJc w:val="center"/>
      <w:pPr>
        <w:ind w:left="0" w:firstLine="0"/>
      </w:pPr>
      <w:rPr>
        <w:rFonts w:ascii="Times New Roman" w:hAnsi="Times New Roman" w:hint="default"/>
        <w:spacing w:val="0"/>
        <w:kern w:val="0"/>
      </w:rPr>
    </w:lvl>
    <w:lvl w:ilvl="1" w:tplc="FFFFFFFF">
      <w:start w:val="1"/>
      <w:numFmt w:val="lowerLetter"/>
      <w:lvlText w:val="%2)"/>
      <w:lvlJc w:val="left"/>
      <w:pPr>
        <w:ind w:left="2849" w:hanging="440"/>
      </w:pPr>
    </w:lvl>
    <w:lvl w:ilvl="2" w:tplc="FFFFFFFF" w:tentative="1">
      <w:start w:val="1"/>
      <w:numFmt w:val="lowerRoman"/>
      <w:lvlText w:val="%3."/>
      <w:lvlJc w:val="right"/>
      <w:pPr>
        <w:ind w:left="3289" w:hanging="440"/>
      </w:pPr>
    </w:lvl>
    <w:lvl w:ilvl="3" w:tplc="FFFFFFFF" w:tentative="1">
      <w:start w:val="1"/>
      <w:numFmt w:val="decimal"/>
      <w:lvlText w:val="%4."/>
      <w:lvlJc w:val="left"/>
      <w:pPr>
        <w:ind w:left="3729" w:hanging="440"/>
      </w:pPr>
    </w:lvl>
    <w:lvl w:ilvl="4" w:tplc="FFFFFFFF" w:tentative="1">
      <w:start w:val="1"/>
      <w:numFmt w:val="lowerLetter"/>
      <w:lvlText w:val="%5)"/>
      <w:lvlJc w:val="left"/>
      <w:pPr>
        <w:ind w:left="4169" w:hanging="440"/>
      </w:pPr>
    </w:lvl>
    <w:lvl w:ilvl="5" w:tplc="FFFFFFFF" w:tentative="1">
      <w:start w:val="1"/>
      <w:numFmt w:val="lowerRoman"/>
      <w:lvlText w:val="%6."/>
      <w:lvlJc w:val="right"/>
      <w:pPr>
        <w:ind w:left="4609" w:hanging="440"/>
      </w:pPr>
    </w:lvl>
    <w:lvl w:ilvl="6" w:tplc="FFFFFFFF" w:tentative="1">
      <w:start w:val="1"/>
      <w:numFmt w:val="decimal"/>
      <w:lvlText w:val="%7."/>
      <w:lvlJc w:val="left"/>
      <w:pPr>
        <w:ind w:left="5049" w:hanging="440"/>
      </w:pPr>
    </w:lvl>
    <w:lvl w:ilvl="7" w:tplc="FFFFFFFF" w:tentative="1">
      <w:start w:val="1"/>
      <w:numFmt w:val="lowerLetter"/>
      <w:lvlText w:val="%8)"/>
      <w:lvlJc w:val="left"/>
      <w:pPr>
        <w:ind w:left="5489" w:hanging="440"/>
      </w:pPr>
    </w:lvl>
    <w:lvl w:ilvl="8" w:tplc="FFFFFFFF" w:tentative="1">
      <w:start w:val="1"/>
      <w:numFmt w:val="lowerRoman"/>
      <w:lvlText w:val="%9."/>
      <w:lvlJc w:val="right"/>
      <w:pPr>
        <w:ind w:left="5929" w:hanging="440"/>
      </w:pPr>
    </w:lvl>
  </w:abstractNum>
  <w:abstractNum w:abstractNumId="6" w15:restartNumberingAfterBreak="0">
    <w:nsid w:val="4CD553D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50BD3BE1"/>
    <w:multiLevelType w:val="hybridMultilevel"/>
    <w:tmpl w:val="CDBE975C"/>
    <w:lvl w:ilvl="0" w:tplc="4D5E72C8">
      <w:start w:val="1"/>
      <w:numFmt w:val="decimal"/>
      <w:suff w:val="nothing"/>
      <w:lvlText w:val="%1"/>
      <w:lvlJc w:val="center"/>
      <w:pPr>
        <w:ind w:left="0" w:firstLine="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1085506"/>
    <w:multiLevelType w:val="multilevel"/>
    <w:tmpl w:val="DBFE6038"/>
    <w:lvl w:ilvl="0">
      <w:start w:val="1"/>
      <w:numFmt w:val="chineseCountingThousand"/>
      <w:pStyle w:val="011"/>
      <w:suff w:val="nothing"/>
      <w:lvlText w:val="%1、"/>
      <w:lvlJc w:val="left"/>
      <w:pPr>
        <w:ind w:left="1247" w:hanging="1247"/>
      </w:pPr>
      <w:rPr>
        <w:rFonts w:ascii="Times New Roman" w:eastAsia="黑体" w:hAnsi="Times New Roman" w:hint="default"/>
        <w:b w:val="0"/>
        <w:i w:val="0"/>
        <w:sz w:val="28"/>
        <w:em w:val="none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012"/>
      <w:suff w:val="space"/>
      <w:lvlText w:val="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013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9" w15:restartNumberingAfterBreak="0">
    <w:nsid w:val="6AD715FF"/>
    <w:multiLevelType w:val="hybridMultilevel"/>
    <w:tmpl w:val="2872E246"/>
    <w:lvl w:ilvl="0" w:tplc="179AEB32">
      <w:start w:val="1"/>
      <w:numFmt w:val="bullet"/>
      <w:pStyle w:val="915"/>
      <w:suff w:val="space"/>
      <w:lvlText w:val=""/>
      <w:lvlJc w:val="left"/>
      <w:pPr>
        <w:ind w:left="92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8" w:hanging="440"/>
      </w:pPr>
      <w:rPr>
        <w:rFonts w:ascii="Wingdings" w:hAnsi="Wingdings" w:hint="default"/>
      </w:rPr>
    </w:lvl>
  </w:abstractNum>
  <w:abstractNum w:abstractNumId="10" w15:restartNumberingAfterBreak="0">
    <w:nsid w:val="6C357678"/>
    <w:multiLevelType w:val="hybridMultilevel"/>
    <w:tmpl w:val="556CAB64"/>
    <w:lvl w:ilvl="0" w:tplc="8C10B4DA">
      <w:start w:val="1"/>
      <w:numFmt w:val="decimal"/>
      <w:pStyle w:val="913Step1"/>
      <w:suff w:val="space"/>
      <w:lvlText w:val="Step %1."/>
      <w:lvlJc w:val="left"/>
      <w:pPr>
        <w:ind w:left="440" w:hanging="440"/>
      </w:pPr>
      <w:rPr>
        <w:rFonts w:ascii="Times New Roman" w:hAnsi="Times New Roman" w:hint="default"/>
        <w:b/>
        <w:i w:val="0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47A2F15"/>
    <w:multiLevelType w:val="hybridMultilevel"/>
    <w:tmpl w:val="AF54B316"/>
    <w:lvl w:ilvl="0" w:tplc="D898D850">
      <w:start w:val="1"/>
      <w:numFmt w:val="decimal"/>
      <w:pStyle w:val="9161"/>
      <w:suff w:val="space"/>
      <w:lvlText w:val="[%1]"/>
      <w:lvlJc w:val="left"/>
      <w:pPr>
        <w:ind w:left="440" w:hanging="44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98230E9"/>
    <w:multiLevelType w:val="hybridMultilevel"/>
    <w:tmpl w:val="D14A8862"/>
    <w:lvl w:ilvl="0" w:tplc="32B6F846">
      <w:start w:val="1"/>
      <w:numFmt w:val="decimal"/>
      <w:suff w:val="nothing"/>
      <w:lvlText w:val="%1"/>
      <w:lvlJc w:val="center"/>
      <w:pPr>
        <w:ind w:left="709" w:firstLine="0"/>
      </w:pPr>
      <w:rPr>
        <w:rFonts w:ascii="Times New Roman" w:hAnsi="Times New Roman" w:hint="default"/>
        <w:spacing w:val="0"/>
        <w:kern w:val="0"/>
      </w:rPr>
    </w:lvl>
    <w:lvl w:ilvl="1" w:tplc="04090019">
      <w:start w:val="1"/>
      <w:numFmt w:val="lowerLetter"/>
      <w:lvlText w:val="%2)"/>
      <w:lvlJc w:val="left"/>
      <w:pPr>
        <w:ind w:left="2849" w:hanging="440"/>
      </w:pPr>
    </w:lvl>
    <w:lvl w:ilvl="2" w:tplc="0409001B" w:tentative="1">
      <w:start w:val="1"/>
      <w:numFmt w:val="lowerRoman"/>
      <w:lvlText w:val="%3."/>
      <w:lvlJc w:val="right"/>
      <w:pPr>
        <w:ind w:left="3289" w:hanging="440"/>
      </w:pPr>
    </w:lvl>
    <w:lvl w:ilvl="3" w:tplc="0409000F" w:tentative="1">
      <w:start w:val="1"/>
      <w:numFmt w:val="decimal"/>
      <w:lvlText w:val="%4."/>
      <w:lvlJc w:val="left"/>
      <w:pPr>
        <w:ind w:left="3729" w:hanging="440"/>
      </w:pPr>
    </w:lvl>
    <w:lvl w:ilvl="4" w:tplc="04090019" w:tentative="1">
      <w:start w:val="1"/>
      <w:numFmt w:val="lowerLetter"/>
      <w:lvlText w:val="%5)"/>
      <w:lvlJc w:val="left"/>
      <w:pPr>
        <w:ind w:left="4169" w:hanging="440"/>
      </w:pPr>
    </w:lvl>
    <w:lvl w:ilvl="5" w:tplc="0409001B" w:tentative="1">
      <w:start w:val="1"/>
      <w:numFmt w:val="lowerRoman"/>
      <w:lvlText w:val="%6."/>
      <w:lvlJc w:val="right"/>
      <w:pPr>
        <w:ind w:left="4609" w:hanging="440"/>
      </w:pPr>
    </w:lvl>
    <w:lvl w:ilvl="6" w:tplc="0409000F" w:tentative="1">
      <w:start w:val="1"/>
      <w:numFmt w:val="decimal"/>
      <w:lvlText w:val="%7."/>
      <w:lvlJc w:val="left"/>
      <w:pPr>
        <w:ind w:left="5049" w:hanging="440"/>
      </w:pPr>
    </w:lvl>
    <w:lvl w:ilvl="7" w:tplc="04090019" w:tentative="1">
      <w:start w:val="1"/>
      <w:numFmt w:val="lowerLetter"/>
      <w:lvlText w:val="%8)"/>
      <w:lvlJc w:val="left"/>
      <w:pPr>
        <w:ind w:left="5489" w:hanging="440"/>
      </w:pPr>
    </w:lvl>
    <w:lvl w:ilvl="8" w:tplc="0409001B" w:tentative="1">
      <w:start w:val="1"/>
      <w:numFmt w:val="lowerRoman"/>
      <w:lvlText w:val="%9."/>
      <w:lvlJc w:val="right"/>
      <w:pPr>
        <w:ind w:left="5929" w:hanging="440"/>
      </w:pPr>
    </w:lvl>
  </w:abstractNum>
  <w:abstractNum w:abstractNumId="13" w15:restartNumberingAfterBreak="0">
    <w:nsid w:val="7F3A16E2"/>
    <w:multiLevelType w:val="hybridMultilevel"/>
    <w:tmpl w:val="0C542CC4"/>
    <w:lvl w:ilvl="0" w:tplc="AC8E594C">
      <w:start w:val="1"/>
      <w:numFmt w:val="bullet"/>
      <w:pStyle w:val="914"/>
      <w:suff w:val="space"/>
      <w:lvlText w:val=""/>
      <w:lvlJc w:val="left"/>
      <w:pPr>
        <w:ind w:left="92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8" w:hanging="440"/>
      </w:pPr>
      <w:rPr>
        <w:rFonts w:ascii="Wingdings" w:hAnsi="Wingdings" w:hint="default"/>
      </w:rPr>
    </w:lvl>
  </w:abstractNum>
  <w:num w:numId="1" w16cid:durableId="3216673">
    <w:abstractNumId w:val="8"/>
  </w:num>
  <w:num w:numId="2" w16cid:durableId="2035571401">
    <w:abstractNumId w:val="4"/>
  </w:num>
  <w:num w:numId="3" w16cid:durableId="1350109337">
    <w:abstractNumId w:val="1"/>
  </w:num>
  <w:num w:numId="4" w16cid:durableId="2022853573">
    <w:abstractNumId w:val="2"/>
  </w:num>
  <w:num w:numId="5" w16cid:durableId="996415957">
    <w:abstractNumId w:val="3"/>
  </w:num>
  <w:num w:numId="6" w16cid:durableId="13769712">
    <w:abstractNumId w:val="10"/>
  </w:num>
  <w:num w:numId="7" w16cid:durableId="1863324582">
    <w:abstractNumId w:val="13"/>
  </w:num>
  <w:num w:numId="8" w16cid:durableId="1699771251">
    <w:abstractNumId w:val="13"/>
    <w:lvlOverride w:ilvl="0">
      <w:startOverride w:val="1"/>
    </w:lvlOverride>
  </w:num>
  <w:num w:numId="9" w16cid:durableId="1952128591">
    <w:abstractNumId w:val="9"/>
  </w:num>
  <w:num w:numId="10" w16cid:durableId="644119604">
    <w:abstractNumId w:val="9"/>
    <w:lvlOverride w:ilvl="0">
      <w:startOverride w:val="1"/>
    </w:lvlOverride>
  </w:num>
  <w:num w:numId="11" w16cid:durableId="184486618">
    <w:abstractNumId w:val="11"/>
  </w:num>
  <w:num w:numId="12" w16cid:durableId="2071611783">
    <w:abstractNumId w:val="6"/>
  </w:num>
  <w:num w:numId="13" w16cid:durableId="1945334306">
    <w:abstractNumId w:val="7"/>
  </w:num>
  <w:num w:numId="14" w16cid:durableId="380715285">
    <w:abstractNumId w:val="12"/>
  </w:num>
  <w:num w:numId="15" w16cid:durableId="1093016289">
    <w:abstractNumId w:val="5"/>
  </w:num>
  <w:num w:numId="16" w16cid:durableId="1276132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Fmt w:val="decimalEnclosedCircleChines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BC5"/>
    <w:rsid w:val="00004214"/>
    <w:rsid w:val="000113CB"/>
    <w:rsid w:val="0001390F"/>
    <w:rsid w:val="00083D44"/>
    <w:rsid w:val="000A66D1"/>
    <w:rsid w:val="000E0171"/>
    <w:rsid w:val="001041C7"/>
    <w:rsid w:val="00134FF3"/>
    <w:rsid w:val="00154893"/>
    <w:rsid w:val="001D16A0"/>
    <w:rsid w:val="001E0AB4"/>
    <w:rsid w:val="002003E6"/>
    <w:rsid w:val="00202031"/>
    <w:rsid w:val="002379E9"/>
    <w:rsid w:val="00256D92"/>
    <w:rsid w:val="002849B2"/>
    <w:rsid w:val="002E06A1"/>
    <w:rsid w:val="003077C6"/>
    <w:rsid w:val="00347F83"/>
    <w:rsid w:val="003750DB"/>
    <w:rsid w:val="003B66C7"/>
    <w:rsid w:val="003F39A2"/>
    <w:rsid w:val="004001F8"/>
    <w:rsid w:val="0040473F"/>
    <w:rsid w:val="004131E4"/>
    <w:rsid w:val="00423A1A"/>
    <w:rsid w:val="00451B8A"/>
    <w:rsid w:val="004A2DE3"/>
    <w:rsid w:val="004E3E4A"/>
    <w:rsid w:val="004E51C8"/>
    <w:rsid w:val="00522075"/>
    <w:rsid w:val="005C0275"/>
    <w:rsid w:val="005C65FC"/>
    <w:rsid w:val="005F37AB"/>
    <w:rsid w:val="00612EBE"/>
    <w:rsid w:val="0062357B"/>
    <w:rsid w:val="00641698"/>
    <w:rsid w:val="006F79F3"/>
    <w:rsid w:val="00702B7E"/>
    <w:rsid w:val="00706ED9"/>
    <w:rsid w:val="007322DF"/>
    <w:rsid w:val="007B6B7B"/>
    <w:rsid w:val="00813991"/>
    <w:rsid w:val="00820C72"/>
    <w:rsid w:val="008324AE"/>
    <w:rsid w:val="00882CF7"/>
    <w:rsid w:val="008F641C"/>
    <w:rsid w:val="00911925"/>
    <w:rsid w:val="00952C6D"/>
    <w:rsid w:val="00964E02"/>
    <w:rsid w:val="00965081"/>
    <w:rsid w:val="00A1380E"/>
    <w:rsid w:val="00A14010"/>
    <w:rsid w:val="00A30D33"/>
    <w:rsid w:val="00A522C6"/>
    <w:rsid w:val="00A57F33"/>
    <w:rsid w:val="00AB229C"/>
    <w:rsid w:val="00AC3D71"/>
    <w:rsid w:val="00AE4E31"/>
    <w:rsid w:val="00B75C87"/>
    <w:rsid w:val="00BB3D42"/>
    <w:rsid w:val="00BE7523"/>
    <w:rsid w:val="00BF5415"/>
    <w:rsid w:val="00C0337F"/>
    <w:rsid w:val="00C101A7"/>
    <w:rsid w:val="00C30CAF"/>
    <w:rsid w:val="00C32875"/>
    <w:rsid w:val="00C37D28"/>
    <w:rsid w:val="00C47118"/>
    <w:rsid w:val="00C51EC6"/>
    <w:rsid w:val="00C543A9"/>
    <w:rsid w:val="00C67E51"/>
    <w:rsid w:val="00CA16F7"/>
    <w:rsid w:val="00CA6248"/>
    <w:rsid w:val="00CF5A5B"/>
    <w:rsid w:val="00D003E4"/>
    <w:rsid w:val="00DB34C4"/>
    <w:rsid w:val="00E25B88"/>
    <w:rsid w:val="00E3085E"/>
    <w:rsid w:val="00E3683C"/>
    <w:rsid w:val="00E76DA3"/>
    <w:rsid w:val="00EB7641"/>
    <w:rsid w:val="00EE2BC5"/>
    <w:rsid w:val="00F16289"/>
    <w:rsid w:val="00F16B4E"/>
    <w:rsid w:val="00F33633"/>
    <w:rsid w:val="00F96658"/>
    <w:rsid w:val="00FA02E5"/>
    <w:rsid w:val="00FD46F6"/>
    <w:rsid w:val="00FE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4E38E7"/>
  <w14:defaultImageDpi w14:val="32767"/>
  <w15:chartTrackingRefBased/>
  <w15:docId w15:val="{D6DC14F1-8C79-455B-8C3B-6877C1FB5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C72"/>
    <w:pPr>
      <w:spacing w:after="0"/>
    </w:pPr>
  </w:style>
  <w:style w:type="paragraph" w:styleId="1">
    <w:name w:val="heading 1"/>
    <w:basedOn w:val="a"/>
    <w:next w:val="a"/>
    <w:link w:val="10"/>
    <w:uiPriority w:val="9"/>
    <w:qFormat/>
    <w:rsid w:val="003B66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B6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6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6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6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6C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6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6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6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66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B6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6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66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66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66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66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66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66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66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6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6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66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6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66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66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66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6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66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66C7"/>
    <w:rPr>
      <w:b/>
      <w:bCs/>
      <w:smallCaps/>
      <w:color w:val="0F4761" w:themeColor="accent1" w:themeShade="BF"/>
      <w:spacing w:val="5"/>
    </w:rPr>
  </w:style>
  <w:style w:type="paragraph" w:customStyle="1" w:styleId="00">
    <w:name w:val="00_正文"/>
    <w:basedOn w:val="a"/>
    <w:link w:val="000"/>
    <w:qFormat/>
    <w:rsid w:val="00A14010"/>
    <w:pPr>
      <w:spacing w:line="440" w:lineRule="exact"/>
      <w:ind w:firstLineChars="200" w:firstLine="200"/>
    </w:pPr>
    <w:rPr>
      <w:rFonts w:ascii="Times New Roman" w:eastAsia="宋体" w:hAnsi="Times New Roman"/>
      <w:spacing w:val="2"/>
      <w:sz w:val="24"/>
    </w:rPr>
  </w:style>
  <w:style w:type="paragraph" w:customStyle="1" w:styleId="010">
    <w:name w:val="010_标题"/>
    <w:basedOn w:val="00"/>
    <w:next w:val="900"/>
    <w:qFormat/>
    <w:rsid w:val="00A14010"/>
    <w:pPr>
      <w:adjustRightInd w:val="0"/>
      <w:spacing w:afterLines="100" w:after="100" w:line="360" w:lineRule="auto"/>
      <w:ind w:firstLineChars="0" w:firstLine="0"/>
      <w:jc w:val="center"/>
      <w:outlineLvl w:val="0"/>
    </w:pPr>
    <w:rPr>
      <w:b/>
      <w:smallCaps/>
      <w:spacing w:val="30"/>
      <w:sz w:val="32"/>
    </w:rPr>
  </w:style>
  <w:style w:type="paragraph" w:customStyle="1" w:styleId="900">
    <w:name w:val="900_摘要"/>
    <w:basedOn w:val="010"/>
    <w:next w:val="00"/>
    <w:qFormat/>
    <w:rsid w:val="00A14010"/>
    <w:pPr>
      <w:adjustRightInd/>
      <w:spacing w:afterLines="50" w:after="50"/>
      <w:outlineLvl w:val="9"/>
    </w:pPr>
    <w:rPr>
      <w:spacing w:val="60"/>
      <w:kern w:val="0"/>
      <w:sz w:val="30"/>
    </w:rPr>
  </w:style>
  <w:style w:type="paragraph" w:customStyle="1" w:styleId="001">
    <w:name w:val="001_顶真正文"/>
    <w:basedOn w:val="00"/>
    <w:link w:val="0010"/>
    <w:qFormat/>
    <w:rsid w:val="00A14010"/>
    <w:pPr>
      <w:ind w:firstLineChars="0" w:firstLine="0"/>
    </w:pPr>
  </w:style>
  <w:style w:type="paragraph" w:customStyle="1" w:styleId="011">
    <w:name w:val="011_一级标题"/>
    <w:basedOn w:val="a9"/>
    <w:next w:val="00"/>
    <w:qFormat/>
    <w:rsid w:val="00C67E51"/>
    <w:pPr>
      <w:numPr>
        <w:numId w:val="1"/>
      </w:numPr>
      <w:spacing w:line="240" w:lineRule="auto"/>
      <w:jc w:val="center"/>
      <w:outlineLvl w:val="0"/>
    </w:pPr>
    <w:rPr>
      <w:rFonts w:ascii="Times New Roman" w:eastAsia="宋体" w:hAnsi="Times New Roman"/>
      <w:b/>
      <w:smallCaps/>
      <w:spacing w:val="40"/>
      <w:sz w:val="28"/>
    </w:rPr>
  </w:style>
  <w:style w:type="paragraph" w:customStyle="1" w:styleId="012">
    <w:name w:val="012_二级标题"/>
    <w:basedOn w:val="00"/>
    <w:next w:val="00"/>
    <w:qFormat/>
    <w:rsid w:val="00134FF3"/>
    <w:pPr>
      <w:numPr>
        <w:ilvl w:val="2"/>
        <w:numId w:val="1"/>
      </w:numPr>
      <w:ind w:firstLineChars="0"/>
      <w:outlineLvl w:val="1"/>
    </w:pPr>
    <w:rPr>
      <w:b/>
    </w:rPr>
  </w:style>
  <w:style w:type="paragraph" w:customStyle="1" w:styleId="9101">
    <w:name w:val="910_1._项目编号"/>
    <w:basedOn w:val="00"/>
    <w:qFormat/>
    <w:rsid w:val="00256D92"/>
    <w:pPr>
      <w:numPr>
        <w:numId w:val="2"/>
      </w:numPr>
      <w:ind w:firstLineChars="0"/>
    </w:pPr>
  </w:style>
  <w:style w:type="table" w:styleId="ae">
    <w:name w:val="Table Grid"/>
    <w:basedOn w:val="a1"/>
    <w:uiPriority w:val="39"/>
    <w:rsid w:val="00004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13">
    <w:name w:val="013_三级标题"/>
    <w:basedOn w:val="012"/>
    <w:next w:val="00"/>
    <w:qFormat/>
    <w:rsid w:val="00134FF3"/>
    <w:pPr>
      <w:numPr>
        <w:ilvl w:val="3"/>
      </w:numPr>
      <w:outlineLvl w:val="2"/>
    </w:pPr>
  </w:style>
  <w:style w:type="paragraph" w:customStyle="1" w:styleId="911">
    <w:name w:val="911_■_项目编号"/>
    <w:basedOn w:val="001"/>
    <w:next w:val="00"/>
    <w:qFormat/>
    <w:rsid w:val="0001390F"/>
    <w:pPr>
      <w:numPr>
        <w:numId w:val="3"/>
      </w:numPr>
    </w:pPr>
  </w:style>
  <w:style w:type="paragraph" w:customStyle="1" w:styleId="999">
    <w:name w:val="999作废"/>
    <w:basedOn w:val="001"/>
    <w:next w:val="00"/>
    <w:link w:val="9990"/>
    <w:rsid w:val="0001390F"/>
  </w:style>
  <w:style w:type="paragraph" w:customStyle="1" w:styleId="913Step1">
    <w:name w:val="913_Step1._编号"/>
    <w:basedOn w:val="001"/>
    <w:qFormat/>
    <w:rsid w:val="000A66D1"/>
    <w:pPr>
      <w:numPr>
        <w:numId w:val="6"/>
      </w:numPr>
      <w:ind w:left="794" w:hanging="794"/>
    </w:pPr>
  </w:style>
  <w:style w:type="paragraph" w:customStyle="1" w:styleId="9121">
    <w:name w:val="912_1)_项目编号"/>
    <w:basedOn w:val="999"/>
    <w:next w:val="00"/>
    <w:link w:val="91210"/>
    <w:qFormat/>
    <w:rsid w:val="000A66D1"/>
    <w:pPr>
      <w:numPr>
        <w:numId w:val="5"/>
      </w:numPr>
    </w:pPr>
  </w:style>
  <w:style w:type="character" w:customStyle="1" w:styleId="000">
    <w:name w:val="00_正文 字符"/>
    <w:basedOn w:val="a0"/>
    <w:link w:val="00"/>
    <w:rsid w:val="000A66D1"/>
    <w:rPr>
      <w:rFonts w:ascii="Times New Roman" w:eastAsia="宋体" w:hAnsi="Times New Roman"/>
      <w:spacing w:val="2"/>
      <w:sz w:val="24"/>
    </w:rPr>
  </w:style>
  <w:style w:type="character" w:customStyle="1" w:styleId="0010">
    <w:name w:val="001_顶真正文 字符"/>
    <w:basedOn w:val="000"/>
    <w:link w:val="001"/>
    <w:rsid w:val="000A66D1"/>
    <w:rPr>
      <w:rFonts w:ascii="Times New Roman" w:eastAsia="宋体" w:hAnsi="Times New Roman"/>
      <w:spacing w:val="2"/>
      <w:sz w:val="24"/>
    </w:rPr>
  </w:style>
  <w:style w:type="character" w:customStyle="1" w:styleId="9990">
    <w:name w:val="999作废 字符"/>
    <w:basedOn w:val="0010"/>
    <w:link w:val="999"/>
    <w:rsid w:val="000A66D1"/>
    <w:rPr>
      <w:rFonts w:ascii="Times New Roman" w:eastAsia="宋体" w:hAnsi="Times New Roman"/>
      <w:spacing w:val="2"/>
      <w:sz w:val="24"/>
    </w:rPr>
  </w:style>
  <w:style w:type="character" w:customStyle="1" w:styleId="91210">
    <w:name w:val="912_1)_项目编号 字符"/>
    <w:basedOn w:val="9990"/>
    <w:link w:val="9121"/>
    <w:rsid w:val="000A66D1"/>
    <w:rPr>
      <w:rFonts w:ascii="Times New Roman" w:eastAsia="宋体" w:hAnsi="Times New Roman"/>
      <w:spacing w:val="2"/>
      <w:sz w:val="24"/>
    </w:rPr>
  </w:style>
  <w:style w:type="paragraph" w:customStyle="1" w:styleId="914">
    <w:name w:val="914_😊_恐怖笑脸"/>
    <w:basedOn w:val="00"/>
    <w:qFormat/>
    <w:rsid w:val="00C51EC6"/>
    <w:pPr>
      <w:numPr>
        <w:numId w:val="7"/>
      </w:numPr>
      <w:ind w:left="760" w:firstLineChars="0" w:hanging="272"/>
    </w:pPr>
  </w:style>
  <w:style w:type="paragraph" w:customStyle="1" w:styleId="915">
    <w:name w:val="915_🥺_恐怖哭脸"/>
    <w:basedOn w:val="00"/>
    <w:qFormat/>
    <w:rsid w:val="00C51EC6"/>
    <w:pPr>
      <w:numPr>
        <w:numId w:val="9"/>
      </w:numPr>
      <w:ind w:left="760" w:firstLineChars="0" w:hanging="272"/>
    </w:pPr>
  </w:style>
  <w:style w:type="paragraph" w:customStyle="1" w:styleId="9161">
    <w:name w:val="916_[1]_引用编号"/>
    <w:basedOn w:val="001"/>
    <w:qFormat/>
    <w:rsid w:val="00C51EC6"/>
    <w:pPr>
      <w:numPr>
        <w:numId w:val="11"/>
      </w:numPr>
      <w:ind w:left="352" w:hanging="352"/>
    </w:pPr>
  </w:style>
  <w:style w:type="table" w:customStyle="1" w:styleId="020">
    <w:name w:val="020_表格内部"/>
    <w:basedOn w:val="a1"/>
    <w:uiPriority w:val="99"/>
    <w:rsid w:val="00E3683C"/>
    <w:pPr>
      <w:spacing w:after="0" w:line="240" w:lineRule="auto"/>
    </w:pPr>
    <w:rPr>
      <w:rFonts w:ascii="Times New Roman" w:eastAsia="宋体" w:hAnsi="Times New Roman"/>
      <w:sz w:val="24"/>
    </w:rPr>
    <w:tblPr/>
    <w:tcPr>
      <w:shd w:val="clear" w:color="auto" w:fill="FFFFFF" w:themeFill="background1"/>
    </w:tcPr>
  </w:style>
  <w:style w:type="paragraph" w:customStyle="1" w:styleId="0200">
    <w:name w:val="020_表格文本"/>
    <w:basedOn w:val="00"/>
    <w:qFormat/>
    <w:rsid w:val="00E3683C"/>
    <w:pPr>
      <w:spacing w:line="240" w:lineRule="atLeast"/>
      <w:ind w:firstLineChars="0" w:firstLine="0"/>
    </w:pPr>
  </w:style>
  <w:style w:type="paragraph" w:customStyle="1" w:styleId="MTDisplayEquation">
    <w:name w:val="MTDisplayEquation"/>
    <w:basedOn w:val="001"/>
    <w:next w:val="a"/>
    <w:link w:val="MTDisplayEquation0"/>
    <w:rsid w:val="005C0275"/>
    <w:pPr>
      <w:tabs>
        <w:tab w:val="center" w:pos="4480"/>
        <w:tab w:val="right" w:pos="8960"/>
      </w:tabs>
      <w:spacing w:line="240" w:lineRule="atLeast"/>
    </w:pPr>
  </w:style>
  <w:style w:type="character" w:customStyle="1" w:styleId="MTDisplayEquation0">
    <w:name w:val="MTDisplayEquation 字符"/>
    <w:basedOn w:val="0010"/>
    <w:link w:val="MTDisplayEquation"/>
    <w:rsid w:val="005C0275"/>
    <w:rPr>
      <w:rFonts w:ascii="Times New Roman" w:eastAsia="宋体" w:hAnsi="Times New Roman"/>
      <w:spacing w:val="2"/>
      <w:sz w:val="24"/>
    </w:rPr>
  </w:style>
  <w:style w:type="paragraph" w:customStyle="1" w:styleId="030">
    <w:name w:val="030_居中图片"/>
    <w:basedOn w:val="00"/>
    <w:next w:val="00"/>
    <w:qFormat/>
    <w:rsid w:val="00AE4E31"/>
    <w:pPr>
      <w:spacing w:line="240" w:lineRule="atLeast"/>
      <w:ind w:firstLineChars="0" w:firstLine="0"/>
      <w:jc w:val="center"/>
    </w:pPr>
  </w:style>
  <w:style w:type="paragraph" w:styleId="af">
    <w:name w:val="caption"/>
    <w:basedOn w:val="a"/>
    <w:next w:val="a"/>
    <w:uiPriority w:val="35"/>
    <w:unhideWhenUsed/>
    <w:qFormat/>
    <w:rsid w:val="0040473F"/>
    <w:pPr>
      <w:spacing w:line="240" w:lineRule="exact"/>
    </w:pPr>
    <w:rPr>
      <w:rFonts w:asciiTheme="majorHAnsi" w:eastAsia="黑体" w:hAnsiTheme="majorHAnsi" w:cstheme="majorBidi"/>
      <w:sz w:val="20"/>
      <w:szCs w:val="20"/>
    </w:rPr>
  </w:style>
  <w:style w:type="paragraph" w:styleId="af0">
    <w:name w:val="footnote text"/>
    <w:basedOn w:val="a"/>
    <w:link w:val="af1"/>
    <w:uiPriority w:val="99"/>
    <w:semiHidden/>
    <w:unhideWhenUsed/>
    <w:rsid w:val="0040473F"/>
    <w:pPr>
      <w:snapToGrid w:val="0"/>
      <w:spacing w:line="200" w:lineRule="exact"/>
    </w:pPr>
    <w:rPr>
      <w:sz w:val="18"/>
      <w:szCs w:val="18"/>
    </w:rPr>
  </w:style>
  <w:style w:type="character" w:customStyle="1" w:styleId="af1">
    <w:name w:val="脚注文本 字符"/>
    <w:basedOn w:val="a0"/>
    <w:link w:val="af0"/>
    <w:uiPriority w:val="99"/>
    <w:semiHidden/>
    <w:rsid w:val="0040473F"/>
    <w:rPr>
      <w:sz w:val="18"/>
      <w:szCs w:val="18"/>
    </w:rPr>
  </w:style>
  <w:style w:type="character" w:styleId="af2">
    <w:name w:val="footnote reference"/>
    <w:basedOn w:val="a0"/>
    <w:uiPriority w:val="99"/>
    <w:semiHidden/>
    <w:unhideWhenUsed/>
    <w:rsid w:val="0040473F"/>
    <w:rPr>
      <w:vertAlign w:val="superscript"/>
    </w:rPr>
  </w:style>
  <w:style w:type="paragraph" w:styleId="af3">
    <w:name w:val="header"/>
    <w:basedOn w:val="a"/>
    <w:link w:val="af4"/>
    <w:uiPriority w:val="99"/>
    <w:unhideWhenUsed/>
    <w:rsid w:val="00BF541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BF5415"/>
    <w:rPr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BF541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BF5415"/>
    <w:rPr>
      <w:sz w:val="18"/>
      <w:szCs w:val="18"/>
    </w:rPr>
  </w:style>
  <w:style w:type="character" w:customStyle="1" w:styleId="MTEquationSection">
    <w:name w:val="MTEquationSection"/>
    <w:basedOn w:val="a0"/>
    <w:rsid w:val="005C0275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1_BOOK&#20204;\09_&#20854;&#20182;\00_word&#26631;&#20934;&#27169;&#26495;\&#25968;&#27169;&#26631;&#20934;&#27169;&#26495;(%20&#39044;&#22635;&#20805;%20&#23439;%20)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C5772-5662-4FB1-B56F-07A53334A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数模标准模板( 预填充 宏 ).dotm</Template>
  <TotalTime>37</TotalTime>
  <Pages>12</Pages>
  <Words>1743</Words>
  <Characters>9941</Characters>
  <Application>Microsoft Office Word</Application>
  <DocSecurity>0</DocSecurity>
  <Lines>82</Lines>
  <Paragraphs>23</Paragraphs>
  <ScaleCrop>false</ScaleCrop>
  <Company/>
  <LinksUpToDate>false</LinksUpToDate>
  <CharactersWithSpaces>11661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香霖堂的茶叶</dc:creator>
  <cp:keywords/>
  <dc:description/>
  <cp:lastModifiedBy>香霖堂的茶叶</cp:lastModifiedBy>
  <cp:revision>2</cp:revision>
  <dcterms:created xsi:type="dcterms:W3CDTF">2025-09-29T11:02:00Z</dcterms:created>
  <dcterms:modified xsi:type="dcterms:W3CDTF">2025-09-29T11:40:00Z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