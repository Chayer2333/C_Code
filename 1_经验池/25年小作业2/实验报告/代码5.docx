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E251D" w14:textId="77777777" w:rsidR="00083D44" w:rsidRPr="007470E7" w:rsidRDefault="00083D44" w:rsidP="00083D44">
      <w:pPr>
        <w:pStyle w:val="00"/>
        <w:ind w:firstLine="488"/>
        <w:rPr>
          <w:color w:val="000000" w:themeColor="text1"/>
        </w:rPr>
      </w:pPr>
      <w:r w:rsidRPr="00083D44">
        <w:rPr>
          <w:rFonts w:hint="eastAsia"/>
        </w:rPr>
        <w:t>◆</w:t>
      </w:r>
      <w:r w:rsidRPr="007470E7">
        <w:rPr>
          <w:rFonts w:hint="eastAsia"/>
          <w:color w:val="000000" w:themeColor="text1"/>
        </w:rPr>
        <w:t>用于</w:t>
      </w:r>
      <w:r w:rsidRPr="007470E7">
        <w:rPr>
          <w:rFonts w:hint="eastAsia"/>
          <w:b/>
          <w:color w:val="000000" w:themeColor="text1"/>
        </w:rPr>
        <w:t>&lt;</w:t>
      </w:r>
      <w:r w:rsidRPr="007470E7">
        <w:rPr>
          <w:color w:val="000000" w:themeColor="text1"/>
        </w:rPr>
        <w:t>…</w:t>
      </w:r>
      <w:r w:rsidRPr="007470E7">
        <w:rPr>
          <w:rFonts w:hint="eastAsia"/>
          <w:b/>
          <w:color w:val="000000" w:themeColor="text1"/>
        </w:rPr>
        <w:t>&gt;</w:t>
      </w:r>
      <w:r w:rsidRPr="007470E7">
        <w:rPr>
          <w:rFonts w:hint="eastAsia"/>
          <w:color w:val="000000" w:themeColor="text1"/>
        </w:rPr>
        <w:t>的函数</w:t>
      </w:r>
    </w:p>
    <w:tbl>
      <w:tblPr>
        <w:tblStyle w:val="ae"/>
        <w:tblW w:w="0" w:type="auto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21"/>
        <w:gridCol w:w="8521"/>
      </w:tblGrid>
      <w:tr w:rsidR="007D6E47" w14:paraId="74E1CFF5" w14:textId="77777777" w:rsidTr="007D6E47"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04D6429" w14:textId="77777777" w:rsidR="007D6E47" w:rsidRPr="00083D44" w:rsidRDefault="007D6E47" w:rsidP="00A30D33">
            <w:pPr>
              <w:pStyle w:val="001"/>
              <w:spacing w:line="360" w:lineRule="exact"/>
              <w:jc w:val="both"/>
              <w:textAlignment w:val="center"/>
            </w:pPr>
          </w:p>
        </w:tc>
        <w:tc>
          <w:tcPr>
            <w:tcW w:w="8521" w:type="dxa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BD27BBD" w14:textId="18264C64" w:rsidR="007D6E47" w:rsidRPr="00083D44" w:rsidRDefault="007D6E47" w:rsidP="00A30D33">
            <w:pPr>
              <w:pStyle w:val="001"/>
              <w:spacing w:line="360" w:lineRule="exact"/>
              <w:jc w:val="both"/>
              <w:textAlignment w:val="center"/>
            </w:pPr>
          </w:p>
        </w:tc>
      </w:tr>
      <w:tr w:rsidR="005C0275" w14:paraId="173DEB7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477360" w14:textId="77777777" w:rsidR="005C0275" w:rsidRPr="005C0275" w:rsidRDefault="005C027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21EAEB" w14:textId="5100E956" w:rsidR="005C0275" w:rsidRPr="007D6E47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3A7C22" w:themeColor="accent6" w:themeShade="BF"/>
              </w:rPr>
            </w:pPr>
            <w:proofErr w:type="gramStart"/>
            <w:r w:rsidRPr="007D6E47">
              <w:rPr>
                <w:color w:val="3A7C22" w:themeColor="accent6" w:themeShade="BF"/>
              </w:rPr>
              <w:t>#include</w:t>
            </w:r>
            <w:proofErr w:type="gramEnd"/>
            <w:r w:rsidRPr="007D6E47">
              <w:rPr>
                <w:color w:val="3A7C22" w:themeColor="accent6" w:themeShade="BF"/>
              </w:rPr>
              <w:t xml:space="preserve"> </w:t>
            </w:r>
            <w:r w:rsidRPr="007D6E47">
              <w:rPr>
                <w:b/>
                <w:color w:val="3A7C22" w:themeColor="accent6" w:themeShade="BF"/>
              </w:rPr>
              <w:t>&lt;</w:t>
            </w:r>
            <w:proofErr w:type="spellStart"/>
            <w:r w:rsidRPr="007D6E47">
              <w:rPr>
                <w:color w:val="3A7C22" w:themeColor="accent6" w:themeShade="BF"/>
              </w:rPr>
              <w:t>stdio.h</w:t>
            </w:r>
            <w:proofErr w:type="spellEnd"/>
            <w:r w:rsidRPr="007D6E47">
              <w:rPr>
                <w:b/>
                <w:color w:val="3A7C22" w:themeColor="accent6" w:themeShade="BF"/>
              </w:rPr>
              <w:t>&gt;</w:t>
            </w:r>
          </w:p>
        </w:tc>
      </w:tr>
      <w:tr w:rsidR="00C61657" w14:paraId="5AAD5A5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A399FE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B916D2" w14:textId="2B046588" w:rsidR="00C61657" w:rsidRPr="007D6E47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3A7C22" w:themeColor="accent6" w:themeShade="BF"/>
              </w:rPr>
            </w:pPr>
            <w:r w:rsidRPr="007D6E47">
              <w:rPr>
                <w:rFonts w:hint="eastAsia"/>
                <w:color w:val="3A7C22" w:themeColor="accent6" w:themeShade="BF"/>
              </w:rPr>
              <w:t xml:space="preserve">#include </w:t>
            </w:r>
            <w:r w:rsidRPr="007D6E47">
              <w:rPr>
                <w:rFonts w:hint="eastAsia"/>
                <w:b/>
                <w:color w:val="3A7C22" w:themeColor="accent6" w:themeShade="BF"/>
              </w:rPr>
              <w:t>&lt;</w:t>
            </w:r>
            <w:proofErr w:type="spellStart"/>
            <w:r w:rsidRPr="007D6E47">
              <w:rPr>
                <w:rFonts w:hint="eastAsia"/>
                <w:color w:val="3A7C22" w:themeColor="accent6" w:themeShade="BF"/>
              </w:rPr>
              <w:t>cstdlib</w:t>
            </w:r>
            <w:proofErr w:type="spellEnd"/>
            <w:r w:rsidRPr="007D6E47">
              <w:rPr>
                <w:rFonts w:hint="eastAsia"/>
                <w:b/>
                <w:color w:val="3A7C22" w:themeColor="accent6" w:themeShade="BF"/>
              </w:rPr>
              <w:t>&gt;</w:t>
            </w:r>
            <w:r w:rsidRPr="007D6E47">
              <w:rPr>
                <w:rFonts w:hint="eastAsia"/>
                <w:color w:val="3A7C22" w:themeColor="accent6" w:themeShade="BF"/>
              </w:rPr>
              <w:t xml:space="preserve"> </w:t>
            </w:r>
            <w:r w:rsidRPr="007D6E47">
              <w:rPr>
                <w:rFonts w:hint="eastAsia"/>
                <w:color w:val="3A7C22" w:themeColor="accent6" w:themeShade="BF"/>
              </w:rPr>
              <w:tab/>
            </w:r>
            <w:r w:rsidRPr="007D6E47">
              <w:rPr>
                <w:rFonts w:hint="eastAsia"/>
                <w:color w:val="3A7C22" w:themeColor="accent6" w:themeShade="BF"/>
              </w:rPr>
              <w:tab/>
            </w:r>
            <w:r w:rsidRPr="007D6E47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包含</w:t>
            </w:r>
            <w:r w:rsidRPr="007D6E47">
              <w:rPr>
                <w:rFonts w:hint="eastAsia"/>
                <w:color w:val="4C94D8" w:themeColor="text2" w:themeTint="80"/>
              </w:rPr>
              <w:t>system</w:t>
            </w:r>
            <w:r w:rsidRPr="007D6E47">
              <w:rPr>
                <w:rFonts w:hint="eastAsia"/>
                <w:b/>
                <w:color w:val="4C94D8" w:themeColor="text2" w:themeTint="80"/>
              </w:rPr>
              <w:t>(),</w:t>
            </w:r>
            <w:r w:rsidRPr="007D6E47">
              <w:rPr>
                <w:rFonts w:hint="eastAsia"/>
                <w:color w:val="4C94D8" w:themeColor="text2" w:themeTint="80"/>
              </w:rPr>
              <w:t>rand</w:t>
            </w:r>
            <w:r w:rsidRPr="007D6E47">
              <w:rPr>
                <w:rFonts w:hint="eastAsia"/>
                <w:b/>
                <w:color w:val="4C94D8" w:themeColor="text2" w:themeTint="80"/>
              </w:rPr>
              <w:t>(),</w:t>
            </w:r>
            <w:proofErr w:type="spellStart"/>
            <w:r w:rsidRPr="007D6E47">
              <w:rPr>
                <w:rFonts w:hint="eastAsia"/>
                <w:color w:val="4C94D8" w:themeColor="text2" w:themeTint="80"/>
              </w:rPr>
              <w:t>srand</w:t>
            </w:r>
            <w:proofErr w:type="spellEnd"/>
            <w:r w:rsidRPr="007D6E47">
              <w:rPr>
                <w:rFonts w:hint="eastAsia"/>
                <w:b/>
                <w:color w:val="4C94D8" w:themeColor="text2" w:themeTint="80"/>
              </w:rPr>
              <w:t>()</w:t>
            </w:r>
            <w:r w:rsidRPr="007D6E47">
              <w:rPr>
                <w:rFonts w:hint="eastAsia"/>
                <w:color w:val="4C94D8" w:themeColor="text2" w:themeTint="80"/>
              </w:rPr>
              <w:t>函数的头文件</w:t>
            </w:r>
          </w:p>
        </w:tc>
      </w:tr>
      <w:tr w:rsidR="00C61657" w14:paraId="6468EAD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E72FD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226AD3" w14:textId="62B7CB5A" w:rsidR="00C61657" w:rsidRPr="007D6E47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3A7C22" w:themeColor="accent6" w:themeShade="BF"/>
              </w:rPr>
            </w:pPr>
            <w:r w:rsidRPr="007D6E47">
              <w:rPr>
                <w:rFonts w:hint="eastAsia"/>
                <w:color w:val="3A7C22" w:themeColor="accent6" w:themeShade="BF"/>
              </w:rPr>
              <w:t xml:space="preserve">#include </w:t>
            </w:r>
            <w:r w:rsidRPr="007D6E47">
              <w:rPr>
                <w:rFonts w:hint="eastAsia"/>
                <w:b/>
                <w:color w:val="3A7C22" w:themeColor="accent6" w:themeShade="BF"/>
              </w:rPr>
              <w:t>&lt;</w:t>
            </w:r>
            <w:proofErr w:type="spellStart"/>
            <w:r w:rsidRPr="007D6E47">
              <w:rPr>
                <w:rFonts w:hint="eastAsia"/>
                <w:color w:val="3A7C22" w:themeColor="accent6" w:themeShade="BF"/>
              </w:rPr>
              <w:t>ctime</w:t>
            </w:r>
            <w:proofErr w:type="spellEnd"/>
            <w:r w:rsidRPr="007D6E47">
              <w:rPr>
                <w:rFonts w:hint="eastAsia"/>
                <w:b/>
                <w:color w:val="3A7C22" w:themeColor="accent6" w:themeShade="BF"/>
              </w:rPr>
              <w:t>&gt;</w:t>
            </w:r>
            <w:r w:rsidRPr="007D6E47">
              <w:rPr>
                <w:rFonts w:hint="eastAsia"/>
                <w:color w:val="3A7C22" w:themeColor="accent6" w:themeShade="BF"/>
              </w:rPr>
              <w:t xml:space="preserve">    </w:t>
            </w:r>
            <w:r w:rsidRPr="007D6E47">
              <w:rPr>
                <w:rFonts w:hint="eastAsia"/>
                <w:color w:val="3A7C22" w:themeColor="accent6" w:themeShade="BF"/>
              </w:rPr>
              <w:tab/>
            </w:r>
            <w:r w:rsidRPr="007D6E47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用于设置随机种子</w:t>
            </w:r>
          </w:p>
        </w:tc>
      </w:tr>
      <w:tr w:rsidR="00C61657" w14:paraId="0EAAA42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C7915A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41AD85" w14:textId="6155682C" w:rsidR="00C61657" w:rsidRPr="007D6E47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3A7C22" w:themeColor="accent6" w:themeShade="BF"/>
              </w:rPr>
            </w:pPr>
            <w:r w:rsidRPr="007D6E47">
              <w:rPr>
                <w:rFonts w:hint="eastAsia"/>
                <w:color w:val="3A7C22" w:themeColor="accent6" w:themeShade="BF"/>
              </w:rPr>
              <w:t xml:space="preserve">#include </w:t>
            </w:r>
            <w:r w:rsidRPr="007D6E47">
              <w:rPr>
                <w:rFonts w:hint="eastAsia"/>
                <w:b/>
                <w:color w:val="3A7C22" w:themeColor="accent6" w:themeShade="BF"/>
              </w:rPr>
              <w:t>&lt;</w:t>
            </w:r>
            <w:proofErr w:type="spellStart"/>
            <w:r w:rsidRPr="007D6E47">
              <w:rPr>
                <w:rFonts w:hint="eastAsia"/>
                <w:color w:val="3A7C22" w:themeColor="accent6" w:themeShade="BF"/>
              </w:rPr>
              <w:t>stdlib.h</w:t>
            </w:r>
            <w:proofErr w:type="spellEnd"/>
            <w:r w:rsidRPr="007D6E47">
              <w:rPr>
                <w:rFonts w:hint="eastAsia"/>
                <w:b/>
                <w:color w:val="3A7C22" w:themeColor="accent6" w:themeShade="BF"/>
              </w:rPr>
              <w:t>&gt;</w:t>
            </w:r>
            <w:r w:rsidRPr="007D6E47">
              <w:rPr>
                <w:rFonts w:hint="eastAsia"/>
                <w:color w:val="3A7C22" w:themeColor="accent6" w:themeShade="BF"/>
              </w:rPr>
              <w:t xml:space="preserve"> </w:t>
            </w:r>
            <w:r w:rsidR="00D6473B" w:rsidRPr="007D6E47">
              <w:rPr>
                <w:color w:val="3A7C22" w:themeColor="accent6" w:themeShade="BF"/>
              </w:rPr>
              <w:tab/>
            </w:r>
            <w:r w:rsidRPr="007D6E47">
              <w:rPr>
                <w:rFonts w:hint="eastAsia"/>
                <w:color w:val="3A7C22" w:themeColor="accent6" w:themeShade="BF"/>
              </w:rPr>
              <w:tab/>
            </w:r>
            <w:r w:rsidRPr="007D6E47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需要包含</w:t>
            </w:r>
            <w:r w:rsidRPr="007D6E47">
              <w:rPr>
                <w:rFonts w:hint="eastAsia"/>
                <w:color w:val="4C94D8" w:themeColor="text2" w:themeTint="80"/>
              </w:rPr>
              <w:t>malloc</w:t>
            </w:r>
            <w:r w:rsidRPr="007D6E47">
              <w:rPr>
                <w:rFonts w:hint="eastAsia"/>
                <w:color w:val="4C94D8" w:themeColor="text2" w:themeTint="80"/>
              </w:rPr>
              <w:t>的头文件</w:t>
            </w:r>
          </w:p>
        </w:tc>
      </w:tr>
      <w:tr w:rsidR="00C61657" w14:paraId="40D6FB4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54E297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9A9F1D" w14:textId="04E8F757" w:rsidR="00C61657" w:rsidRPr="007D6E47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3A7C22" w:themeColor="accent6" w:themeShade="BF"/>
              </w:rPr>
            </w:pPr>
            <w:r w:rsidRPr="007D6E47">
              <w:rPr>
                <w:rFonts w:hint="eastAsia"/>
                <w:color w:val="3A7C22" w:themeColor="accent6" w:themeShade="BF"/>
              </w:rPr>
              <w:t xml:space="preserve">#include </w:t>
            </w:r>
            <w:r w:rsidRPr="007D6E47">
              <w:rPr>
                <w:rFonts w:hint="eastAsia"/>
                <w:b/>
                <w:color w:val="3A7C22" w:themeColor="accent6" w:themeShade="BF"/>
              </w:rPr>
              <w:t>&lt;</w:t>
            </w:r>
            <w:r w:rsidRPr="007D6E47">
              <w:rPr>
                <w:rFonts w:hint="eastAsia"/>
                <w:color w:val="3A7C22" w:themeColor="accent6" w:themeShade="BF"/>
              </w:rPr>
              <w:t>iostream</w:t>
            </w:r>
            <w:r w:rsidRPr="007D6E47">
              <w:rPr>
                <w:rFonts w:hint="eastAsia"/>
                <w:b/>
                <w:color w:val="3A7C22" w:themeColor="accent6" w:themeShade="BF"/>
              </w:rPr>
              <w:t>&gt;</w:t>
            </w:r>
            <w:r w:rsidRPr="007D6E47">
              <w:rPr>
                <w:rFonts w:hint="eastAsia"/>
                <w:color w:val="3A7C22" w:themeColor="accent6" w:themeShade="BF"/>
              </w:rPr>
              <w:t xml:space="preserve">  </w:t>
            </w:r>
            <w:r w:rsidRPr="007D6E47">
              <w:rPr>
                <w:rFonts w:hint="eastAsia"/>
                <w:color w:val="3A7C22" w:themeColor="accent6" w:themeShade="BF"/>
              </w:rPr>
              <w:tab/>
            </w:r>
            <w:r w:rsidRPr="007D6E47">
              <w:rPr>
                <w:rFonts w:hint="eastAsia"/>
                <w:color w:val="4C94D8" w:themeColor="text2" w:themeTint="80"/>
              </w:rPr>
              <w:t xml:space="preserve">// </w:t>
            </w:r>
            <w:proofErr w:type="spellStart"/>
            <w:r w:rsidRPr="007D6E47">
              <w:rPr>
                <w:rFonts w:hint="eastAsia"/>
                <w:color w:val="4C94D8" w:themeColor="text2" w:themeTint="80"/>
              </w:rPr>
              <w:t>c</w:t>
            </w:r>
            <w:r w:rsidRPr="007D6E47">
              <w:rPr>
                <w:rFonts w:hint="eastAsia"/>
                <w:b/>
                <w:color w:val="4C94D8" w:themeColor="text2" w:themeTint="80"/>
              </w:rPr>
              <w:t>++</w:t>
            </w:r>
            <w:proofErr w:type="spellEnd"/>
            <w:r w:rsidRPr="007D6E47">
              <w:rPr>
                <w:rFonts w:hint="eastAsia"/>
                <w:color w:val="4C94D8" w:themeColor="text2" w:themeTint="80"/>
              </w:rPr>
              <w:t>库</w:t>
            </w:r>
            <w:r w:rsidRPr="007D6E47">
              <w:rPr>
                <w:rFonts w:hint="eastAsia"/>
                <w:color w:val="4C94D8" w:themeColor="text2" w:themeTint="80"/>
              </w:rPr>
              <w:t>.</w:t>
            </w:r>
            <w:r w:rsidRPr="007D6E47">
              <w:rPr>
                <w:rFonts w:hint="eastAsia"/>
                <w:color w:val="4C94D8" w:themeColor="text2" w:themeTint="80"/>
              </w:rPr>
              <w:t>是</w:t>
            </w:r>
            <w:r w:rsidRPr="007D6E47">
              <w:rPr>
                <w:rFonts w:hint="eastAsia"/>
                <w:color w:val="4C94D8" w:themeColor="text2" w:themeTint="80"/>
              </w:rPr>
              <w:t>IO</w:t>
            </w:r>
            <w:r w:rsidRPr="007D6E47">
              <w:rPr>
                <w:rFonts w:hint="eastAsia"/>
                <w:color w:val="4C94D8" w:themeColor="text2" w:themeTint="80"/>
              </w:rPr>
              <w:t>的库</w:t>
            </w:r>
          </w:p>
        </w:tc>
      </w:tr>
      <w:tr w:rsidR="00C61657" w14:paraId="3F61245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CBFC67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2EB84C" w14:textId="786587D0" w:rsidR="00C61657" w:rsidRPr="007D6E47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3A7C22" w:themeColor="accent6" w:themeShade="BF"/>
              </w:rPr>
            </w:pPr>
            <w:proofErr w:type="gramStart"/>
            <w:r w:rsidRPr="007D6E47">
              <w:rPr>
                <w:color w:val="3A7C22" w:themeColor="accent6" w:themeShade="BF"/>
              </w:rPr>
              <w:t>#include</w:t>
            </w:r>
            <w:proofErr w:type="gramEnd"/>
            <w:r w:rsidRPr="007D6E47">
              <w:rPr>
                <w:color w:val="3A7C22" w:themeColor="accent6" w:themeShade="BF"/>
              </w:rPr>
              <w:t xml:space="preserve"> </w:t>
            </w:r>
            <w:r w:rsidRPr="007D6E47">
              <w:rPr>
                <w:b/>
                <w:color w:val="3A7C22" w:themeColor="accent6" w:themeShade="BF"/>
              </w:rPr>
              <w:t>&lt;</w:t>
            </w:r>
            <w:proofErr w:type="spellStart"/>
            <w:r w:rsidRPr="007D6E47">
              <w:rPr>
                <w:color w:val="3A7C22" w:themeColor="accent6" w:themeShade="BF"/>
              </w:rPr>
              <w:t>stdbool.h</w:t>
            </w:r>
            <w:proofErr w:type="spellEnd"/>
            <w:r w:rsidRPr="007D6E47">
              <w:rPr>
                <w:b/>
                <w:color w:val="3A7C22" w:themeColor="accent6" w:themeShade="BF"/>
              </w:rPr>
              <w:t>&gt;</w:t>
            </w:r>
            <w:r w:rsidRPr="007D6E47">
              <w:rPr>
                <w:color w:val="3A7C22" w:themeColor="accent6" w:themeShade="BF"/>
              </w:rPr>
              <w:t xml:space="preserve"> </w:t>
            </w:r>
            <w:r w:rsidRPr="007D6E47">
              <w:rPr>
                <w:color w:val="3A7C22" w:themeColor="accent6" w:themeShade="BF"/>
              </w:rPr>
              <w:tab/>
            </w:r>
            <w:r w:rsidRPr="007D6E47">
              <w:rPr>
                <w:color w:val="4C94D8" w:themeColor="text2" w:themeTint="80"/>
              </w:rPr>
              <w:t>// bool</w:t>
            </w:r>
          </w:p>
        </w:tc>
      </w:tr>
      <w:tr w:rsidR="00C61657" w14:paraId="71E6F59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A7CAAF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B8216B" w14:textId="77777777" w:rsidR="00C61657" w:rsidRPr="007D6E47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3A7C22" w:themeColor="accent6" w:themeShade="BF"/>
              </w:rPr>
            </w:pPr>
          </w:p>
        </w:tc>
      </w:tr>
      <w:tr w:rsidR="00C61657" w14:paraId="3B59695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89051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95A7F6" w14:textId="6A183424" w:rsidR="00C61657" w:rsidRPr="007D6E47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3A7C22" w:themeColor="accent6" w:themeShade="BF"/>
              </w:rPr>
            </w:pPr>
            <w:r w:rsidRPr="007D6E47">
              <w:rPr>
                <w:rFonts w:hint="eastAsia"/>
                <w:color w:val="3A7C22" w:themeColor="accent6" w:themeShade="BF"/>
              </w:rPr>
              <w:t xml:space="preserve">#define </w:t>
            </w:r>
            <w:proofErr w:type="spellStart"/>
            <w:r w:rsidRPr="007D6E47">
              <w:rPr>
                <w:rFonts w:hint="eastAsia"/>
                <w:color w:val="3A7C22" w:themeColor="accent6" w:themeShade="BF"/>
              </w:rPr>
              <w:t>MaxSize</w:t>
            </w:r>
            <w:proofErr w:type="spellEnd"/>
            <w:r w:rsidRPr="007D6E47">
              <w:rPr>
                <w:rFonts w:hint="eastAsia"/>
                <w:color w:val="3A7C22" w:themeColor="accent6" w:themeShade="BF"/>
              </w:rPr>
              <w:t xml:space="preserve"> 50</w:t>
            </w:r>
            <w:r w:rsidRPr="007D6E47">
              <w:rPr>
                <w:rFonts w:hint="eastAsia"/>
                <w:color w:val="3A7C22" w:themeColor="accent6" w:themeShade="BF"/>
              </w:rPr>
              <w:tab/>
            </w:r>
            <w:r w:rsidRPr="007D6E47">
              <w:rPr>
                <w:rFonts w:hint="eastAsia"/>
                <w:color w:val="3A7C22" w:themeColor="accent6" w:themeShade="BF"/>
              </w:rPr>
              <w:tab/>
            </w:r>
            <w:r w:rsidRPr="007D6E47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链表最大容限</w:t>
            </w:r>
          </w:p>
        </w:tc>
      </w:tr>
      <w:tr w:rsidR="00C61657" w14:paraId="0633A05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AA651E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A0BB05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5BD76EF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C9D26F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EC5075" w14:textId="3D95336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  <w:b/>
                <w:bCs/>
              </w:rPr>
              <w:t>using namespace</w:t>
            </w:r>
            <w:r w:rsidRPr="00D6473B">
              <w:rPr>
                <w:rFonts w:hint="eastAsia"/>
              </w:rPr>
              <w:t xml:space="preserve"> std</w:t>
            </w:r>
            <w:r w:rsidRPr="00D6473B">
              <w:rPr>
                <w:rFonts w:hint="eastAsia"/>
                <w:b/>
                <w:color w:val="EE0000"/>
              </w:rPr>
              <w:t>;</w:t>
            </w:r>
            <w:r w:rsidRPr="00D6473B">
              <w:rPr>
                <w:rFonts w:hint="eastAsia"/>
              </w:rPr>
              <w:t xml:space="preserve">   </w:t>
            </w:r>
            <w:r w:rsidRPr="00D6473B">
              <w:rPr>
                <w:rFonts w:hint="eastAsia"/>
              </w:rPr>
              <w:tab/>
            </w:r>
            <w:r w:rsidRPr="007D6E47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调用标准</w:t>
            </w:r>
            <w:r w:rsidRPr="007D6E47">
              <w:rPr>
                <w:rFonts w:hint="eastAsia"/>
                <w:b/>
                <w:color w:val="4C94D8" w:themeColor="text2" w:themeTint="80"/>
              </w:rPr>
              <w:t>(</w:t>
            </w:r>
            <w:r w:rsidRPr="007D6E47">
              <w:rPr>
                <w:rFonts w:hint="eastAsia"/>
                <w:color w:val="4C94D8" w:themeColor="text2" w:themeTint="80"/>
              </w:rPr>
              <w:t>std</w:t>
            </w:r>
            <w:r w:rsidRPr="007D6E47">
              <w:rPr>
                <w:rFonts w:hint="eastAsia"/>
                <w:b/>
                <w:color w:val="4C94D8" w:themeColor="text2" w:themeTint="80"/>
              </w:rPr>
              <w:t>)</w:t>
            </w:r>
            <w:r w:rsidRPr="007D6E47">
              <w:rPr>
                <w:rFonts w:hint="eastAsia"/>
                <w:color w:val="4C94D8" w:themeColor="text2" w:themeTint="80"/>
              </w:rPr>
              <w:t>命名空间</w:t>
            </w:r>
          </w:p>
        </w:tc>
      </w:tr>
      <w:tr w:rsidR="00C61657" w14:paraId="719FADA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CD51E3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6F434F0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71C9D36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94788D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5A7866" w14:textId="1FE1C69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</w:rPr>
              <w:t>typedef</w:t>
            </w:r>
            <w:r w:rsidRPr="00D6473B">
              <w:t xml:space="preserve"> </w:t>
            </w:r>
            <w:r w:rsidRPr="00D6473B">
              <w:rPr>
                <w:b/>
              </w:rPr>
              <w:t>int</w:t>
            </w:r>
            <w:r w:rsidRPr="00D6473B">
              <w:t xml:space="preserve"> </w:t>
            </w:r>
            <w:proofErr w:type="spellStart"/>
            <w:r w:rsidRPr="00D6473B">
              <w:rPr>
                <w:b/>
              </w:rPr>
              <w:t>ElemType</w:t>
            </w:r>
            <w:proofErr w:type="spellEnd"/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04EFED9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65D1C4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118A35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5AB3E89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1F5CE7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FF6AE0" w14:textId="338C765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</w:rPr>
              <w:t>typedef</w:t>
            </w:r>
            <w:r w:rsidRPr="00D6473B">
              <w:t xml:space="preserve"> </w:t>
            </w:r>
            <w:r w:rsidRPr="00D6473B">
              <w:rPr>
                <w:b/>
              </w:rPr>
              <w:t>struct</w:t>
            </w:r>
            <w:r w:rsidRPr="00D6473B">
              <w:t xml:space="preserve"> </w:t>
            </w:r>
            <w:proofErr w:type="spellStart"/>
            <w:r w:rsidRPr="00D6473B">
              <w:rPr>
                <w:b/>
              </w:rPr>
              <w:t>LNode</w:t>
            </w:r>
            <w:proofErr w:type="spellEnd"/>
            <w:r w:rsidRPr="00D6473B">
              <w:t xml:space="preserve"> </w:t>
            </w:r>
          </w:p>
        </w:tc>
      </w:tr>
      <w:tr w:rsidR="00C61657" w14:paraId="14A3070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74E658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9A1EF9" w14:textId="2EA46EC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066972F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7C513F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9ADEFE" w14:textId="753B72B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proofErr w:type="spellStart"/>
            <w:r w:rsidRPr="00D6473B">
              <w:rPr>
                <w:b/>
              </w:rPr>
              <w:t>ElemType</w:t>
            </w:r>
            <w:proofErr w:type="spellEnd"/>
            <w:r w:rsidRPr="00D6473B">
              <w:t xml:space="preserve"> data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203E014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C4D54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375ED6" w14:textId="04AD5BF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struct</w:t>
            </w:r>
            <w:r w:rsidRPr="00D6473B">
              <w:t xml:space="preserve"> </w:t>
            </w:r>
            <w:proofErr w:type="spellStart"/>
            <w:r w:rsidRPr="00D6473B">
              <w:rPr>
                <w:b/>
              </w:rPr>
              <w:t>LNode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6CECAE5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F2AF4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3C35E7" w14:textId="09AE835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}</w:t>
            </w:r>
            <w:r w:rsidRPr="00D6473B">
              <w:t xml:space="preserve"> </w:t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15D374E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C9DBB1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1EACAE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2473772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30F0F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99197B" w14:textId="677F3B6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  <w:b/>
              </w:rPr>
              <w:t>void</w:t>
            </w:r>
            <w:r w:rsidRPr="00D6473B">
              <w:rPr>
                <w:rFonts w:hint="eastAsia"/>
              </w:rPr>
              <w:t xml:space="preserve"> Menu</w:t>
            </w:r>
            <w:r w:rsidRPr="00D6473B">
              <w:rPr>
                <w:rFonts w:hint="eastAsia"/>
                <w:b/>
                <w:color w:val="EE0000"/>
              </w:rPr>
              <w:t>();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="007470E7"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控制面板</w:t>
            </w:r>
          </w:p>
        </w:tc>
      </w:tr>
      <w:tr w:rsidR="00C61657" w14:paraId="2B2A2B6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12A4E7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109B7F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25C54D1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642517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3C9FA4" w14:textId="71CD2E8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  <w:b/>
              </w:rPr>
              <w:t>void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</w:rPr>
              <w:t>InitList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D6473B">
              <w:rPr>
                <w:rFonts w:hint="eastAsia"/>
                <w:b/>
              </w:rPr>
              <w:t>LinkNode</w:t>
            </w:r>
            <w:proofErr w:type="spellEnd"/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*&amp;</w:t>
            </w:r>
            <w:r w:rsidRPr="00D6473B">
              <w:rPr>
                <w:rFonts w:hint="eastAsia"/>
              </w:rPr>
              <w:t>L</w:t>
            </w:r>
            <w:r w:rsidRPr="00D6473B">
              <w:rPr>
                <w:rFonts w:hint="eastAsia"/>
                <w:b/>
                <w:color w:val="EE0000"/>
              </w:rPr>
              <w:t>);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="007470E7"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创建空表</w:t>
            </w:r>
          </w:p>
        </w:tc>
      </w:tr>
      <w:tr w:rsidR="00C61657" w14:paraId="167223F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8C4972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E6B9CA" w14:textId="2781426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  <w:b/>
              </w:rPr>
              <w:t>void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</w:rPr>
              <w:t>DestroyList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D6473B">
              <w:rPr>
                <w:rFonts w:hint="eastAsia"/>
                <w:b/>
              </w:rPr>
              <w:t>LinkNode</w:t>
            </w:r>
            <w:proofErr w:type="spellEnd"/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*&amp;</w:t>
            </w:r>
            <w:r w:rsidRPr="00D6473B">
              <w:rPr>
                <w:rFonts w:hint="eastAsia"/>
              </w:rPr>
              <w:t>L</w:t>
            </w:r>
            <w:r w:rsidRPr="00D6473B">
              <w:rPr>
                <w:rFonts w:hint="eastAsia"/>
                <w:b/>
                <w:color w:val="EE0000"/>
              </w:rPr>
              <w:t>);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销毁表</w:t>
            </w:r>
          </w:p>
        </w:tc>
      </w:tr>
      <w:tr w:rsidR="00C61657" w14:paraId="318B7A0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336A62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90369A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3B26094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820BE7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37EA58" w14:textId="24DDDA5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  <w:b/>
              </w:rPr>
              <w:t>bool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</w:rPr>
              <w:t>CreateList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D6473B">
              <w:rPr>
                <w:rFonts w:hint="eastAsia"/>
                <w:b/>
              </w:rPr>
              <w:t>LinkNode</w:t>
            </w:r>
            <w:proofErr w:type="spellEnd"/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*&amp;</w:t>
            </w:r>
            <w:r w:rsidRPr="00D6473B">
              <w:rPr>
                <w:rFonts w:hint="eastAsia"/>
              </w:rPr>
              <w:t>L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  <w:b/>
              </w:rPr>
              <w:t>ElemType</w:t>
            </w:r>
            <w:proofErr w:type="spellEnd"/>
            <w:r w:rsidRPr="00D6473B">
              <w:rPr>
                <w:rFonts w:hint="eastAsia"/>
              </w:rPr>
              <w:t xml:space="preserve"> a</w:t>
            </w:r>
            <w:r w:rsidRPr="00D6473B">
              <w:rPr>
                <w:rFonts w:hint="eastAsia"/>
                <w:b/>
                <w:color w:val="EE0000"/>
              </w:rPr>
              <w:t>[],</w:t>
            </w:r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</w:rPr>
              <w:t>int</w:t>
            </w:r>
            <w:r w:rsidRPr="00D6473B">
              <w:rPr>
                <w:rFonts w:hint="eastAsia"/>
              </w:rPr>
              <w:t xml:space="preserve"> n</w:t>
            </w:r>
            <w:r w:rsidRPr="00D6473B">
              <w:rPr>
                <w:rFonts w:hint="eastAsia"/>
                <w:b/>
                <w:color w:val="EE0000"/>
              </w:rPr>
              <w:t>);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输入表</w:t>
            </w:r>
          </w:p>
        </w:tc>
      </w:tr>
      <w:tr w:rsidR="00C61657" w14:paraId="085E04D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9F87C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27A126" w14:textId="56CC2C5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  <w:b/>
              </w:rPr>
              <w:t>void</w:t>
            </w:r>
            <w:r w:rsidRPr="00D6473B">
              <w:rPr>
                <w:rFonts w:hint="eastAsia"/>
              </w:rPr>
              <w:t xml:space="preserve"> DispList_1</w:t>
            </w:r>
            <w:r w:rsidRPr="00D6473B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D6473B">
              <w:rPr>
                <w:rFonts w:hint="eastAsia"/>
                <w:b/>
              </w:rPr>
              <w:t>LinkNode</w:t>
            </w:r>
            <w:proofErr w:type="spellEnd"/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*</w:t>
            </w:r>
            <w:r w:rsidRPr="00D6473B">
              <w:rPr>
                <w:rFonts w:hint="eastAsia"/>
              </w:rPr>
              <w:t>L</w:t>
            </w:r>
            <w:r w:rsidRPr="00D6473B">
              <w:rPr>
                <w:rFonts w:hint="eastAsia"/>
                <w:b/>
                <w:color w:val="EE0000"/>
              </w:rPr>
              <w:t>);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="007470E7"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输出表</w:t>
            </w:r>
          </w:p>
        </w:tc>
      </w:tr>
      <w:tr w:rsidR="00C61657" w14:paraId="0389CD8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8F547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7A8D896" w14:textId="05DEFE3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  <w:b/>
              </w:rPr>
              <w:t>void</w:t>
            </w:r>
            <w:r w:rsidRPr="00D6473B">
              <w:rPr>
                <w:rFonts w:hint="eastAsia"/>
              </w:rPr>
              <w:t xml:space="preserve"> DispList_2</w:t>
            </w:r>
            <w:r w:rsidRPr="00D6473B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D6473B">
              <w:rPr>
                <w:rFonts w:hint="eastAsia"/>
                <w:b/>
              </w:rPr>
              <w:t>LinkNode</w:t>
            </w:r>
            <w:proofErr w:type="spellEnd"/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*</w:t>
            </w:r>
            <w:r w:rsidRPr="00D6473B">
              <w:rPr>
                <w:rFonts w:hint="eastAsia"/>
              </w:rPr>
              <w:t>L</w:t>
            </w:r>
            <w:r w:rsidRPr="00D6473B">
              <w:rPr>
                <w:rFonts w:hint="eastAsia"/>
                <w:b/>
                <w:color w:val="EE0000"/>
              </w:rPr>
              <w:t>);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="007470E7"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输出表</w:t>
            </w:r>
          </w:p>
        </w:tc>
      </w:tr>
      <w:tr w:rsidR="00C61657" w14:paraId="5326BA3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54A48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37C900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25CA58C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6775AA6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DD59C9" w14:textId="1CAEF4C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  <w:b/>
              </w:rPr>
              <w:t>void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</w:rPr>
              <w:t>Search_sys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D6473B">
              <w:rPr>
                <w:rFonts w:hint="eastAsia"/>
                <w:b/>
              </w:rPr>
              <w:t>LinkNode</w:t>
            </w:r>
            <w:proofErr w:type="spellEnd"/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*</w:t>
            </w:r>
            <w:r w:rsidRPr="00D6473B">
              <w:rPr>
                <w:rFonts w:hint="eastAsia"/>
              </w:rPr>
              <w:t>L</w:t>
            </w:r>
            <w:r w:rsidRPr="00D6473B">
              <w:rPr>
                <w:rFonts w:hint="eastAsia"/>
                <w:b/>
                <w:color w:val="EE0000"/>
              </w:rPr>
              <w:t>);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="007470E7"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查找系统</w:t>
            </w:r>
          </w:p>
        </w:tc>
      </w:tr>
      <w:tr w:rsidR="00C61657" w14:paraId="034E998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C14C86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588761" w14:textId="2AEAAD5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  <w:b/>
              </w:rPr>
              <w:t>bool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</w:rPr>
              <w:t>ListEmpty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D6473B">
              <w:rPr>
                <w:rFonts w:hint="eastAsia"/>
                <w:b/>
              </w:rPr>
              <w:t>LinkNode</w:t>
            </w:r>
            <w:proofErr w:type="spellEnd"/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*&amp;</w:t>
            </w:r>
            <w:r w:rsidRPr="00D6473B">
              <w:rPr>
                <w:rFonts w:hint="eastAsia"/>
              </w:rPr>
              <w:t>L</w:t>
            </w:r>
            <w:r w:rsidRPr="00D6473B">
              <w:rPr>
                <w:rFonts w:hint="eastAsia"/>
                <w:b/>
                <w:color w:val="EE0000"/>
              </w:rPr>
              <w:t>);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判断是否为空</w:t>
            </w:r>
          </w:p>
        </w:tc>
      </w:tr>
      <w:tr w:rsidR="00C61657" w14:paraId="266E60F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E5D389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4FD36B" w14:textId="7EF1308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</w:rPr>
              <w:t>int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</w:rPr>
              <w:t>ListLength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D6473B">
              <w:rPr>
                <w:rFonts w:hint="eastAsia"/>
                <w:b/>
              </w:rPr>
              <w:t>LinkNode</w:t>
            </w:r>
            <w:proofErr w:type="spellEnd"/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*</w:t>
            </w:r>
            <w:r w:rsidRPr="00D6473B">
              <w:rPr>
                <w:rFonts w:hint="eastAsia"/>
              </w:rPr>
              <w:t>L</w:t>
            </w:r>
            <w:r w:rsidRPr="00D6473B">
              <w:rPr>
                <w:rFonts w:hint="eastAsia"/>
                <w:b/>
                <w:color w:val="EE0000"/>
              </w:rPr>
              <w:t>);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="007470E7"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返回表长度</w:t>
            </w:r>
          </w:p>
        </w:tc>
      </w:tr>
      <w:tr w:rsidR="00C61657" w14:paraId="037F574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C3ADE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F42D6D" w14:textId="5C13C14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  <w:b/>
              </w:rPr>
              <w:t>bool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</w:rPr>
              <w:t>GetElem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D6473B">
              <w:rPr>
                <w:rFonts w:hint="eastAsia"/>
                <w:b/>
              </w:rPr>
              <w:t>LinkNode</w:t>
            </w:r>
            <w:proofErr w:type="spellEnd"/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*</w:t>
            </w:r>
            <w:r w:rsidRPr="00D6473B">
              <w:rPr>
                <w:rFonts w:hint="eastAsia"/>
              </w:rPr>
              <w:t>L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</w:rPr>
              <w:t>int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</w:rPr>
              <w:t>i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  <w:b/>
              </w:rPr>
              <w:t>ElemType</w:t>
            </w:r>
            <w:proofErr w:type="spellEnd"/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&amp;</w:t>
            </w:r>
            <w:r w:rsidRPr="00D6473B">
              <w:rPr>
                <w:rFonts w:hint="eastAsia"/>
              </w:rPr>
              <w:t>e</w:t>
            </w:r>
            <w:r w:rsidRPr="00D6473B">
              <w:rPr>
                <w:rFonts w:hint="eastAsia"/>
                <w:b/>
                <w:color w:val="EE0000"/>
              </w:rPr>
              <w:t>);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按序查找</w:t>
            </w:r>
          </w:p>
        </w:tc>
      </w:tr>
      <w:tr w:rsidR="00C61657" w14:paraId="68B4121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04E0C6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2FE014" w14:textId="060C2EAA" w:rsidR="00C61657" w:rsidRPr="00D6473B" w:rsidRDefault="003A2E2D" w:rsidP="003A2E2D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  <w:b/>
              </w:rPr>
              <w:t xml:space="preserve"> int</w:t>
            </w:r>
            <w:r w:rsidR="00C61657" w:rsidRPr="00D6473B">
              <w:rPr>
                <w:rFonts w:hint="eastAsia"/>
              </w:rPr>
              <w:t xml:space="preserve"> </w:t>
            </w:r>
            <w:proofErr w:type="spellStart"/>
            <w:r w:rsidR="00C61657" w:rsidRPr="00D6473B">
              <w:rPr>
                <w:rFonts w:hint="eastAsia"/>
              </w:rPr>
              <w:t>LocateElem</w:t>
            </w:r>
            <w:proofErr w:type="spellEnd"/>
            <w:r w:rsidR="00C61657" w:rsidRPr="00D6473B">
              <w:rPr>
                <w:rFonts w:hint="eastAsia"/>
                <w:b/>
                <w:color w:val="EE0000"/>
              </w:rPr>
              <w:t>(</w:t>
            </w:r>
            <w:proofErr w:type="spellStart"/>
            <w:r w:rsidR="00C61657" w:rsidRPr="00D6473B">
              <w:rPr>
                <w:rFonts w:hint="eastAsia"/>
                <w:b/>
              </w:rPr>
              <w:t>LinkNode</w:t>
            </w:r>
            <w:proofErr w:type="spellEnd"/>
            <w:r w:rsidR="00C61657" w:rsidRPr="00D6473B">
              <w:rPr>
                <w:rFonts w:hint="eastAsia"/>
              </w:rPr>
              <w:t xml:space="preserve"> </w:t>
            </w:r>
            <w:r w:rsidR="00C61657" w:rsidRPr="00D6473B">
              <w:rPr>
                <w:rFonts w:hint="eastAsia"/>
                <w:b/>
                <w:color w:val="EE0000"/>
              </w:rPr>
              <w:t>*</w:t>
            </w:r>
            <w:r w:rsidR="00C61657" w:rsidRPr="00D6473B">
              <w:rPr>
                <w:rFonts w:hint="eastAsia"/>
              </w:rPr>
              <w:t>L</w:t>
            </w:r>
            <w:r w:rsidR="00C61657" w:rsidRPr="00D6473B">
              <w:rPr>
                <w:rFonts w:hint="eastAsia"/>
                <w:b/>
                <w:color w:val="EE0000"/>
              </w:rPr>
              <w:t>,</w:t>
            </w:r>
            <w:r w:rsidR="00C61657" w:rsidRPr="00D6473B">
              <w:rPr>
                <w:rFonts w:hint="eastAsia"/>
              </w:rPr>
              <w:t xml:space="preserve"> </w:t>
            </w:r>
            <w:r w:rsidR="00C61657" w:rsidRPr="00D6473B">
              <w:rPr>
                <w:rFonts w:hint="eastAsia"/>
                <w:b/>
              </w:rPr>
              <w:t>int</w:t>
            </w:r>
            <w:r w:rsidR="00C61657" w:rsidRPr="00D6473B">
              <w:rPr>
                <w:rFonts w:hint="eastAsia"/>
              </w:rPr>
              <w:t xml:space="preserve"> Bp</w:t>
            </w:r>
            <w:r w:rsidR="00C61657" w:rsidRPr="00D6473B">
              <w:rPr>
                <w:rFonts w:hint="eastAsia"/>
                <w:b/>
                <w:color w:val="EE0000"/>
              </w:rPr>
              <w:t>,</w:t>
            </w:r>
            <w:r w:rsidR="00C61657" w:rsidRPr="00D6473B">
              <w:rPr>
                <w:rFonts w:hint="eastAsia"/>
              </w:rPr>
              <w:t xml:space="preserve"> </w:t>
            </w:r>
            <w:proofErr w:type="spellStart"/>
            <w:r w:rsidR="00C61657" w:rsidRPr="00D6473B">
              <w:rPr>
                <w:rFonts w:hint="eastAsia"/>
                <w:b/>
              </w:rPr>
              <w:t>ElemType</w:t>
            </w:r>
            <w:proofErr w:type="spellEnd"/>
            <w:r w:rsidR="00C61657" w:rsidRPr="00D6473B">
              <w:rPr>
                <w:rFonts w:hint="eastAsia"/>
              </w:rPr>
              <w:t xml:space="preserve"> e</w:t>
            </w:r>
            <w:r w:rsidR="00C61657" w:rsidRPr="00D6473B">
              <w:rPr>
                <w:rFonts w:hint="eastAsia"/>
                <w:b/>
                <w:color w:val="EE0000"/>
              </w:rPr>
              <w:t>);</w:t>
            </w:r>
            <w:r w:rsidR="00C61657" w:rsidRPr="00D6473B">
              <w:rPr>
                <w:rFonts w:hint="eastAsia"/>
              </w:rPr>
              <w:tab/>
            </w:r>
            <w:r w:rsidR="00C61657" w:rsidRPr="00D6473B">
              <w:rPr>
                <w:rFonts w:hint="eastAsia"/>
              </w:rPr>
              <w:tab/>
            </w:r>
            <w:r w:rsidR="00C61657"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="00C61657" w:rsidRPr="007D6E47">
              <w:rPr>
                <w:rFonts w:hint="eastAsia"/>
                <w:color w:val="4C94D8" w:themeColor="text2" w:themeTint="80"/>
              </w:rPr>
              <w:t>按值查找</w:t>
            </w:r>
          </w:p>
        </w:tc>
      </w:tr>
      <w:tr w:rsidR="00C61657" w14:paraId="79607CB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D41377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FA7B7E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4E4B33B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1E4C9B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1C1B2C" w14:textId="51DBAC4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  <w:b/>
              </w:rPr>
              <w:t>void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</w:rPr>
              <w:t>upDate_sys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D6473B">
              <w:rPr>
                <w:rFonts w:hint="eastAsia"/>
                <w:b/>
              </w:rPr>
              <w:t>LinkNode</w:t>
            </w:r>
            <w:proofErr w:type="spellEnd"/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*&amp;</w:t>
            </w:r>
            <w:r w:rsidRPr="00D6473B">
              <w:rPr>
                <w:rFonts w:hint="eastAsia"/>
              </w:rPr>
              <w:t>L</w:t>
            </w:r>
            <w:r w:rsidRPr="00D6473B">
              <w:rPr>
                <w:rFonts w:hint="eastAsia"/>
                <w:b/>
                <w:color w:val="EE0000"/>
              </w:rPr>
              <w:t>);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修改系统</w:t>
            </w:r>
          </w:p>
        </w:tc>
      </w:tr>
      <w:tr w:rsidR="00C61657" w14:paraId="41270F9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08843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C5E677" w14:textId="736C5A7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  <w:b/>
              </w:rPr>
              <w:t>bool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</w:rPr>
              <w:t>ListUpdate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D6473B">
              <w:rPr>
                <w:rFonts w:hint="eastAsia"/>
                <w:b/>
              </w:rPr>
              <w:t>LinkNode</w:t>
            </w:r>
            <w:proofErr w:type="spellEnd"/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*&amp;</w:t>
            </w:r>
            <w:r w:rsidRPr="00D6473B">
              <w:rPr>
                <w:rFonts w:hint="eastAsia"/>
              </w:rPr>
              <w:t>L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</w:rPr>
              <w:t>int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</w:rPr>
              <w:t>i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  <w:b/>
              </w:rPr>
              <w:t>ElemType</w:t>
            </w:r>
            <w:proofErr w:type="spellEnd"/>
            <w:r w:rsidRPr="00D6473B">
              <w:rPr>
                <w:rFonts w:hint="eastAsia"/>
              </w:rPr>
              <w:t xml:space="preserve"> e</w:t>
            </w:r>
            <w:r w:rsidRPr="00D6473B">
              <w:rPr>
                <w:rFonts w:hint="eastAsia"/>
                <w:b/>
                <w:color w:val="EE0000"/>
              </w:rPr>
              <w:t>);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修改元素</w:t>
            </w:r>
            <w:r w:rsidRPr="00D6473B">
              <w:rPr>
                <w:rFonts w:hint="eastAsia"/>
              </w:rPr>
              <w:t xml:space="preserve"> </w:t>
            </w:r>
          </w:p>
        </w:tc>
      </w:tr>
      <w:tr w:rsidR="00C61657" w14:paraId="694C127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8B51E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D0BF6A" w14:textId="1ED8203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  <w:b/>
              </w:rPr>
              <w:t>bool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</w:rPr>
              <w:t>ListInsert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D6473B">
              <w:rPr>
                <w:rFonts w:hint="eastAsia"/>
                <w:b/>
              </w:rPr>
              <w:t>LinkNode</w:t>
            </w:r>
            <w:proofErr w:type="spellEnd"/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*&amp;</w:t>
            </w:r>
            <w:r w:rsidRPr="00D6473B">
              <w:rPr>
                <w:rFonts w:hint="eastAsia"/>
              </w:rPr>
              <w:t>L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</w:rPr>
              <w:t>int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</w:rPr>
              <w:t>i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  <w:b/>
              </w:rPr>
              <w:t>ElemType</w:t>
            </w:r>
            <w:proofErr w:type="spellEnd"/>
            <w:r w:rsidRPr="00D6473B">
              <w:rPr>
                <w:rFonts w:hint="eastAsia"/>
              </w:rPr>
              <w:t xml:space="preserve"> e</w:t>
            </w:r>
            <w:r w:rsidRPr="00D6473B">
              <w:rPr>
                <w:rFonts w:hint="eastAsia"/>
                <w:b/>
                <w:color w:val="EE0000"/>
              </w:rPr>
              <w:t>);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插入元素</w:t>
            </w:r>
          </w:p>
        </w:tc>
      </w:tr>
      <w:tr w:rsidR="00C61657" w14:paraId="02A3627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3C7D7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A601E4" w14:textId="6458977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  <w:b/>
              </w:rPr>
              <w:t>bool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</w:rPr>
              <w:t>ListDelete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D6473B">
              <w:rPr>
                <w:rFonts w:hint="eastAsia"/>
                <w:b/>
              </w:rPr>
              <w:t>LinkNode</w:t>
            </w:r>
            <w:proofErr w:type="spellEnd"/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*&amp;</w:t>
            </w:r>
            <w:r w:rsidRPr="00D6473B">
              <w:rPr>
                <w:rFonts w:hint="eastAsia"/>
              </w:rPr>
              <w:t>L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</w:rPr>
              <w:t>int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</w:rPr>
              <w:t>i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  <w:b/>
              </w:rPr>
              <w:t>ElemType</w:t>
            </w:r>
            <w:proofErr w:type="spellEnd"/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&amp;</w:t>
            </w:r>
            <w:r w:rsidRPr="00D6473B">
              <w:rPr>
                <w:rFonts w:hint="eastAsia"/>
              </w:rPr>
              <w:t>e</w:t>
            </w:r>
            <w:r w:rsidRPr="00D6473B">
              <w:rPr>
                <w:rFonts w:hint="eastAsia"/>
                <w:b/>
                <w:color w:val="EE0000"/>
              </w:rPr>
              <w:t>);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删除数据</w:t>
            </w:r>
          </w:p>
        </w:tc>
      </w:tr>
      <w:tr w:rsidR="00C61657" w14:paraId="726C907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E4452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3E91CF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6E5AADF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68B23A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E2B586" w14:textId="000D638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  <w:b/>
              </w:rPr>
              <w:t>void</w:t>
            </w:r>
            <w:r w:rsidRPr="00D6473B">
              <w:rPr>
                <w:rFonts w:hint="eastAsia"/>
              </w:rPr>
              <w:t xml:space="preserve"> main2</w:t>
            </w:r>
            <w:r w:rsidRPr="00D6473B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D6473B">
              <w:rPr>
                <w:rFonts w:hint="eastAsia"/>
                <w:b/>
              </w:rPr>
              <w:t>LinkNode</w:t>
            </w:r>
            <w:proofErr w:type="spellEnd"/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*&amp;</w:t>
            </w:r>
            <w:r w:rsidRPr="00D6473B">
              <w:rPr>
                <w:rFonts w:hint="eastAsia"/>
              </w:rPr>
              <w:t>L1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  <w:b/>
              </w:rPr>
              <w:t>LinkNode</w:t>
            </w:r>
            <w:proofErr w:type="spellEnd"/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*&amp;</w:t>
            </w:r>
            <w:r w:rsidRPr="00D6473B">
              <w:rPr>
                <w:rFonts w:hint="eastAsia"/>
              </w:rPr>
              <w:t>L2</w:t>
            </w:r>
            <w:r w:rsidRPr="00D6473B">
              <w:rPr>
                <w:rFonts w:hint="eastAsia"/>
                <w:b/>
                <w:color w:val="EE0000"/>
              </w:rPr>
              <w:t>);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附加系统</w:t>
            </w:r>
            <w:r w:rsidRPr="00D6473B">
              <w:rPr>
                <w:rFonts w:hint="eastAsia"/>
              </w:rPr>
              <w:t xml:space="preserve"> </w:t>
            </w:r>
          </w:p>
        </w:tc>
      </w:tr>
      <w:tr w:rsidR="00C61657" w14:paraId="4484F26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71DCC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30DC6C" w14:textId="480E39F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  <w:b/>
              </w:rPr>
              <w:t>void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</w:rPr>
              <w:t>ListReverse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D6473B">
              <w:rPr>
                <w:rFonts w:hint="eastAsia"/>
                <w:b/>
              </w:rPr>
              <w:t>LinkNode</w:t>
            </w:r>
            <w:proofErr w:type="spellEnd"/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*&amp;</w:t>
            </w:r>
            <w:r w:rsidRPr="00D6473B">
              <w:rPr>
                <w:rFonts w:hint="eastAsia"/>
              </w:rPr>
              <w:t>L</w:t>
            </w:r>
            <w:r w:rsidRPr="00D6473B">
              <w:rPr>
                <w:rFonts w:hint="eastAsia"/>
                <w:b/>
                <w:color w:val="EE0000"/>
              </w:rPr>
              <w:t>);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proofErr w:type="gramStart"/>
            <w:r w:rsidRPr="007D6E47">
              <w:rPr>
                <w:rFonts w:hint="eastAsia"/>
                <w:color w:val="4C94D8" w:themeColor="text2" w:themeTint="80"/>
              </w:rPr>
              <w:t>逆置单</w:t>
            </w:r>
            <w:proofErr w:type="gramEnd"/>
            <w:r w:rsidRPr="007D6E47">
              <w:rPr>
                <w:rFonts w:hint="eastAsia"/>
                <w:color w:val="4C94D8" w:themeColor="text2" w:themeTint="80"/>
              </w:rPr>
              <w:t>链表</w:t>
            </w:r>
            <w:r w:rsidRPr="00D6473B">
              <w:rPr>
                <w:rFonts w:hint="eastAsia"/>
              </w:rPr>
              <w:t xml:space="preserve"> </w:t>
            </w:r>
          </w:p>
        </w:tc>
      </w:tr>
      <w:tr w:rsidR="00C61657" w14:paraId="27F56E9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2A95A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4BCBEEE" w14:textId="64D38B1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  <w:b/>
              </w:rPr>
              <w:t>void</w:t>
            </w:r>
            <w:r w:rsidRPr="00D6473B">
              <w:rPr>
                <w:rFonts w:hint="eastAsia"/>
              </w:rPr>
              <w:t xml:space="preserve"> Sort</w:t>
            </w:r>
            <w:r w:rsidRPr="00D6473B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D6473B">
              <w:rPr>
                <w:rFonts w:hint="eastAsia"/>
                <w:b/>
              </w:rPr>
              <w:t>LinkNode</w:t>
            </w:r>
            <w:proofErr w:type="spellEnd"/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*&amp;</w:t>
            </w:r>
            <w:r w:rsidRPr="00D6473B">
              <w:rPr>
                <w:rFonts w:hint="eastAsia"/>
              </w:rPr>
              <w:t>L</w:t>
            </w:r>
            <w:r w:rsidRPr="00D6473B">
              <w:rPr>
                <w:rFonts w:hint="eastAsia"/>
                <w:b/>
                <w:color w:val="EE0000"/>
              </w:rPr>
              <w:t>);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排序表</w:t>
            </w:r>
          </w:p>
        </w:tc>
      </w:tr>
      <w:tr w:rsidR="00C61657" w14:paraId="16C6D6E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7302C1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17EC09" w14:textId="2908B48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  <w:b/>
              </w:rPr>
              <w:t>void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</w:rPr>
              <w:t>ListUnion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D6473B">
              <w:rPr>
                <w:rFonts w:hint="eastAsia"/>
                <w:b/>
              </w:rPr>
              <w:t>LinkNode</w:t>
            </w:r>
            <w:proofErr w:type="spellEnd"/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*&amp;</w:t>
            </w:r>
            <w:r w:rsidRPr="00D6473B">
              <w:rPr>
                <w:rFonts w:hint="eastAsia"/>
              </w:rPr>
              <w:t>L1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  <w:b/>
              </w:rPr>
              <w:t>LinkNode</w:t>
            </w:r>
            <w:proofErr w:type="spellEnd"/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*&amp;</w:t>
            </w:r>
            <w:r w:rsidRPr="00D6473B">
              <w:rPr>
                <w:rFonts w:hint="eastAsia"/>
              </w:rPr>
              <w:t>L2</w:t>
            </w:r>
            <w:r w:rsidRPr="00D6473B">
              <w:rPr>
                <w:rFonts w:hint="eastAsia"/>
                <w:b/>
                <w:color w:val="EE0000"/>
              </w:rPr>
              <w:t>);</w:t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合并</w:t>
            </w:r>
            <w:proofErr w:type="gramStart"/>
            <w:r w:rsidRPr="007D6E47">
              <w:rPr>
                <w:rFonts w:hint="eastAsia"/>
                <w:color w:val="4C94D8" w:themeColor="text2" w:themeTint="80"/>
              </w:rPr>
              <w:t>有序表</w:t>
            </w:r>
            <w:proofErr w:type="gramEnd"/>
            <w:r w:rsidRPr="00D6473B">
              <w:rPr>
                <w:rFonts w:hint="eastAsia"/>
              </w:rPr>
              <w:t xml:space="preserve"> </w:t>
            </w:r>
          </w:p>
        </w:tc>
      </w:tr>
      <w:tr w:rsidR="00C61657" w14:paraId="5321772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DA895A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820C5E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16AD5B9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0B33E3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670812" w14:textId="00A772D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</w:rPr>
              <w:t>int</w:t>
            </w:r>
            <w:r w:rsidRPr="00D6473B">
              <w:rPr>
                <w:rFonts w:hint="eastAsia"/>
              </w:rPr>
              <w:t xml:space="preserve"> </w:t>
            </w:r>
            <w:r w:rsidRPr="009F53E7">
              <w:rPr>
                <w:rFonts w:hint="eastAsia"/>
                <w:color w:val="000000" w:themeColor="text1"/>
              </w:rPr>
              <w:t>input</w:t>
            </w:r>
            <w:r w:rsidRPr="003A2E2D">
              <w:rPr>
                <w:rFonts w:hint="eastAsia"/>
                <w:b/>
                <w:bCs/>
                <w:color w:val="EE0000"/>
              </w:rPr>
              <w:t>(</w:t>
            </w:r>
            <w:r w:rsidRPr="009F53E7">
              <w:rPr>
                <w:rFonts w:hint="eastAsia"/>
                <w:color w:val="000000" w:themeColor="text1"/>
              </w:rPr>
              <w:t>c</w:t>
            </w:r>
            <w:r w:rsidRPr="00D6473B">
              <w:rPr>
                <w:rFonts w:hint="eastAsia"/>
                <w:b/>
              </w:rPr>
              <w:t>har</w:t>
            </w:r>
            <w:r w:rsidRPr="00D6473B">
              <w:rPr>
                <w:rFonts w:hint="eastAsia"/>
              </w:rPr>
              <w:t xml:space="preserve"> c</w:t>
            </w:r>
            <w:r w:rsidRPr="00D6473B">
              <w:rPr>
                <w:rFonts w:hint="eastAsia"/>
                <w:b/>
                <w:color w:val="EE0000"/>
              </w:rPr>
              <w:t>);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>/</w:t>
            </w:r>
            <w:r w:rsidRPr="007D6E47">
              <w:rPr>
                <w:rFonts w:hint="eastAsia"/>
                <w:color w:val="4C94D8" w:themeColor="text2" w:themeTint="80"/>
              </w:rPr>
              <w:t>/ sys</w:t>
            </w:r>
            <w:r w:rsidRPr="007D6E47">
              <w:rPr>
                <w:rFonts w:hint="eastAsia"/>
                <w:color w:val="4C94D8" w:themeColor="text2" w:themeTint="80"/>
              </w:rPr>
              <w:t>选择</w:t>
            </w:r>
          </w:p>
        </w:tc>
      </w:tr>
      <w:tr w:rsidR="00C61657" w14:paraId="5C1D6CC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EC3966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06CE1C1" w14:textId="32ED590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  <w:b/>
              </w:rPr>
              <w:t>bool</w:t>
            </w:r>
            <w:r w:rsidRPr="00D6473B">
              <w:rPr>
                <w:rFonts w:hint="eastAsia"/>
              </w:rPr>
              <w:t xml:space="preserve"> </w:t>
            </w:r>
            <w:r w:rsidRPr="009F53E7">
              <w:rPr>
                <w:rFonts w:hint="eastAsia"/>
                <w:color w:val="000000" w:themeColor="text1"/>
              </w:rPr>
              <w:t>Input</w:t>
            </w:r>
            <w:r w:rsidRPr="003A2E2D">
              <w:rPr>
                <w:rFonts w:hint="eastAsia"/>
                <w:b/>
                <w:bCs/>
                <w:color w:val="EE0000"/>
              </w:rPr>
              <w:t>(</w:t>
            </w:r>
            <w:r w:rsidRPr="009F53E7">
              <w:rPr>
                <w:rFonts w:hint="eastAsia"/>
                <w:color w:val="000000" w:themeColor="text1"/>
              </w:rPr>
              <w:t>c</w:t>
            </w:r>
            <w:r w:rsidRPr="00D6473B">
              <w:rPr>
                <w:rFonts w:hint="eastAsia"/>
              </w:rPr>
              <w:t xml:space="preserve">onst </w:t>
            </w:r>
            <w:r w:rsidRPr="00D6473B">
              <w:rPr>
                <w:rFonts w:hint="eastAsia"/>
                <w:b/>
              </w:rPr>
              <w:t>char</w:t>
            </w:r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*</w:t>
            </w:r>
            <w:r w:rsidRPr="00D6473B">
              <w:rPr>
                <w:rFonts w:hint="eastAsia"/>
              </w:rPr>
              <w:t>s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</w:rPr>
              <w:t>int</w:t>
            </w:r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*</w:t>
            </w:r>
            <w:r w:rsidRPr="00D6473B">
              <w:rPr>
                <w:rFonts w:hint="eastAsia"/>
              </w:rPr>
              <w:t>n</w:t>
            </w:r>
            <w:r w:rsidRPr="00D6473B">
              <w:rPr>
                <w:rFonts w:hint="eastAsia"/>
                <w:b/>
                <w:color w:val="EE0000"/>
              </w:rPr>
              <w:t>);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整型验证</w:t>
            </w:r>
            <w:r w:rsidRPr="00D6473B">
              <w:rPr>
                <w:rFonts w:hint="eastAsia"/>
              </w:rPr>
              <w:t xml:space="preserve"> </w:t>
            </w:r>
          </w:p>
        </w:tc>
      </w:tr>
      <w:tr w:rsidR="00C61657" w14:paraId="7EBA6E7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EEAE6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A63E8D" w14:textId="03A585D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  <w:b/>
              </w:rPr>
              <w:t>void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</w:rPr>
              <w:t>clear</w:t>
            </w:r>
            <w:r w:rsidRPr="009F53E7">
              <w:rPr>
                <w:rFonts w:hint="eastAsia"/>
                <w:color w:val="000000" w:themeColor="text1"/>
              </w:rPr>
              <w:t>InputBu</w:t>
            </w:r>
            <w:r w:rsidRPr="00D6473B">
              <w:rPr>
                <w:rFonts w:hint="eastAsia"/>
              </w:rPr>
              <w:t>ffer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();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="007470E7"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清除缓冲区</w:t>
            </w:r>
          </w:p>
        </w:tc>
      </w:tr>
      <w:tr w:rsidR="00C61657" w14:paraId="5335008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2EE4E5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414D08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70863F6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C42A22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52F4CE" w14:textId="1E2DD25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</w:rPr>
              <w:t>int</w:t>
            </w:r>
            <w:r w:rsidRPr="00D6473B">
              <w:t xml:space="preserve"> main</w:t>
            </w:r>
            <w:r w:rsidRPr="00D6473B">
              <w:rPr>
                <w:b/>
                <w:color w:val="EE0000"/>
              </w:rPr>
              <w:t>()</w:t>
            </w:r>
          </w:p>
        </w:tc>
      </w:tr>
      <w:tr w:rsidR="00C61657" w14:paraId="0F86ACC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63F939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0D0BB4" w14:textId="5EEAF50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1471BAE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ADA9C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5733FA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499A5C6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B52C0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6750FA" w14:textId="76C6C1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int</w:t>
            </w:r>
            <w:r w:rsidRPr="00D6473B">
              <w:t xml:space="preserve"> choice</w:t>
            </w:r>
            <w:r w:rsidRPr="00D6473B">
              <w:rPr>
                <w:b/>
                <w:color w:val="EE0000"/>
              </w:rPr>
              <w:t>=</w:t>
            </w:r>
            <w:r w:rsidRPr="00D6473B">
              <w:t>0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5D5F87A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D024B5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C1143B7" w14:textId="41F8EDB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char</w:t>
            </w:r>
            <w:r w:rsidRPr="00D6473B">
              <w:t xml:space="preserve"> c</w:t>
            </w:r>
            <w:r w:rsidRPr="00D6473B">
              <w:rPr>
                <w:b/>
                <w:color w:val="EE0000"/>
              </w:rPr>
              <w:t>=</w:t>
            </w:r>
            <w:r w:rsidRPr="00D6473B">
              <w:t>'N'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0AB349F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562D39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5C9B01" w14:textId="05C4462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  <w:b/>
              </w:rPr>
              <w:t>LinkNode</w:t>
            </w:r>
            <w:proofErr w:type="spellEnd"/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*</w:t>
            </w:r>
            <w:r w:rsidRPr="00D6473B">
              <w:rPr>
                <w:rFonts w:hint="eastAsia"/>
              </w:rPr>
              <w:t>L</w:t>
            </w:r>
            <w:r w:rsidRPr="00D6473B">
              <w:rPr>
                <w:rFonts w:hint="eastAsia"/>
                <w:b/>
                <w:color w:val="EE0000"/>
              </w:rPr>
              <w:t>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表</w:t>
            </w:r>
            <w:r w:rsidRPr="007D6E47">
              <w:rPr>
                <w:rFonts w:hint="eastAsia"/>
                <w:color w:val="4C94D8" w:themeColor="text2" w:themeTint="80"/>
              </w:rPr>
              <w:t xml:space="preserve"> 1</w:t>
            </w:r>
          </w:p>
        </w:tc>
      </w:tr>
      <w:tr w:rsidR="00C61657" w14:paraId="30E82CC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28C796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1B0053" w14:textId="55C3C9E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proofErr w:type="spellStart"/>
            <w:r w:rsidRPr="00D6473B">
              <w:t>InitList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r w:rsidRPr="00D6473B">
              <w:t>L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37990FA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29CEE7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75CF27" w14:textId="5325F2F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</w:p>
        </w:tc>
      </w:tr>
      <w:tr w:rsidR="00C61657" w14:paraId="32BC259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C57880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09C44B" w14:textId="71E7E41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  <w:b/>
              </w:rPr>
              <w:t>LinkNode</w:t>
            </w:r>
            <w:proofErr w:type="spellEnd"/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*</w:t>
            </w:r>
            <w:r w:rsidRPr="00D6473B">
              <w:rPr>
                <w:rFonts w:hint="eastAsia"/>
              </w:rPr>
              <w:t>L1</w:t>
            </w:r>
            <w:r w:rsidRPr="00D6473B">
              <w:rPr>
                <w:rFonts w:hint="eastAsia"/>
                <w:b/>
                <w:color w:val="EE0000"/>
              </w:rPr>
              <w:t>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表</w:t>
            </w:r>
            <w:r w:rsidRPr="007D6E47">
              <w:rPr>
                <w:rFonts w:hint="eastAsia"/>
                <w:color w:val="4C94D8" w:themeColor="text2" w:themeTint="80"/>
              </w:rPr>
              <w:t xml:space="preserve"> 2</w:t>
            </w:r>
          </w:p>
        </w:tc>
      </w:tr>
      <w:tr w:rsidR="00C61657" w14:paraId="42515D0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8993DB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E1B108" w14:textId="682572A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proofErr w:type="spellStart"/>
            <w:r w:rsidRPr="00D6473B">
              <w:t>InitList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r w:rsidRPr="00D6473B">
              <w:t>L1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70F9CEB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6BFD4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DF70DF" w14:textId="7FAC9B6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</w:p>
        </w:tc>
      </w:tr>
      <w:tr w:rsidR="00C61657" w14:paraId="5AB903A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4EBC8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A31DC0" w14:textId="1BD3A33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srand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D6473B">
              <w:rPr>
                <w:rFonts w:hint="eastAsia"/>
              </w:rPr>
              <w:t>time</w:t>
            </w:r>
            <w:r w:rsidRPr="00D6473B">
              <w:rPr>
                <w:rFonts w:hint="eastAsia"/>
                <w:b/>
                <w:color w:val="EE0000"/>
              </w:rPr>
              <w:t>(</w:t>
            </w:r>
            <w:r w:rsidRPr="00D6473B">
              <w:rPr>
                <w:rFonts w:hint="eastAsia"/>
              </w:rPr>
              <w:t>NULL</w:t>
            </w:r>
            <w:r w:rsidRPr="00D6473B">
              <w:rPr>
                <w:rFonts w:hint="eastAsia"/>
                <w:b/>
                <w:color w:val="EE0000"/>
              </w:rPr>
              <w:t>));</w:t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生成随机数种子</w:t>
            </w:r>
            <w:r w:rsidRPr="00D6473B">
              <w:rPr>
                <w:rFonts w:hint="eastAsia"/>
              </w:rPr>
              <w:t xml:space="preserve"> </w:t>
            </w:r>
          </w:p>
        </w:tc>
      </w:tr>
      <w:tr w:rsidR="00C61657" w14:paraId="5548941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1FF8A9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74720F" w14:textId="2129C10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</w:p>
        </w:tc>
      </w:tr>
      <w:tr w:rsidR="00C61657" w14:paraId="784F3AE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634335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A306F8" w14:textId="59DE5AD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do</w:t>
            </w:r>
          </w:p>
        </w:tc>
      </w:tr>
      <w:tr w:rsidR="00C61657" w14:paraId="7D52B08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684455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6503E1" w14:textId="4250DB2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399E6A1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135BF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BCA8A4" w14:textId="32F34AB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  <w:t>choice</w:t>
            </w:r>
            <w:r w:rsidRPr="00D6473B">
              <w:rPr>
                <w:b/>
                <w:color w:val="EE0000"/>
              </w:rPr>
              <w:t>=</w:t>
            </w:r>
            <w:r w:rsidRPr="00D6473B">
              <w:t>0</w:t>
            </w:r>
            <w:r w:rsidRPr="00D6473B">
              <w:rPr>
                <w:b/>
                <w:color w:val="EE0000"/>
              </w:rPr>
              <w:t>;</w:t>
            </w:r>
            <w:r w:rsidRPr="00D6473B">
              <w:t xml:space="preserve"> c</w:t>
            </w:r>
            <w:r w:rsidRPr="00D6473B">
              <w:rPr>
                <w:b/>
                <w:color w:val="EE0000"/>
              </w:rPr>
              <w:t>=</w:t>
            </w:r>
            <w:r w:rsidRPr="00D6473B">
              <w:t>'N'</w:t>
            </w:r>
            <w:r w:rsidRPr="00D6473B">
              <w:rPr>
                <w:b/>
                <w:color w:val="EE0000"/>
              </w:rPr>
              <w:t>;</w:t>
            </w:r>
            <w:r w:rsidRPr="00D6473B">
              <w:t xml:space="preserve"> </w:t>
            </w:r>
          </w:p>
        </w:tc>
      </w:tr>
      <w:tr w:rsidR="00C61657" w14:paraId="58B1C63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2ED01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F12F55" w14:textId="3A86447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  <w:t>Menu</w:t>
            </w:r>
            <w:r w:rsidRPr="00D6473B">
              <w:rPr>
                <w:b/>
                <w:color w:val="EE0000"/>
              </w:rPr>
              <w:t>();</w:t>
            </w:r>
          </w:p>
        </w:tc>
      </w:tr>
      <w:tr w:rsidR="00C61657" w14:paraId="03F55C2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472C32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B4E657" w14:textId="4BFE72D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proofErr w:type="spellStart"/>
            <w:r w:rsidRPr="00D6473B">
              <w:t>cin</w:t>
            </w:r>
            <w:proofErr w:type="spellEnd"/>
            <w:r w:rsidRPr="00D6473B">
              <w:rPr>
                <w:b/>
                <w:color w:val="EE0000"/>
              </w:rPr>
              <w:t>&gt;&gt;(</w:t>
            </w:r>
            <w:r w:rsidRPr="00D6473B">
              <w:t>c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7135E40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AE6895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2EBDD8" w14:textId="624E2068" w:rsidR="00C61657" w:rsidRPr="00D6473B" w:rsidRDefault="00E14389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>
              <w:tab/>
            </w:r>
            <w:r>
              <w:tab/>
            </w:r>
            <w:r w:rsidR="00C61657" w:rsidRPr="00D6473B">
              <w:t>choice</w:t>
            </w:r>
            <w:r w:rsidR="00C61657" w:rsidRPr="00D6473B">
              <w:rPr>
                <w:b/>
                <w:color w:val="EE0000"/>
              </w:rPr>
              <w:t>=</w:t>
            </w:r>
            <w:r w:rsidR="00C61657" w:rsidRPr="009F53E7">
              <w:rPr>
                <w:color w:val="000000" w:themeColor="text1"/>
              </w:rPr>
              <w:t>input(c</w:t>
            </w:r>
            <w:r w:rsidR="00C61657" w:rsidRPr="00D6473B">
              <w:rPr>
                <w:b/>
                <w:color w:val="EE0000"/>
              </w:rPr>
              <w:t>);</w:t>
            </w:r>
          </w:p>
        </w:tc>
      </w:tr>
      <w:tr w:rsidR="00C61657" w14:paraId="255F982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31E613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832642" w14:textId="774B5CE6" w:rsidR="00C61657" w:rsidRPr="00D6473B" w:rsidRDefault="00E14389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>
              <w:tab/>
            </w:r>
            <w:r>
              <w:tab/>
            </w:r>
            <w:proofErr w:type="spellStart"/>
            <w:r w:rsidR="00C61657" w:rsidRPr="00D6473B">
              <w:t>clear</w:t>
            </w:r>
            <w:r w:rsidR="00C61657" w:rsidRPr="009F53E7">
              <w:rPr>
                <w:color w:val="000000" w:themeColor="text1"/>
              </w:rPr>
              <w:t>InputBu</w:t>
            </w:r>
            <w:r w:rsidR="00C61657" w:rsidRPr="00D6473B">
              <w:t>ffer</w:t>
            </w:r>
            <w:proofErr w:type="spellEnd"/>
            <w:r w:rsidR="00C61657" w:rsidRPr="00D6473B">
              <w:rPr>
                <w:b/>
                <w:color w:val="EE0000"/>
              </w:rPr>
              <w:t>();</w:t>
            </w:r>
          </w:p>
        </w:tc>
      </w:tr>
      <w:tr w:rsidR="00C61657" w14:paraId="5757475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E29EC9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658976" w14:textId="01908A6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</w:p>
        </w:tc>
      </w:tr>
      <w:tr w:rsidR="00C61657" w14:paraId="12519A8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6F86E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97101A" w14:textId="2119C5B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switch</w:t>
            </w:r>
            <w:r w:rsidRPr="00D6473B">
              <w:rPr>
                <w:b/>
                <w:color w:val="EE0000"/>
              </w:rPr>
              <w:t>(</w:t>
            </w:r>
            <w:r w:rsidRPr="00D6473B">
              <w:t>choice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10A06B8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980E7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6ED9A5" w14:textId="74C3D25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6214557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20B1F2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B7325F" w14:textId="1768D0B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  <w:b/>
              </w:rPr>
              <w:t>case</w:t>
            </w:r>
            <w:r w:rsidRPr="00D6473B">
              <w:rPr>
                <w:rFonts w:hint="eastAsia"/>
              </w:rPr>
              <w:t xml:space="preserve"> 0</w:t>
            </w:r>
            <w:r w:rsidRPr="00D6473B">
              <w:rPr>
                <w:rFonts w:hint="eastAsia"/>
                <w:b/>
                <w:color w:val="EE0000"/>
              </w:rPr>
              <w:t>:</w:t>
            </w:r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{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>/</w:t>
            </w:r>
            <w:r w:rsidRPr="007D6E47">
              <w:rPr>
                <w:rFonts w:hint="eastAsia"/>
                <w:color w:val="4C94D8" w:themeColor="text2" w:themeTint="80"/>
              </w:rPr>
              <w:t>/ *</w:t>
            </w:r>
            <w:r w:rsidRPr="007D6E47">
              <w:rPr>
                <w:rFonts w:hint="eastAsia"/>
                <w:b/>
                <w:color w:val="4C94D8" w:themeColor="text2" w:themeTint="80"/>
              </w:rPr>
              <w:t>*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color w:val="4C94D8" w:themeColor="text2" w:themeTint="80"/>
              </w:rPr>
              <w:t>退出指令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b/>
                <w:color w:val="4C94D8" w:themeColor="text2" w:themeTint="80"/>
              </w:rPr>
              <w:t>**</w:t>
            </w:r>
          </w:p>
        </w:tc>
      </w:tr>
      <w:tr w:rsidR="00C61657" w14:paraId="67D02B4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5D906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7A9C6F" w14:textId="2B1C102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proofErr w:type="spellStart"/>
            <w:r w:rsidRPr="00D6473B">
              <w:t>DestroyList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r w:rsidRPr="00D6473B">
              <w:t>L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2DE2F5F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9C1FCF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11547C" w14:textId="6EA4F59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proofErr w:type="spellStart"/>
            <w:r w:rsidRPr="00D6473B">
              <w:t>DestroyList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r w:rsidRPr="00D6473B">
              <w:t>L1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310D101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AF2A7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FE2CE5" w14:textId="496FB0D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表已销毁。</w:t>
            </w:r>
            <w:r w:rsidRPr="007D6E47">
              <w:rPr>
                <w:rFonts w:hint="eastAsia"/>
                <w:color w:val="0000FF"/>
              </w:rPr>
              <w:t>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7466FE0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C4D60B6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83F551" w14:textId="32657F15" w:rsidR="00C61657" w:rsidRPr="00D6473B" w:rsidRDefault="00D6473B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proofErr w:type="spellStart"/>
            <w:r w:rsidR="00C61657" w:rsidRPr="00D6473B">
              <w:rPr>
                <w:rFonts w:hint="eastAsia"/>
              </w:rPr>
              <w:t>cout</w:t>
            </w:r>
            <w:proofErr w:type="spellEnd"/>
            <w:r w:rsidR="00C61657" w:rsidRPr="00D6473B">
              <w:rPr>
                <w:rFonts w:hint="eastAsia"/>
                <w:b/>
                <w:color w:val="EE0000"/>
              </w:rPr>
              <w:t>&lt;&lt;</w:t>
            </w:r>
            <w:r w:rsidR="00C61657" w:rsidRPr="007D6E47">
              <w:rPr>
                <w:rFonts w:hint="eastAsia"/>
                <w:color w:val="0000FF"/>
              </w:rPr>
              <w:t>"\n</w:t>
            </w:r>
            <w:r w:rsidR="00C61657" w:rsidRPr="007D6E47">
              <w:rPr>
                <w:rFonts w:hint="eastAsia"/>
                <w:color w:val="0000FF"/>
              </w:rPr>
              <w:t>系统已退出。</w:t>
            </w:r>
            <w:r w:rsidR="00C61657" w:rsidRPr="007D6E47">
              <w:rPr>
                <w:rFonts w:hint="eastAsia"/>
                <w:color w:val="0000FF"/>
              </w:rPr>
              <w:t>\n"</w:t>
            </w:r>
            <w:r w:rsidR="00C61657"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03C0E87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AFF423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9B2400" w14:textId="33EA95EF" w:rsidR="00C61657" w:rsidRPr="00D6473B" w:rsidRDefault="00D6473B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 w:rsidR="00C61657" w:rsidRPr="00D6473B">
              <w:rPr>
                <w:b/>
              </w:rPr>
              <w:t>break</w:t>
            </w:r>
            <w:r w:rsidR="00C61657" w:rsidRPr="00D6473B">
              <w:rPr>
                <w:b/>
                <w:color w:val="EE0000"/>
              </w:rPr>
              <w:t>;</w:t>
            </w:r>
          </w:p>
        </w:tc>
      </w:tr>
      <w:tr w:rsidR="00C61657" w14:paraId="680137C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1804A3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AB69A8" w14:textId="77E9C49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6AC1C48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1AC1F3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359C80" w14:textId="5E275DB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3A2DF89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38CEF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6992B5" w14:textId="2742604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  <w:b/>
              </w:rPr>
              <w:t>case</w:t>
            </w:r>
            <w:r w:rsidRPr="00D6473B">
              <w:rPr>
                <w:rFonts w:hint="eastAsia"/>
              </w:rPr>
              <w:t xml:space="preserve"> 1</w:t>
            </w:r>
            <w:r w:rsidRPr="00D6473B">
              <w:rPr>
                <w:rFonts w:hint="eastAsia"/>
                <w:b/>
                <w:color w:val="EE0000"/>
              </w:rPr>
              <w:t>:</w:t>
            </w:r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{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*</w:t>
            </w:r>
            <w:r w:rsidRPr="007D6E47">
              <w:rPr>
                <w:rFonts w:hint="eastAsia"/>
                <w:b/>
                <w:color w:val="4C94D8" w:themeColor="text2" w:themeTint="80"/>
              </w:rPr>
              <w:t>*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color w:val="4C94D8" w:themeColor="text2" w:themeTint="80"/>
              </w:rPr>
              <w:t>建立实验表</w:t>
            </w:r>
            <w:r w:rsidRPr="007D6E47">
              <w:rPr>
                <w:rFonts w:hint="eastAsia"/>
                <w:color w:val="4C94D8" w:themeColor="text2" w:themeTint="80"/>
              </w:rPr>
              <w:t xml:space="preserve"> 1 </w:t>
            </w:r>
            <w:r w:rsidRPr="007D6E47">
              <w:rPr>
                <w:rFonts w:hint="eastAsia"/>
                <w:b/>
                <w:color w:val="4C94D8" w:themeColor="text2" w:themeTint="80"/>
              </w:rPr>
              <w:t>**</w:t>
            </w:r>
          </w:p>
        </w:tc>
      </w:tr>
      <w:tr w:rsidR="00C61657" w14:paraId="7B307D7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D57FFC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FBBA8C" w14:textId="3874BC9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int</w:t>
            </w:r>
            <w:r w:rsidRPr="00D6473B">
              <w:t xml:space="preserve"> n</w:t>
            </w:r>
            <w:r w:rsidRPr="00D6473B">
              <w:rPr>
                <w:b/>
                <w:color w:val="EE0000"/>
              </w:rPr>
              <w:t>=</w:t>
            </w:r>
            <w:r w:rsidRPr="00D6473B">
              <w:t>0</w:t>
            </w:r>
            <w:r w:rsidRPr="00D6473B">
              <w:rPr>
                <w:b/>
                <w:color w:val="EE0000"/>
              </w:rPr>
              <w:t>,</w:t>
            </w:r>
            <w:r w:rsidRPr="00D6473B">
              <w:t>i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354890B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89127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96BFCA" w14:textId="7172DDA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proofErr w:type="gramStart"/>
            <w:r w:rsidRPr="00D6473B">
              <w:rPr>
                <w:b/>
              </w:rPr>
              <w:t>bool</w:t>
            </w:r>
            <w:proofErr w:type="gramEnd"/>
            <w:r w:rsidRPr="00D6473B">
              <w:t xml:space="preserve"> </w:t>
            </w:r>
            <w:proofErr w:type="spellStart"/>
            <w:r w:rsidRPr="00D6473B">
              <w:t>isOK</w:t>
            </w:r>
            <w:proofErr w:type="spellEnd"/>
            <w:r w:rsidRPr="00D6473B">
              <w:rPr>
                <w:b/>
                <w:color w:val="EE0000"/>
              </w:rPr>
              <w:t>=</w:t>
            </w:r>
            <w:r w:rsidRPr="00D6473B">
              <w:t>0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74D716F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248C24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521AB2" w14:textId="5EAEBE8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DestroyList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D6473B">
              <w:rPr>
                <w:rFonts w:hint="eastAsia"/>
              </w:rPr>
              <w:t>L</w:t>
            </w:r>
            <w:r w:rsidRPr="00D6473B">
              <w:rPr>
                <w:rFonts w:hint="eastAsia"/>
                <w:b/>
                <w:color w:val="EE0000"/>
              </w:rPr>
              <w:t>);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避免野节点</w:t>
            </w:r>
            <w:r w:rsidRPr="00D6473B">
              <w:rPr>
                <w:rFonts w:hint="eastAsia"/>
              </w:rPr>
              <w:t xml:space="preserve"> </w:t>
            </w:r>
          </w:p>
        </w:tc>
      </w:tr>
      <w:tr w:rsidR="00C61657" w14:paraId="28F5882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9BB146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09685C" w14:textId="70D090A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proofErr w:type="spellStart"/>
            <w:r w:rsidRPr="00D6473B">
              <w:t>InitList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r w:rsidRPr="00D6473B">
              <w:t>L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0656C1D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40E9A4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4071B4" w14:textId="0C4AD67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1960DA9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EA7826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438C0E" w14:textId="2E12BE9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  <w:b/>
              </w:rPr>
              <w:t>if</w:t>
            </w:r>
            <w:r w:rsidRPr="00D6473B">
              <w:rPr>
                <w:rFonts w:hint="eastAsia"/>
                <w:b/>
                <w:color w:val="EE0000"/>
              </w:rPr>
              <w:t>(!</w:t>
            </w:r>
            <w:r w:rsidRPr="009F53E7">
              <w:rPr>
                <w:rFonts w:hint="eastAsia"/>
                <w:color w:val="000000" w:themeColor="text1"/>
              </w:rPr>
              <w:t>Input(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请输入表</w:t>
            </w:r>
            <w:r w:rsidRPr="007D6E47">
              <w:rPr>
                <w:rFonts w:hint="eastAsia"/>
                <w:color w:val="0000FF"/>
              </w:rPr>
              <w:t xml:space="preserve"> 1 </w:t>
            </w:r>
            <w:r w:rsidRPr="007D6E47">
              <w:rPr>
                <w:rFonts w:hint="eastAsia"/>
                <w:color w:val="0000FF"/>
              </w:rPr>
              <w:t>的长度</w:t>
            </w:r>
            <w:r w:rsidRPr="007D6E47">
              <w:rPr>
                <w:rFonts w:hint="eastAsia"/>
                <w:color w:val="0000FF"/>
              </w:rPr>
              <w:t>:"</w:t>
            </w:r>
            <w:r w:rsidRPr="00D6473B">
              <w:rPr>
                <w:rFonts w:hint="eastAsia"/>
                <w:b/>
                <w:color w:val="EE0000"/>
              </w:rPr>
              <w:t>,&amp;</w:t>
            </w:r>
            <w:r w:rsidRPr="00D6473B">
              <w:rPr>
                <w:rFonts w:hint="eastAsia"/>
              </w:rPr>
              <w:t>n</w:t>
            </w:r>
            <w:r w:rsidRPr="00D6473B">
              <w:rPr>
                <w:rFonts w:hint="eastAsia"/>
                <w:b/>
                <w:color w:val="EE0000"/>
              </w:rPr>
              <w:t>))</w:t>
            </w:r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</w:rPr>
              <w:t>break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6AFC0F0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D8B7C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50E2706" w14:textId="2026908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7707FA9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0394C1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29434F" w14:textId="0282830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  <w:t>n</w:t>
            </w:r>
            <w:r w:rsidRPr="00D6473B">
              <w:rPr>
                <w:rFonts w:hint="eastAsia"/>
                <w:b/>
                <w:color w:val="EE0000"/>
              </w:rPr>
              <w:t>&lt;</w:t>
            </w:r>
            <w:r w:rsidRPr="00D6473B">
              <w:rPr>
                <w:rFonts w:hint="eastAsia"/>
              </w:rPr>
              <w:t>0</w:t>
            </w:r>
            <w:r w:rsidRPr="00D6473B">
              <w:rPr>
                <w:rFonts w:hint="eastAsia"/>
                <w:b/>
                <w:color w:val="EE0000"/>
              </w:rPr>
              <w:t>?</w:t>
            </w:r>
            <w:r w:rsidRPr="00D6473B">
              <w:rPr>
                <w:rFonts w:hint="eastAsia"/>
              </w:rPr>
              <w:t>n</w:t>
            </w:r>
            <w:r w:rsidRPr="00D6473B">
              <w:rPr>
                <w:rFonts w:hint="eastAsia"/>
                <w:b/>
                <w:color w:val="EE0000"/>
              </w:rPr>
              <w:t>=</w:t>
            </w:r>
            <w:r w:rsidRPr="00D6473B">
              <w:rPr>
                <w:rFonts w:hint="eastAsia"/>
              </w:rPr>
              <w:t>0</w:t>
            </w:r>
            <w:r w:rsidRPr="00D6473B">
              <w:rPr>
                <w:rFonts w:hint="eastAsia"/>
                <w:b/>
                <w:color w:val="EE0000"/>
              </w:rPr>
              <w:t>:</w:t>
            </w:r>
            <w:r w:rsidRPr="00D6473B">
              <w:rPr>
                <w:rFonts w:hint="eastAsia"/>
              </w:rPr>
              <w:t>n</w:t>
            </w:r>
            <w:r w:rsidRPr="00D6473B">
              <w:rPr>
                <w:rFonts w:hint="eastAsia"/>
                <w:b/>
                <w:color w:val="EE0000"/>
              </w:rPr>
              <w:t>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限制长度</w:t>
            </w:r>
            <w:r w:rsidRPr="00D6473B">
              <w:rPr>
                <w:rFonts w:hint="eastAsia"/>
              </w:rPr>
              <w:t xml:space="preserve"> </w:t>
            </w:r>
          </w:p>
        </w:tc>
      </w:tr>
      <w:tr w:rsidR="00C61657" w14:paraId="3551612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367DE16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BFDB6B" w14:textId="63EA498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  <w:t>n</w:t>
            </w:r>
            <w:r w:rsidRPr="00D6473B">
              <w:rPr>
                <w:b/>
                <w:color w:val="EE0000"/>
              </w:rPr>
              <w:t>&gt;</w:t>
            </w:r>
            <w:proofErr w:type="spellStart"/>
            <w:r w:rsidRPr="00D6473B">
              <w:t>MaxSize</w:t>
            </w:r>
            <w:r w:rsidRPr="00D6473B">
              <w:rPr>
                <w:b/>
                <w:color w:val="EE0000"/>
              </w:rPr>
              <w:t>?</w:t>
            </w:r>
            <w:r w:rsidRPr="00D6473B">
              <w:t>n</w:t>
            </w:r>
            <w:proofErr w:type="spellEnd"/>
            <w:r w:rsidRPr="00D6473B">
              <w:rPr>
                <w:b/>
                <w:color w:val="EE0000"/>
              </w:rPr>
              <w:t>=</w:t>
            </w:r>
            <w:proofErr w:type="spellStart"/>
            <w:r w:rsidRPr="00D6473B">
              <w:t>MaxSize</w:t>
            </w:r>
            <w:r w:rsidRPr="00D6473B">
              <w:rPr>
                <w:b/>
                <w:color w:val="EE0000"/>
              </w:rPr>
              <w:t>:</w:t>
            </w:r>
            <w:r w:rsidRPr="00D6473B">
              <w:t>n</w:t>
            </w:r>
            <w:proofErr w:type="spellEnd"/>
            <w:r w:rsidRPr="00D6473B">
              <w:rPr>
                <w:b/>
                <w:color w:val="EE0000"/>
              </w:rPr>
              <w:t>=</w:t>
            </w:r>
            <w:r w:rsidRPr="00D6473B">
              <w:t>n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08B0202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9BB675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7871BC" w14:textId="2E14E9D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50B6DA2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848769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F9657A" w14:textId="735C97E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  <w:b/>
              </w:rPr>
              <w:t>ElemType</w:t>
            </w:r>
            <w:proofErr w:type="spellEnd"/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*</w:t>
            </w:r>
            <w:r w:rsidRPr="00D6473B">
              <w:rPr>
                <w:rFonts w:hint="eastAsia"/>
              </w:rPr>
              <w:t xml:space="preserve">a </w:t>
            </w:r>
            <w:r w:rsidRPr="00D6473B">
              <w:rPr>
                <w:rFonts w:hint="eastAsia"/>
                <w:b/>
                <w:color w:val="EE0000"/>
              </w:rPr>
              <w:t>=</w:t>
            </w:r>
            <w:r w:rsidRPr="00D6473B">
              <w:rPr>
                <w:rFonts w:hint="eastAsia"/>
              </w:rPr>
              <w:t xml:space="preserve"> new </w:t>
            </w:r>
            <w:proofErr w:type="spellStart"/>
            <w:r w:rsidRPr="00D6473B">
              <w:rPr>
                <w:rFonts w:hint="eastAsia"/>
                <w:b/>
              </w:rPr>
              <w:t>ElemType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[</w:t>
            </w:r>
            <w:r w:rsidRPr="00D6473B">
              <w:rPr>
                <w:rFonts w:hint="eastAsia"/>
              </w:rPr>
              <w:t>n</w:t>
            </w:r>
            <w:r w:rsidRPr="00D6473B">
              <w:rPr>
                <w:rFonts w:hint="eastAsia"/>
                <w:b/>
                <w:color w:val="EE0000"/>
              </w:rPr>
              <w:t>];</w:t>
            </w:r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动态分配数组</w:t>
            </w:r>
          </w:p>
        </w:tc>
      </w:tr>
      <w:tr w:rsidR="00C61657" w14:paraId="15B3DC4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83B864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9A6F7D" w14:textId="423B6F5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6F0F273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30A46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200FE9" w14:textId="7D2B96A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for</w:t>
            </w:r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=</w:t>
            </w:r>
            <w:r w:rsidRPr="00D6473B">
              <w:t>0</w:t>
            </w:r>
            <w:r w:rsidRPr="00D6473B">
              <w:rPr>
                <w:b/>
                <w:color w:val="EE0000"/>
              </w:rPr>
              <w:t>;</w:t>
            </w:r>
            <w:r w:rsidRPr="00D6473B">
              <w:t>i</w:t>
            </w:r>
            <w:r w:rsidRPr="00D6473B">
              <w:rPr>
                <w:b/>
                <w:color w:val="EE0000"/>
              </w:rPr>
              <w:t>&lt;</w:t>
            </w:r>
            <w:proofErr w:type="spellStart"/>
            <w:r w:rsidRPr="00D6473B">
              <w:t>n</w:t>
            </w:r>
            <w:r w:rsidRPr="00D6473B">
              <w:rPr>
                <w:b/>
                <w:color w:val="EE0000"/>
              </w:rPr>
              <w:t>;</w:t>
            </w:r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++)</w:t>
            </w:r>
          </w:p>
        </w:tc>
      </w:tr>
      <w:tr w:rsidR="00C61657" w14:paraId="3216FC4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5914E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8359C1" w14:textId="0C3F5F0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  <w:t>a</w:t>
            </w:r>
            <w:r w:rsidRPr="00D6473B">
              <w:rPr>
                <w:rFonts w:hint="eastAsia"/>
                <w:b/>
                <w:color w:val="EE0000"/>
              </w:rPr>
              <w:t>[</w:t>
            </w:r>
            <w:proofErr w:type="spellStart"/>
            <w:r w:rsidRPr="00D6473B">
              <w:rPr>
                <w:rFonts w:hint="eastAsia"/>
              </w:rPr>
              <w:t>i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]=</w:t>
            </w:r>
            <w:r w:rsidRPr="00D6473B">
              <w:rPr>
                <w:rFonts w:hint="eastAsia"/>
              </w:rPr>
              <w:t>rand</w:t>
            </w:r>
            <w:r w:rsidRPr="00D6473B">
              <w:rPr>
                <w:rFonts w:hint="eastAsia"/>
                <w:b/>
                <w:color w:val="EE0000"/>
              </w:rPr>
              <w:t>();</w:t>
            </w:r>
            <w:r w:rsidRPr="00D6473B">
              <w:rPr>
                <w:rFonts w:hint="eastAsia"/>
              </w:rPr>
              <w:tab/>
              <w:t>//</w:t>
            </w:r>
            <w:r w:rsidRPr="007D6E47">
              <w:rPr>
                <w:rFonts w:hint="eastAsia"/>
                <w:color w:val="4C94D8" w:themeColor="text2" w:themeTint="80"/>
              </w:rPr>
              <w:t>生成试验数据</w:t>
            </w:r>
            <w:r w:rsidRPr="00D6473B">
              <w:rPr>
                <w:rFonts w:hint="eastAsia"/>
              </w:rPr>
              <w:t xml:space="preserve"> </w:t>
            </w:r>
          </w:p>
        </w:tc>
      </w:tr>
      <w:tr w:rsidR="00C61657" w14:paraId="4F02342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DF3F6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9165FB" w14:textId="762D922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292A98C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FFDE7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05FF93" w14:textId="4D4C5FE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proofErr w:type="spellStart"/>
            <w:r w:rsidRPr="00D6473B">
              <w:t>isOK</w:t>
            </w:r>
            <w:proofErr w:type="spellEnd"/>
            <w:r w:rsidRPr="00D6473B">
              <w:rPr>
                <w:b/>
                <w:color w:val="EE0000"/>
              </w:rPr>
              <w:t>=</w:t>
            </w:r>
            <w:proofErr w:type="spellStart"/>
            <w:r w:rsidRPr="00D6473B">
              <w:t>CreateList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t>L</w:t>
            </w:r>
            <w:r w:rsidRPr="00D6473B">
              <w:rPr>
                <w:b/>
                <w:color w:val="EE0000"/>
              </w:rPr>
              <w:t>,</w:t>
            </w:r>
            <w:r w:rsidRPr="00D6473B">
              <w:t>a</w:t>
            </w:r>
            <w:r w:rsidRPr="00D6473B">
              <w:rPr>
                <w:b/>
                <w:color w:val="EE0000"/>
              </w:rPr>
              <w:t>,</w:t>
            </w:r>
            <w:r w:rsidRPr="00D6473B">
              <w:t>n</w:t>
            </w:r>
            <w:proofErr w:type="spellEnd"/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5073468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A1A185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25BA91" w14:textId="0608A97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5C89264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D99E2C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9D1707" w14:textId="155B089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 xml:space="preserve">"\n---- </w:t>
            </w:r>
            <w:r w:rsidRPr="007D6E47">
              <w:rPr>
                <w:rFonts w:hint="eastAsia"/>
                <w:color w:val="0000FF"/>
              </w:rPr>
              <w:t>顺序表</w:t>
            </w:r>
            <w:r w:rsidRPr="007D6E47">
              <w:rPr>
                <w:rFonts w:hint="eastAsia"/>
                <w:color w:val="0000FF"/>
              </w:rPr>
              <w:t xml:space="preserve"> 1 </w:t>
            </w:r>
            <w:r w:rsidRPr="007D6E47">
              <w:rPr>
                <w:rFonts w:hint="eastAsia"/>
                <w:color w:val="0000FF"/>
              </w:rPr>
              <w:t>建立</w:t>
            </w:r>
            <w:r w:rsidRPr="007D6E47">
              <w:rPr>
                <w:rFonts w:hint="eastAsia"/>
                <w:color w:val="0000FF"/>
              </w:rPr>
              <w:t>%s! ----"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proofErr w:type="spellStart"/>
            <w:r w:rsidRPr="00D6473B">
              <w:rPr>
                <w:rFonts w:hint="eastAsia"/>
              </w:rPr>
              <w:t>isOK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?</w:t>
            </w:r>
            <w:r w:rsidRPr="007D6E47">
              <w:rPr>
                <w:rFonts w:hint="eastAsia"/>
                <w:color w:val="0000FF"/>
              </w:rPr>
              <w:t>"</w:t>
            </w:r>
            <w:r w:rsidRPr="007D6E47">
              <w:rPr>
                <w:rFonts w:hint="eastAsia"/>
                <w:color w:val="0000FF"/>
              </w:rPr>
              <w:t>成功</w:t>
            </w:r>
            <w:r w:rsidRPr="007D6E47">
              <w:rPr>
                <w:rFonts w:hint="eastAsia"/>
                <w:color w:val="0000FF"/>
              </w:rPr>
              <w:t>"</w:t>
            </w:r>
            <w:r w:rsidRPr="00D6473B">
              <w:rPr>
                <w:rFonts w:hint="eastAsia"/>
                <w:b/>
                <w:color w:val="EE0000"/>
              </w:rPr>
              <w:t>:</w:t>
            </w:r>
            <w:r w:rsidRPr="007D6E47">
              <w:rPr>
                <w:rFonts w:hint="eastAsia"/>
                <w:color w:val="0000FF"/>
              </w:rPr>
              <w:t>"</w:t>
            </w:r>
            <w:r w:rsidRPr="007D6E47">
              <w:rPr>
                <w:rFonts w:hint="eastAsia"/>
                <w:color w:val="0000FF"/>
              </w:rPr>
              <w:t>失败</w:t>
            </w:r>
            <w:r w:rsidRPr="007D6E47">
              <w:rPr>
                <w:rFonts w:hint="eastAsia"/>
                <w:color w:val="0000FF"/>
              </w:rPr>
              <w:t>"</w:t>
            </w:r>
            <w:r w:rsidRPr="00D6473B">
              <w:rPr>
                <w:rFonts w:hint="eastAsia"/>
                <w:b/>
                <w:color w:val="EE0000"/>
              </w:rPr>
              <w:t>);</w:t>
            </w:r>
            <w:r w:rsidRPr="00D6473B">
              <w:rPr>
                <w:rFonts w:hint="eastAsia"/>
              </w:rPr>
              <w:t xml:space="preserve"> </w:t>
            </w:r>
          </w:p>
        </w:tc>
      </w:tr>
      <w:tr w:rsidR="00C61657" w14:paraId="4672D89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CCA91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809222" w14:textId="6064423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  <w:t>delete</w:t>
            </w:r>
            <w:r w:rsidRPr="00D6473B">
              <w:rPr>
                <w:rFonts w:hint="eastAsia"/>
                <w:b/>
                <w:color w:val="EE0000"/>
              </w:rPr>
              <w:t>[]</w:t>
            </w:r>
            <w:r w:rsidRPr="00D6473B">
              <w:rPr>
                <w:rFonts w:hint="eastAsia"/>
              </w:rPr>
              <w:t xml:space="preserve"> a</w:t>
            </w:r>
            <w:r w:rsidRPr="00D6473B">
              <w:rPr>
                <w:rFonts w:hint="eastAsia"/>
                <w:b/>
                <w:color w:val="EE0000"/>
              </w:rPr>
              <w:t>;</w:t>
            </w:r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释放数组</w:t>
            </w:r>
          </w:p>
        </w:tc>
      </w:tr>
      <w:tr w:rsidR="00C61657" w14:paraId="0B9345D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53CA03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DC4D6E" w14:textId="014D4A3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break</w:t>
            </w:r>
            <w:r w:rsidRPr="00D6473B">
              <w:rPr>
                <w:b/>
                <w:color w:val="EE0000"/>
              </w:rPr>
              <w:t>;</w:t>
            </w:r>
            <w:r w:rsidRPr="00D6473B">
              <w:tab/>
            </w:r>
          </w:p>
        </w:tc>
      </w:tr>
      <w:tr w:rsidR="00C61657" w14:paraId="6F01180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CF5546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072AC8" w14:textId="0D25F59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67CDCB6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CE8737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A3179E" w14:textId="044B0C6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29BE5CE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4DC0F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EFF607" w14:textId="4E2898E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  <w:b/>
              </w:rPr>
              <w:t>case</w:t>
            </w:r>
            <w:r w:rsidRPr="00D6473B">
              <w:rPr>
                <w:rFonts w:hint="eastAsia"/>
              </w:rPr>
              <w:t xml:space="preserve"> 2</w:t>
            </w:r>
            <w:r w:rsidRPr="00D6473B">
              <w:rPr>
                <w:rFonts w:hint="eastAsia"/>
                <w:b/>
                <w:color w:val="EE0000"/>
              </w:rPr>
              <w:t>:</w:t>
            </w:r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{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*</w:t>
            </w:r>
            <w:r w:rsidRPr="007D6E47">
              <w:rPr>
                <w:rFonts w:hint="eastAsia"/>
                <w:b/>
                <w:color w:val="4C94D8" w:themeColor="text2" w:themeTint="80"/>
              </w:rPr>
              <w:t>*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color w:val="4C94D8" w:themeColor="text2" w:themeTint="80"/>
              </w:rPr>
              <w:t>查找系统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b/>
                <w:color w:val="4C94D8" w:themeColor="text2" w:themeTint="80"/>
              </w:rPr>
              <w:t>**</w:t>
            </w:r>
          </w:p>
        </w:tc>
      </w:tr>
      <w:tr w:rsidR="00C61657" w14:paraId="213660E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1E679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794AC6" w14:textId="067E122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proofErr w:type="spellStart"/>
            <w:r w:rsidRPr="00D6473B">
              <w:t>Search_sys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r w:rsidRPr="00D6473B">
              <w:t>L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1914A6F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14157C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D1E396" w14:textId="2D8AF72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break</w:t>
            </w:r>
            <w:r w:rsidRPr="00D6473B">
              <w:rPr>
                <w:b/>
                <w:color w:val="EE0000"/>
              </w:rPr>
              <w:t>;</w:t>
            </w:r>
            <w:r w:rsidRPr="00D6473B">
              <w:tab/>
            </w:r>
          </w:p>
        </w:tc>
      </w:tr>
      <w:tr w:rsidR="00C61657" w14:paraId="79F7DD1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EAA9E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857C20" w14:textId="4738414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2649E74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1854AB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8F6CB2" w14:textId="542C02E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249A867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9F56F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AD91228" w14:textId="37790D4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  <w:b/>
              </w:rPr>
              <w:t>case</w:t>
            </w:r>
            <w:r w:rsidRPr="00D6473B">
              <w:rPr>
                <w:rFonts w:hint="eastAsia"/>
              </w:rPr>
              <w:t xml:space="preserve"> 3</w:t>
            </w:r>
            <w:r w:rsidRPr="00D6473B">
              <w:rPr>
                <w:rFonts w:hint="eastAsia"/>
                <w:b/>
                <w:color w:val="EE0000"/>
              </w:rPr>
              <w:t>:</w:t>
            </w:r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{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*</w:t>
            </w:r>
            <w:r w:rsidRPr="007D6E47">
              <w:rPr>
                <w:rFonts w:hint="eastAsia"/>
                <w:b/>
                <w:color w:val="4C94D8" w:themeColor="text2" w:themeTint="80"/>
              </w:rPr>
              <w:t>*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color w:val="4C94D8" w:themeColor="text2" w:themeTint="80"/>
              </w:rPr>
              <w:t>修改系统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b/>
                <w:color w:val="4C94D8" w:themeColor="text2" w:themeTint="80"/>
              </w:rPr>
              <w:t>**</w:t>
            </w:r>
          </w:p>
        </w:tc>
      </w:tr>
      <w:tr w:rsidR="00C61657" w14:paraId="73467B1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64DCB1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74A765" w14:textId="39FFF63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proofErr w:type="spellStart"/>
            <w:r w:rsidRPr="00D6473B">
              <w:t>upDate_sys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r w:rsidRPr="00D6473B">
              <w:t>L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17D6EBB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80850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7CE7D7" w14:textId="2B95CBD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break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23C1BC9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E32DB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5CAF66" w14:textId="2CB9B67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2B7BA88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C57931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B3D192" w14:textId="6B9AF33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35A5F67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E11CD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1B76B6" w14:textId="3272417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  <w:b/>
              </w:rPr>
              <w:t>case</w:t>
            </w:r>
            <w:r w:rsidRPr="00D6473B">
              <w:rPr>
                <w:rFonts w:hint="eastAsia"/>
              </w:rPr>
              <w:t xml:space="preserve"> 4</w:t>
            </w:r>
            <w:r w:rsidRPr="00D6473B">
              <w:rPr>
                <w:rFonts w:hint="eastAsia"/>
                <w:b/>
                <w:color w:val="EE0000"/>
              </w:rPr>
              <w:t>:</w:t>
            </w:r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{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7D6E47">
              <w:rPr>
                <w:rFonts w:hint="eastAsia"/>
                <w:color w:val="4C94D8" w:themeColor="text2" w:themeTint="80"/>
              </w:rPr>
              <w:t>// *</w:t>
            </w:r>
            <w:r w:rsidRPr="007D6E47">
              <w:rPr>
                <w:rFonts w:hint="eastAsia"/>
                <w:b/>
                <w:color w:val="4C94D8" w:themeColor="text2" w:themeTint="80"/>
              </w:rPr>
              <w:t>*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color w:val="4C94D8" w:themeColor="text2" w:themeTint="80"/>
              </w:rPr>
              <w:t>附加实验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b/>
                <w:color w:val="4C94D8" w:themeColor="text2" w:themeTint="80"/>
              </w:rPr>
              <w:t>**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</w:p>
        </w:tc>
      </w:tr>
      <w:tr w:rsidR="00C61657" w14:paraId="781BDA2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F2451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5215D1" w14:textId="6446C8C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  <w:t>main2</w:t>
            </w:r>
            <w:r w:rsidRPr="00D6473B">
              <w:rPr>
                <w:b/>
                <w:color w:val="EE0000"/>
              </w:rPr>
              <w:t>(</w:t>
            </w:r>
            <w:r w:rsidRPr="00D6473B">
              <w:t>L</w:t>
            </w:r>
            <w:r w:rsidRPr="00D6473B">
              <w:rPr>
                <w:b/>
                <w:color w:val="EE0000"/>
              </w:rPr>
              <w:t>,</w:t>
            </w:r>
            <w:r w:rsidRPr="00D6473B">
              <w:t>L1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0D7D8EE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9C4F9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A657A7" w14:textId="0A90490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break</w:t>
            </w:r>
            <w:r w:rsidRPr="00D6473B">
              <w:rPr>
                <w:b/>
                <w:color w:val="EE0000"/>
              </w:rPr>
              <w:t>;</w:t>
            </w:r>
            <w:r w:rsidRPr="00D6473B">
              <w:tab/>
            </w:r>
          </w:p>
        </w:tc>
      </w:tr>
      <w:tr w:rsidR="00C61657" w14:paraId="350C752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C7959A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715667" w14:textId="5C4DDB1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6D7A65B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E599ED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2EB248" w14:textId="31DA195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  <w:b/>
              </w:rPr>
              <w:t>default</w:t>
            </w:r>
            <w:r w:rsidRPr="00D6473B">
              <w:rPr>
                <w:rFonts w:hint="eastAsia"/>
                <w:b/>
                <w:color w:val="EE0000"/>
              </w:rPr>
              <w:t>: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 xml:space="preserve">"\n---- </w:t>
            </w:r>
            <w:r w:rsidRPr="007D6E47">
              <w:rPr>
                <w:rFonts w:hint="eastAsia"/>
                <w:color w:val="0000FF"/>
              </w:rPr>
              <w:t>输入错误</w:t>
            </w:r>
            <w:r w:rsidRPr="007D6E47">
              <w:rPr>
                <w:rFonts w:hint="eastAsia"/>
                <w:color w:val="0000FF"/>
              </w:rPr>
              <w:t>! ----\n"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751C979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2F29B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60AEBF" w14:textId="170B8D6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1665019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46D3D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38CEDE" w14:textId="313C7DF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  <w:t>//////////////////////////////////////</w:t>
            </w:r>
          </w:p>
        </w:tc>
      </w:tr>
      <w:tr w:rsidR="00C61657" w14:paraId="243BD55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5597D8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316D53" w14:textId="78BA170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>"\n\n</w:t>
            </w:r>
            <w:r w:rsidRPr="007D6E47">
              <w:rPr>
                <w:rFonts w:hint="eastAsia"/>
                <w:color w:val="0000FF"/>
              </w:rPr>
              <w:t>按任意键继续</w:t>
            </w:r>
            <w:r w:rsidRPr="007D6E47">
              <w:rPr>
                <w:rFonts w:hint="eastAsia"/>
                <w:color w:val="0000FF"/>
              </w:rPr>
              <w:t>...."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3175D10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BC815A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5F3B50F" w14:textId="1611F8E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  <w:t>c</w:t>
            </w:r>
            <w:r w:rsidRPr="00D6473B">
              <w:rPr>
                <w:b/>
                <w:color w:val="EE0000"/>
              </w:rPr>
              <w:t>=</w:t>
            </w:r>
            <w:proofErr w:type="spellStart"/>
            <w:r w:rsidRPr="00D6473B">
              <w:t>getchar</w:t>
            </w:r>
            <w:proofErr w:type="spellEnd"/>
            <w:r w:rsidRPr="00D6473B">
              <w:rPr>
                <w:b/>
                <w:color w:val="EE0000"/>
              </w:rPr>
              <w:t>();</w:t>
            </w:r>
          </w:p>
        </w:tc>
      </w:tr>
      <w:tr w:rsidR="00C61657" w14:paraId="4A88FB1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0B75E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4B6F95C" w14:textId="4A877B5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  <w:r w:rsidRPr="00D6473B">
              <w:t xml:space="preserve"> </w:t>
            </w:r>
            <w:r w:rsidRPr="00D6473B">
              <w:rPr>
                <w:b/>
              </w:rPr>
              <w:t>while</w:t>
            </w:r>
            <w:r w:rsidRPr="00D6473B">
              <w:rPr>
                <w:b/>
                <w:color w:val="EE0000"/>
              </w:rPr>
              <w:t>(</w:t>
            </w:r>
            <w:r w:rsidRPr="00D6473B">
              <w:t>choice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093EF46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6122E0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7CCFDD" w14:textId="4A93408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</w:p>
        </w:tc>
      </w:tr>
      <w:tr w:rsidR="00C61657" w14:paraId="4767D47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4F7B7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415BB3" w14:textId="0E201E7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return</w:t>
            </w:r>
            <w:r w:rsidRPr="00D6473B">
              <w:t xml:space="preserve"> 0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668C0CB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BA198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71D1D7" w14:textId="013C97E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602CC9D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65EBA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0D9C29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66E839F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AA6493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85318B9" w14:textId="0C9BBA3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7D6E47">
              <w:rPr>
                <w:color w:val="4C94D8" w:themeColor="text2" w:themeTint="80"/>
              </w:rPr>
              <w:t>////////////////////////////////////////////////////////////////////////////////////////////////////////////</w:t>
            </w:r>
          </w:p>
        </w:tc>
      </w:tr>
      <w:tr w:rsidR="00C61657" w14:paraId="3AE1125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E44A4A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6E773C" w14:textId="4D433575" w:rsidR="00C61657" w:rsidRPr="007D6E47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4C94D8" w:themeColor="text2" w:themeTint="80"/>
              </w:rPr>
            </w:pPr>
            <w:r w:rsidRPr="007D6E47">
              <w:rPr>
                <w:rFonts w:hint="eastAsia"/>
                <w:color w:val="4C94D8" w:themeColor="text2" w:themeTint="80"/>
              </w:rPr>
              <w:t>// *</w:t>
            </w:r>
            <w:r w:rsidRPr="007D6E47">
              <w:rPr>
                <w:rFonts w:hint="eastAsia"/>
                <w:b/>
                <w:color w:val="4C94D8" w:themeColor="text2" w:themeTint="80"/>
              </w:rPr>
              <w:t>*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color w:val="4C94D8" w:themeColor="text2" w:themeTint="80"/>
              </w:rPr>
              <w:t>控制面板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b/>
                <w:color w:val="4C94D8" w:themeColor="text2" w:themeTint="80"/>
              </w:rPr>
              <w:t>**</w:t>
            </w:r>
          </w:p>
        </w:tc>
      </w:tr>
      <w:tr w:rsidR="00C61657" w14:paraId="159ADE4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649AFF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F0BD4D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209F44A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3886DB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E7045E" w14:textId="2666A34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</w:rPr>
              <w:t>void</w:t>
            </w:r>
            <w:r w:rsidRPr="00D6473B">
              <w:t xml:space="preserve"> Menu</w:t>
            </w:r>
            <w:r w:rsidRPr="00D6473B">
              <w:rPr>
                <w:b/>
                <w:color w:val="EE0000"/>
              </w:rPr>
              <w:t>()</w:t>
            </w:r>
          </w:p>
        </w:tc>
      </w:tr>
      <w:tr w:rsidR="00C61657" w14:paraId="1A56135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253E2C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301302" w14:textId="4A93C8B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1DD9F3D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CEBE73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11403B" w14:textId="2288FFF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  <w:t>system</w:t>
            </w:r>
            <w:r w:rsidRPr="00D6473B">
              <w:rPr>
                <w:b/>
                <w:color w:val="EE0000"/>
              </w:rPr>
              <w:t>(</w:t>
            </w:r>
            <w:r w:rsidRPr="007D6E47">
              <w:rPr>
                <w:color w:val="0000FF"/>
              </w:rPr>
              <w:t>"</w:t>
            </w:r>
            <w:proofErr w:type="spellStart"/>
            <w:r w:rsidRPr="007D6E47">
              <w:rPr>
                <w:color w:val="0000FF"/>
              </w:rPr>
              <w:t>cls</w:t>
            </w:r>
            <w:proofErr w:type="spellEnd"/>
            <w:r w:rsidRPr="007D6E47">
              <w:rPr>
                <w:color w:val="0000FF"/>
              </w:rPr>
              <w:t>"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6E789DA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4C248D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720D64" w14:textId="7CD0392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>"*******</w:t>
            </w:r>
            <w:r w:rsidRPr="007D6E47">
              <w:rPr>
                <w:rFonts w:hint="eastAsia"/>
                <w:color w:val="0000FF"/>
              </w:rPr>
              <w:t>整形链表操作</w:t>
            </w:r>
            <w:r w:rsidRPr="007D6E47">
              <w:rPr>
                <w:rFonts w:hint="eastAsia"/>
                <w:color w:val="0000FF"/>
              </w:rPr>
              <w:t>*******\n"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7EBAD4F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5DF67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C445E9" w14:textId="5B2DCDF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proofErr w:type="spellStart"/>
            <w:r w:rsidRPr="00D6473B">
              <w:t>cout</w:t>
            </w:r>
            <w:proofErr w:type="spellEnd"/>
            <w:r w:rsidRPr="00D6473B">
              <w:rPr>
                <w:b/>
                <w:color w:val="EE0000"/>
              </w:rPr>
              <w:t>&lt;&lt;</w:t>
            </w:r>
            <w:r w:rsidRPr="007D6E47">
              <w:rPr>
                <w:color w:val="0000FF"/>
              </w:rPr>
              <w:t>"--------------------------\n"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03E8E47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4BCF57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220365" w14:textId="074317C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 xml:space="preserve">"      1  </w:t>
            </w:r>
            <w:r w:rsidRPr="007D6E47">
              <w:rPr>
                <w:rFonts w:hint="eastAsia"/>
                <w:color w:val="0000FF"/>
              </w:rPr>
              <w:t>建立实验表</w:t>
            </w:r>
            <w:r w:rsidRPr="007D6E47">
              <w:rPr>
                <w:rFonts w:hint="eastAsia"/>
                <w:color w:val="0000FF"/>
              </w:rPr>
              <w:t>1      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5A0EC8A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2E01DE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E8A500" w14:textId="33F41D1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 xml:space="preserve">"      2   </w:t>
            </w:r>
            <w:r w:rsidRPr="007D6E47">
              <w:rPr>
                <w:rFonts w:hint="eastAsia"/>
                <w:color w:val="0000FF"/>
              </w:rPr>
              <w:t>查询系统</w:t>
            </w:r>
            <w:r w:rsidRPr="007D6E47">
              <w:rPr>
                <w:rFonts w:hint="eastAsia"/>
                <w:color w:val="0000FF"/>
              </w:rPr>
              <w:t xml:space="preserve">        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5B9024C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A7F13E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2C0387" w14:textId="370CAF2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 xml:space="preserve">"      3   </w:t>
            </w:r>
            <w:r w:rsidRPr="007D6E47">
              <w:rPr>
                <w:rFonts w:hint="eastAsia"/>
                <w:color w:val="0000FF"/>
              </w:rPr>
              <w:t>修改系统</w:t>
            </w:r>
            <w:r w:rsidRPr="007D6E47">
              <w:rPr>
                <w:rFonts w:hint="eastAsia"/>
                <w:color w:val="0000FF"/>
              </w:rPr>
              <w:t xml:space="preserve">        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0E2E9FF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76F20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82F6B28" w14:textId="7CA7728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proofErr w:type="spellStart"/>
            <w:r w:rsidRPr="00D6473B">
              <w:t>cout</w:t>
            </w:r>
            <w:proofErr w:type="spellEnd"/>
            <w:r w:rsidRPr="00D6473B">
              <w:rPr>
                <w:b/>
                <w:color w:val="EE0000"/>
              </w:rPr>
              <w:t>&lt;&lt;</w:t>
            </w:r>
            <w:r w:rsidRPr="007D6E47">
              <w:rPr>
                <w:color w:val="0000FF"/>
              </w:rPr>
              <w:t>"--------------------------\n"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5235F12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EA4493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98C121" w14:textId="3EE1BAA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 xml:space="preserve">"      4   </w:t>
            </w:r>
            <w:r w:rsidRPr="007D6E47">
              <w:rPr>
                <w:rFonts w:hint="eastAsia"/>
                <w:color w:val="0000FF"/>
              </w:rPr>
              <w:t>附加功能</w:t>
            </w:r>
            <w:r w:rsidRPr="007D6E47">
              <w:rPr>
                <w:rFonts w:hint="eastAsia"/>
                <w:color w:val="0000FF"/>
              </w:rPr>
              <w:t xml:space="preserve">        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727DB66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080022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9E071E2" w14:textId="74C34EA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proofErr w:type="spellStart"/>
            <w:r w:rsidRPr="00D6473B">
              <w:t>cout</w:t>
            </w:r>
            <w:proofErr w:type="spellEnd"/>
            <w:r w:rsidRPr="00D6473B">
              <w:rPr>
                <w:b/>
                <w:color w:val="EE0000"/>
              </w:rPr>
              <w:t>&lt;&lt;</w:t>
            </w:r>
            <w:r w:rsidRPr="007D6E47">
              <w:rPr>
                <w:color w:val="0000FF"/>
              </w:rPr>
              <w:t>"--------------------------\n"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67BB905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34C94F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FBD8DD" w14:textId="03ACFAF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 xml:space="preserve">"      0   </w:t>
            </w:r>
            <w:r w:rsidRPr="007D6E47">
              <w:rPr>
                <w:rFonts w:hint="eastAsia"/>
                <w:color w:val="0000FF"/>
              </w:rPr>
              <w:t>退出程序</w:t>
            </w:r>
            <w:r w:rsidRPr="007D6E47">
              <w:rPr>
                <w:rFonts w:hint="eastAsia"/>
                <w:color w:val="0000FF"/>
              </w:rPr>
              <w:t xml:space="preserve">        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7DBEA46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FE236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A1797D" w14:textId="1E23B1B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proofErr w:type="spellStart"/>
            <w:r w:rsidRPr="00D6473B">
              <w:t>cout</w:t>
            </w:r>
            <w:proofErr w:type="spellEnd"/>
            <w:r w:rsidRPr="00D6473B">
              <w:rPr>
                <w:b/>
                <w:color w:val="EE0000"/>
              </w:rPr>
              <w:t>&lt;&lt;</w:t>
            </w:r>
            <w:r w:rsidRPr="007D6E47">
              <w:rPr>
                <w:color w:val="0000FF"/>
              </w:rPr>
              <w:t>"--------------------------\n"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2284388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8B4257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0EF2C4" w14:textId="5A657BD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proofErr w:type="spellStart"/>
            <w:r w:rsidRPr="00D6473B">
              <w:t>cout</w:t>
            </w:r>
            <w:proofErr w:type="spellEnd"/>
            <w:r w:rsidRPr="00D6473B">
              <w:rPr>
                <w:b/>
                <w:color w:val="EE0000"/>
              </w:rPr>
              <w:t>&lt;&lt;</w:t>
            </w:r>
            <w:r w:rsidRPr="007D6E47">
              <w:rPr>
                <w:color w:val="0000FF"/>
              </w:rPr>
              <w:t>"**************************\n"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228E5C3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6C16D0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7FCAA7" w14:textId="024DCAF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>"</w:t>
            </w:r>
            <w:r w:rsidRPr="007D6E47">
              <w:rPr>
                <w:rFonts w:hint="eastAsia"/>
                <w:color w:val="0000FF"/>
              </w:rPr>
              <w:t>请选择：</w:t>
            </w:r>
            <w:r w:rsidRPr="007D6E47">
              <w:rPr>
                <w:rFonts w:hint="eastAsia"/>
                <w:color w:val="0000FF"/>
              </w:rPr>
              <w:t>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0B46A46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B4F8DA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FB7866" w14:textId="7D6F4A7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13E6BF1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E2CD3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E8A3F5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5AD903E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AF73B1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A2EFDE" w14:textId="31891CB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7D6E47">
              <w:rPr>
                <w:color w:val="4C94D8" w:themeColor="text2" w:themeTint="80"/>
              </w:rPr>
              <w:t>////////////////////////////////////////////////////////////////////////////////////////////////////////////</w:t>
            </w:r>
          </w:p>
        </w:tc>
      </w:tr>
      <w:tr w:rsidR="00C61657" w14:paraId="3BC59CB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6FACE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49B586" w14:textId="7420572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*</w:t>
            </w:r>
            <w:r w:rsidRPr="007D6E47">
              <w:rPr>
                <w:rFonts w:hint="eastAsia"/>
                <w:b/>
                <w:color w:val="4C94D8" w:themeColor="text2" w:themeTint="80"/>
              </w:rPr>
              <w:t>*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color w:val="4C94D8" w:themeColor="text2" w:themeTint="80"/>
              </w:rPr>
              <w:t>创建空表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b/>
                <w:color w:val="4C94D8" w:themeColor="text2" w:themeTint="80"/>
              </w:rPr>
              <w:t>**</w:t>
            </w:r>
          </w:p>
        </w:tc>
      </w:tr>
      <w:tr w:rsidR="00C61657" w14:paraId="7567859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F5EE4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C3F3AA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678BE34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A3CF8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5E5912" w14:textId="17BC3A8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</w:rPr>
              <w:t>void</w:t>
            </w:r>
            <w:r w:rsidRPr="00D6473B">
              <w:t xml:space="preserve"> </w:t>
            </w:r>
            <w:proofErr w:type="spellStart"/>
            <w:r w:rsidRPr="00D6473B">
              <w:t>InitList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*&amp;</w:t>
            </w:r>
            <w:r w:rsidRPr="00D6473B">
              <w:t>L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32D6344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5633FB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901DDC" w14:textId="2B1D175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2EACD99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EC5513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C8713D" w14:textId="1615527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  <w:t>L</w:t>
            </w:r>
            <w:r w:rsidRPr="00D6473B">
              <w:rPr>
                <w:b/>
                <w:color w:val="EE0000"/>
              </w:rPr>
              <w:t>=(</w:t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*)</w:t>
            </w:r>
            <w:r w:rsidRPr="00D6473B">
              <w:t>malloc</w:t>
            </w:r>
            <w:r w:rsidRPr="00D6473B">
              <w:rPr>
                <w:b/>
                <w:color w:val="EE0000"/>
              </w:rPr>
              <w:t>(</w:t>
            </w:r>
            <w:proofErr w:type="spellStart"/>
            <w:r w:rsidRPr="00E14389">
              <w:rPr>
                <w:b/>
              </w:rPr>
              <w:t>sizeof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rPr>
                <w:b/>
                <w:color w:val="EE0000"/>
              </w:rPr>
              <w:t>));</w:t>
            </w:r>
          </w:p>
        </w:tc>
      </w:tr>
      <w:tr w:rsidR="00C61657" w14:paraId="4264E8A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3B3FCF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FCE188" w14:textId="4B08EA8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  <w:t>L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data</w:t>
            </w:r>
            <w:r w:rsidRPr="00D6473B">
              <w:rPr>
                <w:b/>
                <w:color w:val="EE0000"/>
              </w:rPr>
              <w:t>=</w:t>
            </w:r>
            <w:r w:rsidRPr="00D6473B">
              <w:t>0</w:t>
            </w:r>
            <w:r w:rsidRPr="00D6473B">
              <w:rPr>
                <w:b/>
                <w:color w:val="EE0000"/>
              </w:rPr>
              <w:t>;</w:t>
            </w:r>
            <w:r w:rsidRPr="00D6473B">
              <w:t xml:space="preserve"> L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=</w:t>
            </w:r>
            <w:r w:rsidRPr="00D6473B">
              <w:t>NULL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61DFAEC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0322A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555662" w14:textId="301B2F3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}</w:t>
            </w:r>
            <w:r w:rsidRPr="00D6473B">
              <w:t xml:space="preserve"> </w:t>
            </w:r>
          </w:p>
        </w:tc>
      </w:tr>
      <w:tr w:rsidR="00C61657" w14:paraId="0460986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6C561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2FD08D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3CD6F82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1F4370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EF0672" w14:textId="1DEE29F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7D6E47">
              <w:rPr>
                <w:color w:val="4C94D8" w:themeColor="text2" w:themeTint="80"/>
              </w:rPr>
              <w:t>////////////////////////////////////////////////////////////////////////////////////////////////////////////</w:t>
            </w:r>
          </w:p>
        </w:tc>
      </w:tr>
      <w:tr w:rsidR="00C61657" w14:paraId="0252ADC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B07DF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CDC165C" w14:textId="54CCC74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*</w:t>
            </w:r>
            <w:r w:rsidRPr="007D6E47">
              <w:rPr>
                <w:rFonts w:hint="eastAsia"/>
                <w:b/>
                <w:color w:val="4C94D8" w:themeColor="text2" w:themeTint="80"/>
              </w:rPr>
              <w:t>*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color w:val="4C94D8" w:themeColor="text2" w:themeTint="80"/>
              </w:rPr>
              <w:t>销毁表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b/>
                <w:color w:val="4C94D8" w:themeColor="text2" w:themeTint="80"/>
              </w:rPr>
              <w:t>**</w:t>
            </w:r>
          </w:p>
        </w:tc>
      </w:tr>
      <w:tr w:rsidR="00C61657" w14:paraId="49F915D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C822C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EAE251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573A4B8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099DC3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A26CF2" w14:textId="4F06449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</w:rPr>
              <w:t>void</w:t>
            </w:r>
            <w:r w:rsidRPr="00D6473B">
              <w:t xml:space="preserve"> </w:t>
            </w:r>
            <w:proofErr w:type="spellStart"/>
            <w:r w:rsidRPr="00D6473B">
              <w:t>DestroyList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*&amp;</w:t>
            </w:r>
            <w:r w:rsidRPr="00D6473B">
              <w:t>L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52EAEF4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3164C46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790614" w14:textId="3E812A9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7A7C40C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8C6D6A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257167" w14:textId="7C4CD53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</w:t>
            </w:r>
            <w:r w:rsidRPr="00D6473B">
              <w:t>pre</w:t>
            </w:r>
            <w:r w:rsidRPr="00D6473B">
              <w:rPr>
                <w:b/>
                <w:color w:val="EE0000"/>
              </w:rPr>
              <w:t>=</w:t>
            </w:r>
            <w:r w:rsidRPr="00D6473B">
              <w:t>L</w:t>
            </w:r>
            <w:r w:rsidRPr="00D6473B">
              <w:rPr>
                <w:b/>
                <w:color w:val="EE0000"/>
              </w:rPr>
              <w:t>,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*</w:t>
            </w:r>
            <w:r w:rsidRPr="00D6473B">
              <w:t>p</w:t>
            </w:r>
            <w:r w:rsidRPr="00D6473B">
              <w:rPr>
                <w:b/>
                <w:color w:val="EE0000"/>
              </w:rPr>
              <w:t>=</w:t>
            </w:r>
            <w:r w:rsidRPr="00D6473B">
              <w:t>L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4D53962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BD9709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C03F92" w14:textId="2A9CE62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while</w:t>
            </w:r>
            <w:r w:rsidRPr="00D6473B">
              <w:rPr>
                <w:b/>
                <w:color w:val="EE0000"/>
              </w:rPr>
              <w:t>(</w:t>
            </w:r>
            <w:r w:rsidRPr="00D6473B">
              <w:t>p</w:t>
            </w:r>
            <w:r w:rsidRPr="00D6473B">
              <w:rPr>
                <w:b/>
                <w:color w:val="EE0000"/>
              </w:rPr>
              <w:t>!=</w:t>
            </w:r>
            <w:r w:rsidRPr="003A2E2D">
              <w:rPr>
                <w:bCs/>
                <w:color w:val="000000" w:themeColor="text1"/>
              </w:rPr>
              <w:t>N</w:t>
            </w:r>
            <w:r w:rsidRPr="00D6473B">
              <w:t>ULL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2A7F6EF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E5D41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071363" w14:textId="6035C56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08423E7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3BA9A4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BDE68B" w14:textId="09E3B1F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  <w:t>free</w:t>
            </w:r>
            <w:r w:rsidRPr="00D6473B">
              <w:rPr>
                <w:b/>
                <w:color w:val="EE0000"/>
              </w:rPr>
              <w:t>(</w:t>
            </w:r>
            <w:r w:rsidRPr="00D6473B">
              <w:t>pre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58E993C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D65F0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089931" w14:textId="7F2F935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  <w:t>pre</w:t>
            </w:r>
            <w:r w:rsidRPr="00D6473B">
              <w:rPr>
                <w:b/>
                <w:color w:val="EE0000"/>
              </w:rPr>
              <w:t>=</w:t>
            </w:r>
            <w:r w:rsidRPr="00D6473B">
              <w:t>p</w:t>
            </w:r>
            <w:r w:rsidRPr="00D6473B">
              <w:rPr>
                <w:b/>
                <w:color w:val="EE0000"/>
              </w:rPr>
              <w:t>;</w:t>
            </w:r>
            <w:r w:rsidRPr="00D6473B">
              <w:t xml:space="preserve"> p</w:t>
            </w:r>
            <w:r w:rsidRPr="00D6473B">
              <w:rPr>
                <w:b/>
                <w:color w:val="EE0000"/>
              </w:rPr>
              <w:t>=</w:t>
            </w:r>
            <w:r w:rsidRPr="00D6473B">
              <w:t>pre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7BE5D55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FB1832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8003B0B" w14:textId="5F337FE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76DAFD5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4F509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D32FBC" w14:textId="55BF06A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  <w:t>free</w:t>
            </w:r>
            <w:r w:rsidRPr="00D6473B">
              <w:rPr>
                <w:b/>
                <w:color w:val="EE0000"/>
              </w:rPr>
              <w:t>(</w:t>
            </w:r>
            <w:r w:rsidRPr="00D6473B">
              <w:t>pre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5C8B485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85BB5E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5F3544" w14:textId="1C6F1BE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}</w:t>
            </w:r>
            <w:r w:rsidRPr="00D6473B">
              <w:t xml:space="preserve"> </w:t>
            </w:r>
          </w:p>
        </w:tc>
      </w:tr>
      <w:tr w:rsidR="00C61657" w14:paraId="5017BBB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A9D49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4DBB4F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2C62449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1AF58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4A671A" w14:textId="6D8EEBB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7D6E47">
              <w:rPr>
                <w:color w:val="4C94D8" w:themeColor="text2" w:themeTint="80"/>
              </w:rPr>
              <w:t>////////////////////////////////////////////////////////////////////////////////////////////////////////////</w:t>
            </w:r>
          </w:p>
        </w:tc>
      </w:tr>
      <w:tr w:rsidR="00C61657" w14:paraId="161E72C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0EE0E3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A37DD0" w14:textId="5A23130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51EB6">
              <w:rPr>
                <w:rFonts w:hint="eastAsia"/>
                <w:color w:val="4C94D8" w:themeColor="text2" w:themeTint="80"/>
              </w:rPr>
              <w:t>//</w:t>
            </w:r>
            <w:r w:rsidRPr="007D6E47">
              <w:rPr>
                <w:rFonts w:hint="eastAsia"/>
                <w:color w:val="4C94D8" w:themeColor="text2" w:themeTint="80"/>
              </w:rPr>
              <w:t xml:space="preserve"> *</w:t>
            </w:r>
            <w:r w:rsidRPr="007D6E47">
              <w:rPr>
                <w:rFonts w:hint="eastAsia"/>
                <w:b/>
                <w:color w:val="4C94D8" w:themeColor="text2" w:themeTint="80"/>
              </w:rPr>
              <w:t>*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color w:val="4C94D8" w:themeColor="text2" w:themeTint="80"/>
              </w:rPr>
              <w:t>判断是否为空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b/>
                <w:color w:val="4C94D8" w:themeColor="text2" w:themeTint="80"/>
              </w:rPr>
              <w:t>**</w:t>
            </w:r>
            <w:r w:rsidRPr="007D6E47">
              <w:rPr>
                <w:rFonts w:hint="eastAsia"/>
                <w:color w:val="4C94D8" w:themeColor="text2" w:themeTint="80"/>
              </w:rPr>
              <w:tab/>
            </w:r>
          </w:p>
        </w:tc>
      </w:tr>
      <w:tr w:rsidR="00C61657" w14:paraId="48C8F6E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D35076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68AD31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61B4827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4302B7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00B88B" w14:textId="0330287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</w:rPr>
              <w:t>bool</w:t>
            </w:r>
            <w:r w:rsidRPr="00D6473B">
              <w:t xml:space="preserve"> </w:t>
            </w:r>
            <w:proofErr w:type="spellStart"/>
            <w:r w:rsidRPr="00D6473B">
              <w:t>ListEmpty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*&amp;</w:t>
            </w:r>
            <w:r w:rsidRPr="00D6473B">
              <w:t>L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53D1E37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08C0B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D6D5B9" w14:textId="698C0BE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11D3F1C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CF32306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9373F2" w14:textId="3CB0A39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return</w:t>
            </w:r>
            <w:r w:rsidRPr="00D6473B">
              <w:rPr>
                <w:b/>
                <w:color w:val="EE0000"/>
              </w:rPr>
              <w:t>(</w:t>
            </w:r>
            <w:r w:rsidRPr="00D6473B">
              <w:t>L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==</w:t>
            </w:r>
            <w:r w:rsidRPr="00D6473B">
              <w:t>NULL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32D4C8E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D3F688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9A69AD" w14:textId="5F81859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}</w:t>
            </w:r>
            <w:r w:rsidRPr="00D6473B">
              <w:t xml:space="preserve"> </w:t>
            </w:r>
          </w:p>
        </w:tc>
      </w:tr>
      <w:tr w:rsidR="00C61657" w14:paraId="71D6225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435F7F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762E2D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086B036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A1DBC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79B6E9" w14:textId="06EEDD9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7D6E47">
              <w:rPr>
                <w:color w:val="4C94D8" w:themeColor="text2" w:themeTint="80"/>
              </w:rPr>
              <w:t>////////////////////////////////////////////////////////////////////////////////////////////////////////////</w:t>
            </w:r>
          </w:p>
        </w:tc>
      </w:tr>
      <w:tr w:rsidR="00C61657" w14:paraId="47891C7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1D2E4D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A10D54" w14:textId="14B83E6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*</w:t>
            </w:r>
            <w:r w:rsidRPr="007D6E47">
              <w:rPr>
                <w:rFonts w:hint="eastAsia"/>
                <w:b/>
                <w:color w:val="4C94D8" w:themeColor="text2" w:themeTint="80"/>
              </w:rPr>
              <w:t>*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color w:val="4C94D8" w:themeColor="text2" w:themeTint="80"/>
              </w:rPr>
              <w:t>返回表长度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b/>
                <w:color w:val="4C94D8" w:themeColor="text2" w:themeTint="80"/>
              </w:rPr>
              <w:t>**</w:t>
            </w:r>
          </w:p>
        </w:tc>
      </w:tr>
      <w:tr w:rsidR="00C61657" w14:paraId="56BD64A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5563BE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4629C7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2B4ACAC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3788D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88C06C" w14:textId="7B3FC17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</w:rPr>
              <w:t>int</w:t>
            </w:r>
            <w:r w:rsidRPr="00D6473B">
              <w:t xml:space="preserve"> </w:t>
            </w:r>
            <w:proofErr w:type="spellStart"/>
            <w:r w:rsidRPr="00D6473B">
              <w:t>ListLength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</w:t>
            </w:r>
            <w:r w:rsidRPr="00D6473B">
              <w:t>L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5C5C127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63E35A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9C75B3" w14:textId="57EF268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1911CBC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6AEE6B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D629E4" w14:textId="0CA64A4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int</w:t>
            </w:r>
            <w:r w:rsidRPr="00D6473B">
              <w:t xml:space="preserve"> n</w:t>
            </w:r>
            <w:r w:rsidRPr="00D6473B">
              <w:rPr>
                <w:b/>
                <w:color w:val="EE0000"/>
              </w:rPr>
              <w:t>=</w:t>
            </w:r>
            <w:r w:rsidRPr="00D6473B">
              <w:t>0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206294A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A14630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283414" w14:textId="627C974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</w:t>
            </w:r>
            <w:r w:rsidRPr="00D6473B">
              <w:t>p</w:t>
            </w:r>
            <w:r w:rsidRPr="00D6473B">
              <w:rPr>
                <w:b/>
                <w:color w:val="EE0000"/>
              </w:rPr>
              <w:t>=</w:t>
            </w:r>
            <w:r w:rsidRPr="00D6473B">
              <w:t>L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0902F5B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1FD7A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A04EFD" w14:textId="60C55B6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for</w:t>
            </w:r>
            <w:r w:rsidRPr="00D6473B">
              <w:rPr>
                <w:b/>
                <w:color w:val="EE0000"/>
              </w:rPr>
              <w:t>(</w:t>
            </w:r>
            <w:r w:rsidRPr="00D6473B">
              <w:t>n</w:t>
            </w:r>
            <w:r w:rsidRPr="00D6473B">
              <w:rPr>
                <w:b/>
                <w:color w:val="EE0000"/>
              </w:rPr>
              <w:t>=</w:t>
            </w:r>
            <w:r w:rsidRPr="00D6473B">
              <w:t>0</w:t>
            </w:r>
            <w:r w:rsidRPr="00D6473B">
              <w:rPr>
                <w:b/>
                <w:color w:val="EE0000"/>
              </w:rPr>
              <w:t>;</w:t>
            </w:r>
            <w:r w:rsidRPr="00D6473B">
              <w:t>p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!=</w:t>
            </w:r>
            <w:proofErr w:type="spellStart"/>
            <w:r w:rsidRPr="00E14389">
              <w:rPr>
                <w:bCs/>
                <w:color w:val="000000" w:themeColor="text1"/>
              </w:rPr>
              <w:t>N</w:t>
            </w:r>
            <w:r w:rsidRPr="00D6473B">
              <w:t>ULL</w:t>
            </w:r>
            <w:r w:rsidRPr="00D6473B">
              <w:rPr>
                <w:b/>
                <w:color w:val="EE0000"/>
              </w:rPr>
              <w:t>;</w:t>
            </w:r>
            <w:r w:rsidRPr="00D6473B">
              <w:t>n</w:t>
            </w:r>
            <w:proofErr w:type="spellEnd"/>
            <w:r w:rsidRPr="00D6473B">
              <w:rPr>
                <w:b/>
                <w:color w:val="EE0000"/>
              </w:rPr>
              <w:t>++)</w:t>
            </w:r>
          </w:p>
        </w:tc>
      </w:tr>
      <w:tr w:rsidR="00C61657" w14:paraId="3482F5B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6380AD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03EC09" w14:textId="0E5191D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  <w:t>p</w:t>
            </w:r>
            <w:r w:rsidRPr="00D6473B">
              <w:rPr>
                <w:b/>
                <w:color w:val="EE0000"/>
              </w:rPr>
              <w:t>=</w:t>
            </w:r>
            <w:r w:rsidRPr="00D6473B">
              <w:t>p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265AE1B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D958F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637D108" w14:textId="701920A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  <w:b/>
              </w:rPr>
              <w:t>if</w:t>
            </w:r>
            <w:r w:rsidRPr="00D6473B">
              <w:rPr>
                <w:rFonts w:hint="eastAsia"/>
                <w:b/>
                <w:color w:val="EE0000"/>
              </w:rPr>
              <w:t>(</w:t>
            </w:r>
            <w:r w:rsidRPr="00D6473B">
              <w:rPr>
                <w:rFonts w:hint="eastAsia"/>
              </w:rPr>
              <w:t>L</w:t>
            </w:r>
            <w:r w:rsidRPr="00D6473B">
              <w:rPr>
                <w:rFonts w:hint="eastAsia"/>
                <w:b/>
                <w:color w:val="EE0000"/>
              </w:rPr>
              <w:t>-&gt;</w:t>
            </w:r>
            <w:r w:rsidRPr="00D6473B">
              <w:rPr>
                <w:rFonts w:hint="eastAsia"/>
              </w:rPr>
              <w:t>data</w:t>
            </w:r>
            <w:r w:rsidRPr="00D6473B">
              <w:rPr>
                <w:rFonts w:hint="eastAsia"/>
                <w:b/>
                <w:color w:val="EE0000"/>
              </w:rPr>
              <w:t>!=</w:t>
            </w:r>
            <w:r w:rsidRPr="0068526C">
              <w:rPr>
                <w:rFonts w:hint="eastAsia"/>
                <w:bCs/>
                <w:color w:val="000000" w:themeColor="text1"/>
              </w:rPr>
              <w:t>n</w:t>
            </w:r>
            <w:r w:rsidRPr="00D6473B">
              <w:rPr>
                <w:rFonts w:hint="eastAsia"/>
                <w:b/>
                <w:color w:val="EE0000"/>
              </w:rPr>
              <w:t>)</w:t>
            </w:r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</w:rPr>
              <w:t>return</w:t>
            </w:r>
            <w:r w:rsidRPr="00D6473B">
              <w:rPr>
                <w:rFonts w:hint="eastAsia"/>
              </w:rPr>
              <w:t xml:space="preserve"> </w:t>
            </w:r>
            <w:r w:rsidR="00D6473B" w:rsidRPr="00D6473B">
              <w:rPr>
                <w:rFonts w:hint="eastAsia"/>
                <w:color w:val="000000" w:themeColor="text1"/>
              </w:rPr>
              <w:t>-1</w:t>
            </w:r>
            <w:r w:rsidRPr="00D6473B">
              <w:rPr>
                <w:rFonts w:hint="eastAsia"/>
                <w:b/>
                <w:color w:val="EE0000"/>
              </w:rPr>
              <w:t>;</w:t>
            </w:r>
            <w:r w:rsidRPr="00D6473B">
              <w:rPr>
                <w:rFonts w:hint="eastAsia"/>
              </w:rPr>
              <w:tab/>
            </w:r>
            <w:r w:rsidRPr="007D6E47">
              <w:rPr>
                <w:rFonts w:hint="eastAsia"/>
                <w:color w:val="4C94D8" w:themeColor="text2" w:themeTint="80"/>
              </w:rPr>
              <w:t xml:space="preserve">// </w:t>
            </w:r>
            <w:r w:rsidR="00D6473B" w:rsidRPr="007D6E47">
              <w:rPr>
                <w:rFonts w:hint="eastAsia"/>
                <w:color w:val="4C94D8" w:themeColor="text2" w:themeTint="80"/>
              </w:rPr>
              <w:t>-1</w:t>
            </w:r>
            <w:r w:rsidRPr="007D6E47">
              <w:rPr>
                <w:rFonts w:hint="eastAsia"/>
                <w:color w:val="4C94D8" w:themeColor="text2" w:themeTint="80"/>
              </w:rPr>
              <w:t>表征节点丢失</w:t>
            </w:r>
          </w:p>
        </w:tc>
      </w:tr>
      <w:tr w:rsidR="00C61657" w14:paraId="259589D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CDC33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C7FF2F" w14:textId="4469A31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return</w:t>
            </w:r>
            <w:r w:rsidRPr="00D6473B">
              <w:t xml:space="preserve"> n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0C4FD61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7E5D88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B02A35" w14:textId="23A3A57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647848C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F2485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CD0652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284355F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AD2A3E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E65479" w14:textId="580FB1D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7D6E47">
              <w:rPr>
                <w:color w:val="4C94D8" w:themeColor="text2" w:themeTint="80"/>
              </w:rPr>
              <w:t>////////////////////////////////////////////////////////////////////////////////////////////////////////////</w:t>
            </w:r>
          </w:p>
        </w:tc>
      </w:tr>
      <w:tr w:rsidR="00C61657" w14:paraId="0F753F1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23497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C54859" w14:textId="6D25E58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7D6E47">
              <w:rPr>
                <w:rFonts w:hint="eastAsia"/>
                <w:color w:val="4C94D8" w:themeColor="text2" w:themeTint="80"/>
              </w:rPr>
              <w:t>// *</w:t>
            </w:r>
            <w:r w:rsidRPr="007D6E47">
              <w:rPr>
                <w:rFonts w:hint="eastAsia"/>
                <w:b/>
                <w:color w:val="4C94D8" w:themeColor="text2" w:themeTint="80"/>
              </w:rPr>
              <w:t>*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color w:val="4C94D8" w:themeColor="text2" w:themeTint="80"/>
              </w:rPr>
              <w:t>输入表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b/>
                <w:color w:val="4C94D8" w:themeColor="text2" w:themeTint="80"/>
              </w:rPr>
              <w:t>**</w:t>
            </w:r>
          </w:p>
        </w:tc>
      </w:tr>
      <w:tr w:rsidR="00C61657" w14:paraId="35D837F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C1608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A12A16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13797FF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998793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6E31CD" w14:textId="61E48D1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</w:rPr>
              <w:t>bool</w:t>
            </w:r>
            <w:r w:rsidRPr="00D6473B">
              <w:t xml:space="preserve"> </w:t>
            </w:r>
            <w:proofErr w:type="spellStart"/>
            <w:r w:rsidRPr="00D6473B">
              <w:t>CreateList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*&amp;</w:t>
            </w:r>
            <w:r w:rsidRPr="00D6473B">
              <w:t>L</w:t>
            </w:r>
            <w:r w:rsidRPr="00D6473B">
              <w:rPr>
                <w:b/>
                <w:color w:val="EE0000"/>
              </w:rPr>
              <w:t>,</w:t>
            </w:r>
            <w:r w:rsidRPr="00D6473B">
              <w:t xml:space="preserve"> </w:t>
            </w:r>
            <w:proofErr w:type="spellStart"/>
            <w:r w:rsidRPr="00D6473B">
              <w:rPr>
                <w:b/>
              </w:rPr>
              <w:t>ElemType</w:t>
            </w:r>
            <w:proofErr w:type="spellEnd"/>
            <w:r w:rsidRPr="00D6473B">
              <w:t xml:space="preserve"> a</w:t>
            </w:r>
            <w:r w:rsidRPr="00D6473B">
              <w:rPr>
                <w:b/>
                <w:color w:val="EE0000"/>
              </w:rPr>
              <w:t>[],</w:t>
            </w:r>
            <w:r w:rsidRPr="00D6473B">
              <w:t xml:space="preserve"> </w:t>
            </w:r>
            <w:r w:rsidRPr="00D6473B">
              <w:rPr>
                <w:b/>
              </w:rPr>
              <w:t>int</w:t>
            </w:r>
            <w:r w:rsidRPr="00D6473B">
              <w:t xml:space="preserve"> n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73E2BCA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319A7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FF6C19" w14:textId="1805AC2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{</w:t>
            </w:r>
            <w:r w:rsidRPr="00D6473B">
              <w:tab/>
            </w:r>
          </w:p>
        </w:tc>
      </w:tr>
      <w:tr w:rsidR="00C61657" w14:paraId="444C563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E8024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AB5799" w14:textId="2CAA5D9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</w:t>
            </w:r>
            <w:r w:rsidRPr="00D6473B">
              <w:t>L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data</w:t>
            </w:r>
            <w:r w:rsidRPr="00D6473B">
              <w:rPr>
                <w:b/>
                <w:color w:val="EE0000"/>
              </w:rPr>
              <w:t>!=</w:t>
            </w:r>
            <w:r w:rsidRPr="0068526C">
              <w:rPr>
                <w:bCs/>
                <w:color w:val="000000" w:themeColor="text1"/>
              </w:rPr>
              <w:t>0</w:t>
            </w:r>
            <w:r w:rsidRPr="00D6473B">
              <w:rPr>
                <w:b/>
                <w:color w:val="EE0000"/>
              </w:rPr>
              <w:t>)</w:t>
            </w:r>
            <w:r w:rsidRPr="00D6473B">
              <w:tab/>
            </w:r>
            <w:r w:rsidRPr="00D6473B">
              <w:rPr>
                <w:b/>
              </w:rPr>
              <w:t>return</w:t>
            </w:r>
            <w:r w:rsidRPr="00D6473B">
              <w:t xml:space="preserve"> </w:t>
            </w:r>
            <w:r w:rsidRPr="00D6473B">
              <w:rPr>
                <w:b/>
              </w:rPr>
              <w:t>false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68A5C93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DFC76A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60FBBA" w14:textId="1ED5224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</w:t>
            </w:r>
            <w:r w:rsidRPr="00D6473B">
              <w:t>s</w:t>
            </w:r>
            <w:r w:rsidRPr="00D6473B">
              <w:rPr>
                <w:b/>
                <w:color w:val="EE0000"/>
              </w:rPr>
              <w:t>,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*</w:t>
            </w:r>
            <w:r w:rsidRPr="00D6473B">
              <w:t>r</w:t>
            </w:r>
            <w:r w:rsidRPr="00D6473B">
              <w:rPr>
                <w:b/>
                <w:color w:val="EE0000"/>
              </w:rPr>
              <w:t>=</w:t>
            </w:r>
            <w:r w:rsidRPr="00D6473B">
              <w:t>L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0FD2812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D85794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48B51EC" w14:textId="7190CF0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for</w:t>
            </w:r>
            <w:r w:rsidRPr="00D6473B">
              <w:rPr>
                <w:b/>
                <w:color w:val="EE0000"/>
              </w:rPr>
              <w:t>(</w:t>
            </w:r>
            <w:r w:rsidRPr="00D6473B">
              <w:rPr>
                <w:b/>
              </w:rPr>
              <w:t>int</w:t>
            </w:r>
            <w:r w:rsidRPr="00D6473B">
              <w:t xml:space="preserve"> 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=</w:t>
            </w:r>
            <w:r w:rsidRPr="00D6473B">
              <w:t>0</w:t>
            </w:r>
            <w:r w:rsidRPr="00D6473B">
              <w:rPr>
                <w:b/>
                <w:color w:val="EE0000"/>
              </w:rPr>
              <w:t>;</w:t>
            </w:r>
            <w:r w:rsidRPr="00D6473B">
              <w:t>i</w:t>
            </w:r>
            <w:r w:rsidRPr="00D6473B">
              <w:rPr>
                <w:b/>
                <w:color w:val="EE0000"/>
              </w:rPr>
              <w:t>&lt;</w:t>
            </w:r>
            <w:proofErr w:type="spellStart"/>
            <w:r w:rsidRPr="00D6473B">
              <w:t>n</w:t>
            </w:r>
            <w:r w:rsidRPr="00D6473B">
              <w:rPr>
                <w:b/>
                <w:color w:val="EE0000"/>
              </w:rPr>
              <w:t>;</w:t>
            </w:r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++)</w:t>
            </w:r>
          </w:p>
        </w:tc>
      </w:tr>
      <w:tr w:rsidR="00C61657" w14:paraId="1E32A65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7061A9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035E22D" w14:textId="5B62A26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2AA8E03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D6B68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242B95" w14:textId="71FCE3B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  <w:t>s</w:t>
            </w:r>
            <w:r w:rsidRPr="00D6473B">
              <w:rPr>
                <w:rFonts w:hint="eastAsia"/>
                <w:b/>
                <w:color w:val="EE0000"/>
              </w:rPr>
              <w:t>=(</w:t>
            </w:r>
            <w:proofErr w:type="spellStart"/>
            <w:r w:rsidRPr="00D6473B">
              <w:rPr>
                <w:rFonts w:hint="eastAsia"/>
                <w:b/>
              </w:rPr>
              <w:t>LinkNode</w:t>
            </w:r>
            <w:proofErr w:type="spellEnd"/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*)</w:t>
            </w:r>
            <w:r w:rsidRPr="00D6473B">
              <w:rPr>
                <w:rFonts w:hint="eastAsia"/>
              </w:rPr>
              <w:t>malloc</w:t>
            </w:r>
            <w:r w:rsidRPr="00D6473B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E14389">
              <w:rPr>
                <w:rFonts w:hint="eastAsia"/>
                <w:b/>
              </w:rPr>
              <w:t>sizeof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D6473B">
              <w:rPr>
                <w:rFonts w:hint="eastAsia"/>
                <w:b/>
              </w:rPr>
              <w:t>LinkNode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));</w:t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申请节点</w:t>
            </w:r>
          </w:p>
        </w:tc>
      </w:tr>
      <w:tr w:rsidR="00C61657" w14:paraId="4963E18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B9F808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13A312" w14:textId="0DB8DA5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  <w:t>s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data</w:t>
            </w:r>
            <w:r w:rsidRPr="00D6473B">
              <w:rPr>
                <w:b/>
                <w:color w:val="EE0000"/>
              </w:rPr>
              <w:t>=</w:t>
            </w:r>
            <w:r w:rsidRPr="00D6473B">
              <w:t>a</w:t>
            </w:r>
            <w:r w:rsidRPr="00D6473B">
              <w:rPr>
                <w:b/>
                <w:color w:val="EE0000"/>
              </w:rPr>
              <w:t>[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];</w:t>
            </w:r>
          </w:p>
        </w:tc>
      </w:tr>
      <w:tr w:rsidR="00C61657" w14:paraId="2FBBE20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8CC60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950A60" w14:textId="079C329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  <w:t>r</w:t>
            </w:r>
            <w:r w:rsidRPr="00D6473B">
              <w:rPr>
                <w:rFonts w:hint="eastAsia"/>
                <w:b/>
                <w:color w:val="EE0000"/>
              </w:rPr>
              <w:t>-&gt;</w:t>
            </w:r>
            <w:r w:rsidRPr="00D6473B">
              <w:rPr>
                <w:rFonts w:hint="eastAsia"/>
              </w:rPr>
              <w:t>next</w:t>
            </w:r>
            <w:r w:rsidRPr="00D6473B">
              <w:rPr>
                <w:rFonts w:hint="eastAsia"/>
                <w:b/>
                <w:color w:val="EE0000"/>
              </w:rPr>
              <w:t>=</w:t>
            </w:r>
            <w:r w:rsidRPr="00D6473B">
              <w:rPr>
                <w:rFonts w:hint="eastAsia"/>
              </w:rPr>
              <w:t>s</w:t>
            </w:r>
            <w:r w:rsidRPr="00D6473B">
              <w:rPr>
                <w:rFonts w:hint="eastAsia"/>
                <w:b/>
                <w:color w:val="EE0000"/>
              </w:rPr>
              <w:t>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尾节点</w:t>
            </w:r>
            <w:r w:rsidRPr="00D6473B">
              <w:rPr>
                <w:rFonts w:hint="eastAsia"/>
              </w:rPr>
              <w:t xml:space="preserve"> </w:t>
            </w:r>
            <w:r w:rsidRPr="007D6E47">
              <w:rPr>
                <w:rFonts w:hint="eastAsia"/>
                <w:color w:val="4C94D8" w:themeColor="text2" w:themeTint="80"/>
              </w:rPr>
              <w:t xml:space="preserve">r </w:t>
            </w:r>
            <w:r w:rsidRPr="007D6E47">
              <w:rPr>
                <w:rFonts w:hint="eastAsia"/>
                <w:color w:val="4C94D8" w:themeColor="text2" w:themeTint="80"/>
              </w:rPr>
              <w:t>作为链接对象</w:t>
            </w:r>
            <w:r w:rsidRPr="00D6473B">
              <w:rPr>
                <w:rFonts w:hint="eastAsia"/>
              </w:rPr>
              <w:t xml:space="preserve"> </w:t>
            </w:r>
          </w:p>
        </w:tc>
      </w:tr>
      <w:tr w:rsidR="00C61657" w14:paraId="4ECD084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CA561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55C756" w14:textId="0E4C8FB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  <w:t>r</w:t>
            </w:r>
            <w:r w:rsidRPr="00D6473B">
              <w:rPr>
                <w:rFonts w:hint="eastAsia"/>
                <w:b/>
                <w:color w:val="EE0000"/>
              </w:rPr>
              <w:t>=</w:t>
            </w:r>
            <w:r w:rsidRPr="00D6473B">
              <w:rPr>
                <w:rFonts w:hint="eastAsia"/>
              </w:rPr>
              <w:t>s</w:t>
            </w:r>
            <w:r w:rsidRPr="00D6473B">
              <w:rPr>
                <w:rFonts w:hint="eastAsia"/>
                <w:b/>
                <w:color w:val="EE0000"/>
              </w:rPr>
              <w:t>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移动</w:t>
            </w:r>
            <w:r w:rsidRPr="007D6E47">
              <w:rPr>
                <w:rFonts w:hint="eastAsia"/>
                <w:color w:val="4C94D8" w:themeColor="text2" w:themeTint="80"/>
              </w:rPr>
              <w:t xml:space="preserve"> r </w:t>
            </w:r>
          </w:p>
        </w:tc>
      </w:tr>
      <w:tr w:rsidR="00C61657" w14:paraId="0F94A52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DB2BC9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FAE0F4" w14:textId="2A31107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1279957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32430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42245B" w14:textId="375110D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  <w:t>r</w:t>
            </w:r>
            <w:r w:rsidRPr="00D6473B">
              <w:rPr>
                <w:rFonts w:hint="eastAsia"/>
                <w:b/>
                <w:color w:val="EE0000"/>
              </w:rPr>
              <w:t>-&gt;</w:t>
            </w:r>
            <w:r w:rsidRPr="00D6473B">
              <w:rPr>
                <w:rFonts w:hint="eastAsia"/>
              </w:rPr>
              <w:t>next</w:t>
            </w:r>
            <w:r w:rsidRPr="00D6473B">
              <w:rPr>
                <w:rFonts w:hint="eastAsia"/>
                <w:b/>
                <w:color w:val="EE0000"/>
              </w:rPr>
              <w:t>=</w:t>
            </w:r>
            <w:r w:rsidRPr="00D6473B">
              <w:rPr>
                <w:rFonts w:hint="eastAsia"/>
              </w:rPr>
              <w:t>NULL</w:t>
            </w:r>
            <w:r w:rsidRPr="00D6473B">
              <w:rPr>
                <w:rFonts w:hint="eastAsia"/>
                <w:b/>
                <w:color w:val="EE0000"/>
              </w:rPr>
              <w:t>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处理尾节点</w:t>
            </w:r>
          </w:p>
        </w:tc>
      </w:tr>
      <w:tr w:rsidR="00C61657" w14:paraId="6104D31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81DC76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F3760E" w14:textId="3C00457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  <w:t>L</w:t>
            </w:r>
            <w:r w:rsidRPr="00D6473B">
              <w:rPr>
                <w:rFonts w:hint="eastAsia"/>
                <w:b/>
                <w:color w:val="EE0000"/>
              </w:rPr>
              <w:t>-&gt;</w:t>
            </w:r>
            <w:r w:rsidRPr="00D6473B">
              <w:rPr>
                <w:rFonts w:hint="eastAsia"/>
              </w:rPr>
              <w:t>data</w:t>
            </w:r>
            <w:r w:rsidRPr="00D6473B">
              <w:rPr>
                <w:rFonts w:hint="eastAsia"/>
                <w:b/>
                <w:color w:val="EE0000"/>
              </w:rPr>
              <w:t>=</w:t>
            </w:r>
            <w:r w:rsidRPr="00D6473B">
              <w:rPr>
                <w:rFonts w:hint="eastAsia"/>
              </w:rPr>
              <w:t>n</w:t>
            </w:r>
            <w:r w:rsidRPr="00D6473B">
              <w:rPr>
                <w:rFonts w:hint="eastAsia"/>
                <w:b/>
                <w:color w:val="EE0000"/>
              </w:rPr>
              <w:t>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将</w:t>
            </w:r>
            <w:proofErr w:type="gramStart"/>
            <w:r w:rsidRPr="007D6E47">
              <w:rPr>
                <w:rFonts w:hint="eastAsia"/>
                <w:color w:val="4C94D8" w:themeColor="text2" w:themeTint="80"/>
              </w:rPr>
              <w:t>表长存入</w:t>
            </w:r>
            <w:proofErr w:type="gramEnd"/>
            <w:r w:rsidRPr="007D6E47">
              <w:rPr>
                <w:rFonts w:hint="eastAsia"/>
                <w:color w:val="4C94D8" w:themeColor="text2" w:themeTint="80"/>
              </w:rPr>
              <w:t>头节点</w:t>
            </w:r>
          </w:p>
        </w:tc>
      </w:tr>
      <w:tr w:rsidR="00C61657" w14:paraId="19EB00B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7A8E1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AAA0E3" w14:textId="717526D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return</w:t>
            </w:r>
            <w:r w:rsidRPr="00D6473B">
              <w:t xml:space="preserve"> </w:t>
            </w:r>
            <w:r w:rsidRPr="00D6473B">
              <w:rPr>
                <w:b/>
              </w:rPr>
              <w:t>true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2277083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A45299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A5A3A2F" w14:textId="365FECA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3424C30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8213D0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2E5FF9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2DCD3B6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5ED8E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5B36241" w14:textId="1907C2A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7D6E47">
              <w:rPr>
                <w:color w:val="4C94D8" w:themeColor="text2" w:themeTint="80"/>
              </w:rPr>
              <w:t>////////////////////////////////////////////////////////////////////////////////////////////////////////////</w:t>
            </w:r>
          </w:p>
        </w:tc>
      </w:tr>
      <w:tr w:rsidR="00C61657" w14:paraId="7B1922E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A4A20C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D8AAB2" w14:textId="59C43D2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*</w:t>
            </w:r>
            <w:r w:rsidRPr="007D6E47">
              <w:rPr>
                <w:rFonts w:hint="eastAsia"/>
                <w:b/>
                <w:color w:val="4C94D8" w:themeColor="text2" w:themeTint="80"/>
              </w:rPr>
              <w:t>*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color w:val="4C94D8" w:themeColor="text2" w:themeTint="80"/>
              </w:rPr>
              <w:t>输出表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b/>
                <w:color w:val="4C94D8" w:themeColor="text2" w:themeTint="80"/>
              </w:rPr>
              <w:t>**</w:t>
            </w:r>
          </w:p>
        </w:tc>
      </w:tr>
      <w:tr w:rsidR="00C61657" w14:paraId="75299D6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FE285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5E13C8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420E019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CF76E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11C70D" w14:textId="586B57B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</w:rPr>
              <w:t>void</w:t>
            </w:r>
            <w:r w:rsidRPr="00D6473B">
              <w:t xml:space="preserve"> DispList_1</w:t>
            </w:r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</w:t>
            </w:r>
            <w:r w:rsidRPr="00D6473B">
              <w:t>L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148AF1B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834660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39FC25" w14:textId="290FD63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6483C61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86133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9C4EB2" w14:textId="5F99458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</w:t>
            </w:r>
            <w:r w:rsidRPr="00D6473B">
              <w:t>p</w:t>
            </w:r>
            <w:r w:rsidRPr="00D6473B">
              <w:rPr>
                <w:b/>
                <w:color w:val="EE0000"/>
              </w:rPr>
              <w:t>=</w:t>
            </w:r>
            <w:r w:rsidRPr="00D6473B">
              <w:t>L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4B379E6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2EE71B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8CF8F5" w14:textId="160C640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proofErr w:type="spellStart"/>
            <w:r w:rsidRPr="00D6473B">
              <w:t>printf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r w:rsidRPr="007D6E47">
              <w:rPr>
                <w:color w:val="0000FF"/>
              </w:rPr>
              <w:t>"\n- - - - - - - - - - - - - - - -\n\n"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2B2B90F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9C4BBA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5F1EC1" w14:textId="7466CF5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for</w:t>
            </w:r>
            <w:r w:rsidRPr="00D6473B">
              <w:rPr>
                <w:b/>
                <w:color w:val="EE0000"/>
              </w:rPr>
              <w:t>(</w:t>
            </w:r>
            <w:r w:rsidRPr="00D6473B">
              <w:rPr>
                <w:b/>
              </w:rPr>
              <w:t>int</w:t>
            </w:r>
            <w:r w:rsidRPr="00D6473B">
              <w:t xml:space="preserve"> 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=</w:t>
            </w:r>
            <w:r w:rsidRPr="00D6473B">
              <w:t>0</w:t>
            </w:r>
            <w:r w:rsidRPr="00D6473B">
              <w:rPr>
                <w:b/>
                <w:color w:val="EE0000"/>
              </w:rPr>
              <w:t>;</w:t>
            </w:r>
            <w:r w:rsidRPr="00D6473B">
              <w:t xml:space="preserve"> 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&lt;</w:t>
            </w:r>
            <w:r w:rsidRPr="00D6473B">
              <w:t>L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data</w:t>
            </w:r>
            <w:r w:rsidRPr="00D6473B">
              <w:rPr>
                <w:b/>
                <w:color w:val="EE0000"/>
              </w:rPr>
              <w:t>;</w:t>
            </w:r>
            <w:r w:rsidRPr="00D6473B">
              <w:t xml:space="preserve"> 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++,</w:t>
            </w:r>
            <w:r w:rsidRPr="00D6473B">
              <w:t xml:space="preserve"> p</w:t>
            </w:r>
            <w:r w:rsidRPr="00D6473B">
              <w:rPr>
                <w:b/>
                <w:color w:val="EE0000"/>
              </w:rPr>
              <w:t>=</w:t>
            </w:r>
            <w:r w:rsidRPr="00D6473B">
              <w:t>p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)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6B1B3F9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3296E5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7C000F" w14:textId="272D122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proofErr w:type="spellStart"/>
            <w:r w:rsidRPr="00D6473B">
              <w:t>printf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r w:rsidRPr="007D6E47">
              <w:rPr>
                <w:color w:val="0000FF"/>
              </w:rPr>
              <w:t>"%6d"</w:t>
            </w:r>
            <w:r w:rsidRPr="00D6473B">
              <w:rPr>
                <w:b/>
                <w:color w:val="EE0000"/>
              </w:rPr>
              <w:t>,</w:t>
            </w:r>
            <w:r w:rsidRPr="00D6473B">
              <w:t>p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data</w:t>
            </w:r>
            <w:r w:rsidRPr="00D6473B">
              <w:rPr>
                <w:b/>
                <w:color w:val="EE0000"/>
              </w:rPr>
              <w:t>);</w:t>
            </w:r>
            <w:r w:rsidRPr="00D6473B">
              <w:tab/>
            </w:r>
            <w:proofErr w:type="spellStart"/>
            <w:r w:rsidRPr="00D6473B">
              <w:t>printf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r w:rsidRPr="007D6E47">
              <w:rPr>
                <w:color w:val="0000FF"/>
              </w:rPr>
              <w:t>"  -&gt; "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7AFE42A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B58554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CDA9F6" w14:textId="071F0C9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((</w:t>
            </w:r>
            <w:r w:rsidRPr="00D6473B">
              <w:t>i</w:t>
            </w:r>
            <w:r w:rsidRPr="00D6473B">
              <w:rPr>
                <w:b/>
                <w:color w:val="EE0000"/>
              </w:rPr>
              <w:t>+</w:t>
            </w:r>
            <w:r w:rsidRPr="00D6473B">
              <w:t>1</w:t>
            </w:r>
            <w:r w:rsidRPr="00D6473B">
              <w:rPr>
                <w:b/>
                <w:color w:val="EE0000"/>
              </w:rPr>
              <w:t>)</w:t>
            </w:r>
            <w:r w:rsidRPr="009F53E7">
              <w:rPr>
                <w:b/>
                <w:color w:val="EE0000"/>
              </w:rPr>
              <w:t>%</w:t>
            </w:r>
            <w:r w:rsidRPr="009F53E7">
              <w:rPr>
                <w:bCs/>
                <w:color w:val="000000" w:themeColor="text1"/>
              </w:rPr>
              <w:t>3</w:t>
            </w:r>
            <w:r w:rsidRPr="009F53E7">
              <w:rPr>
                <w:b/>
                <w:color w:val="EE0000"/>
              </w:rPr>
              <w:t>=</w:t>
            </w:r>
            <w:r w:rsidRPr="00D6473B">
              <w:rPr>
                <w:b/>
                <w:color w:val="EE0000"/>
              </w:rPr>
              <w:t>=</w:t>
            </w:r>
            <w:r w:rsidRPr="00D6473B">
              <w:t>0</w:t>
            </w:r>
            <w:r w:rsidRPr="00D6473B">
              <w:rPr>
                <w:b/>
                <w:color w:val="EE0000"/>
              </w:rPr>
              <w:t>)</w:t>
            </w:r>
            <w:r w:rsidRPr="00D6473B">
              <w:tab/>
            </w:r>
            <w:proofErr w:type="spellStart"/>
            <w:r w:rsidRPr="00D6473B">
              <w:t>printf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r w:rsidRPr="007D6E47">
              <w:rPr>
                <w:color w:val="0000FF"/>
              </w:rPr>
              <w:t>"\n"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1091614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ACBC88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D8A728" w14:textId="4D33825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4C5D6D8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51783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7CFF5C" w14:textId="4C1CB40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proofErr w:type="spellStart"/>
            <w:r w:rsidRPr="00D6473B">
              <w:t>printf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r w:rsidRPr="007D6E47">
              <w:rPr>
                <w:color w:val="0000FF"/>
              </w:rPr>
              <w:t>"  NULL"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0BCAFF6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E97870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24C5F4" w14:textId="04342C2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proofErr w:type="spellStart"/>
            <w:r w:rsidRPr="00D6473B">
              <w:t>printf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r w:rsidRPr="007D6E47">
              <w:rPr>
                <w:color w:val="0000FF"/>
              </w:rPr>
              <w:t>"\n_ _ _ _ _ _ _ _ _ _ _ _ _ _ _ _\n"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3654B10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B7D878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C5DA4D" w14:textId="608E3D9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2151F45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11360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5350DD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708FFB5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ECDAEB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B3B769" w14:textId="4BDE966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</w:rPr>
              <w:t>void</w:t>
            </w:r>
            <w:r w:rsidRPr="00D6473B">
              <w:t xml:space="preserve"> DispList_2</w:t>
            </w:r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</w:t>
            </w:r>
            <w:r w:rsidRPr="00D6473B">
              <w:t>L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2E57868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CD2C5C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FAD8AF" w14:textId="353C327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  <w:b/>
                <w:color w:val="EE0000"/>
              </w:rPr>
              <w:t>{</w:t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显示所有元素与其序号的对应关系</w:t>
            </w:r>
          </w:p>
        </w:tc>
      </w:tr>
      <w:tr w:rsidR="00C61657" w14:paraId="58E1C11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CCB677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4E1755" w14:textId="6168417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</w:t>
            </w:r>
            <w:r w:rsidRPr="00D6473B">
              <w:t>p</w:t>
            </w:r>
            <w:r w:rsidRPr="00D6473B">
              <w:rPr>
                <w:b/>
                <w:color w:val="EE0000"/>
              </w:rPr>
              <w:t>=</w:t>
            </w:r>
            <w:r w:rsidRPr="00D6473B">
              <w:t>L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0BDC3E1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59F609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49AF71" w14:textId="77A53ED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当前表中的元素及其序号对映：</w:t>
            </w:r>
            <w:r w:rsidRPr="007D6E47">
              <w:rPr>
                <w:rFonts w:hint="eastAsia"/>
                <w:color w:val="0000FF"/>
              </w:rPr>
              <w:t>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75D4725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8C765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A53AFA" w14:textId="19687D3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proofErr w:type="spellStart"/>
            <w:r w:rsidRPr="00D6473B">
              <w:t>cout</w:t>
            </w:r>
            <w:proofErr w:type="spellEnd"/>
            <w:r w:rsidRPr="00D6473B">
              <w:rPr>
                <w:b/>
                <w:color w:val="EE0000"/>
              </w:rPr>
              <w:t>&lt;&lt;</w:t>
            </w:r>
            <w:r w:rsidRPr="007D6E47">
              <w:rPr>
                <w:color w:val="0000FF"/>
              </w:rPr>
              <w:t>"_ _ _ _ _ _ _ _ _ _ _ _ _ _ _ _\n"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705CC12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028B3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A3F78E" w14:textId="5897BEE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for</w:t>
            </w:r>
            <w:r w:rsidRPr="00D6473B">
              <w:rPr>
                <w:b/>
                <w:color w:val="EE0000"/>
              </w:rPr>
              <w:t>(</w:t>
            </w:r>
            <w:r w:rsidRPr="00D6473B">
              <w:rPr>
                <w:b/>
              </w:rPr>
              <w:t>int</w:t>
            </w:r>
            <w:r w:rsidRPr="00D6473B">
              <w:t xml:space="preserve"> 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=</w:t>
            </w:r>
            <w:r w:rsidRPr="00D6473B">
              <w:t>1</w:t>
            </w:r>
            <w:r w:rsidRPr="00D6473B">
              <w:rPr>
                <w:b/>
                <w:color w:val="EE0000"/>
              </w:rPr>
              <w:t>;</w:t>
            </w:r>
            <w:r w:rsidRPr="00D6473B">
              <w:t xml:space="preserve"> 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&lt;=</w:t>
            </w:r>
            <w:r w:rsidRPr="00D6473B">
              <w:t>L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data</w:t>
            </w:r>
            <w:r w:rsidRPr="00D6473B">
              <w:rPr>
                <w:b/>
                <w:color w:val="EE0000"/>
              </w:rPr>
              <w:t>;</w:t>
            </w:r>
            <w:r w:rsidRPr="00D6473B">
              <w:t xml:space="preserve"> 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++,</w:t>
            </w:r>
            <w:r w:rsidRPr="00D6473B">
              <w:t xml:space="preserve"> p</w:t>
            </w:r>
            <w:r w:rsidRPr="00D6473B">
              <w:rPr>
                <w:b/>
                <w:color w:val="EE0000"/>
              </w:rPr>
              <w:t>=</w:t>
            </w:r>
            <w:r w:rsidRPr="00D6473B">
              <w:t>p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297B906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8D67A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4CEB828" w14:textId="508398A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</w:t>
            </w:r>
            <w:r w:rsidRPr="00D6473B">
              <w:t>p</w:t>
            </w:r>
            <w:r w:rsidRPr="00D6473B">
              <w:rPr>
                <w:b/>
                <w:color w:val="EE0000"/>
              </w:rPr>
              <w:t>!=</w:t>
            </w:r>
            <w:r w:rsidRPr="00D6473B">
              <w:rPr>
                <w:bCs/>
                <w:color w:val="000000" w:themeColor="text1"/>
              </w:rPr>
              <w:t>N</w:t>
            </w:r>
            <w:r w:rsidRPr="00D6473B">
              <w:t>ULL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576467E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9651EE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75E4AB2" w14:textId="63843EB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 xml:space="preserve">"  </w:t>
            </w:r>
            <w:r w:rsidRPr="007D6E47">
              <w:rPr>
                <w:rFonts w:hint="eastAsia"/>
                <w:color w:val="0000FF"/>
              </w:rPr>
              <w:t>序号</w:t>
            </w:r>
            <w:r w:rsidRPr="007D6E47">
              <w:rPr>
                <w:rFonts w:hint="eastAsia"/>
                <w:color w:val="0000FF"/>
              </w:rPr>
              <w:t xml:space="preserve"> "</w:t>
            </w:r>
            <w:r w:rsidRPr="00D6473B">
              <w:rPr>
                <w:rFonts w:hint="eastAsia"/>
                <w:b/>
                <w:color w:val="EE0000"/>
              </w:rPr>
              <w:t>&lt;&lt;</w:t>
            </w:r>
            <w:proofErr w:type="spellStart"/>
            <w:r w:rsidRPr="00D6473B">
              <w:rPr>
                <w:rFonts w:hint="eastAsia"/>
              </w:rPr>
              <w:t>i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>": \t\t"</w:t>
            </w:r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D6473B">
              <w:rPr>
                <w:rFonts w:hint="eastAsia"/>
              </w:rPr>
              <w:t>p</w:t>
            </w:r>
            <w:r w:rsidRPr="00D6473B">
              <w:rPr>
                <w:rFonts w:hint="eastAsia"/>
                <w:b/>
                <w:color w:val="EE0000"/>
              </w:rPr>
              <w:t>-&gt;</w:t>
            </w:r>
            <w:r w:rsidRPr="00D6473B">
              <w:rPr>
                <w:rFonts w:hint="eastAsia"/>
              </w:rPr>
              <w:t>data</w:t>
            </w:r>
            <w:r w:rsidRPr="00D6473B">
              <w:rPr>
                <w:rFonts w:hint="eastAsia"/>
                <w:b/>
                <w:color w:val="EE0000"/>
              </w:rPr>
              <w:t>&lt;&lt;</w:t>
            </w:r>
            <w:proofErr w:type="spellStart"/>
            <w:r w:rsidRPr="00D6473B">
              <w:rPr>
                <w:rFonts w:hint="eastAsia"/>
              </w:rPr>
              <w:t>endl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078B592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B88C8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F2CC11" w14:textId="636702F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proofErr w:type="spellStart"/>
            <w:r w:rsidRPr="00D6473B">
              <w:t>cout</w:t>
            </w:r>
            <w:proofErr w:type="spellEnd"/>
            <w:r w:rsidRPr="00D6473B">
              <w:rPr>
                <w:b/>
                <w:color w:val="EE0000"/>
              </w:rPr>
              <w:t>&lt;&lt;</w:t>
            </w:r>
            <w:r w:rsidRPr="007D6E47">
              <w:rPr>
                <w:color w:val="0000FF"/>
              </w:rPr>
              <w:t>"_ _ _ _ _ _ _ _ _ _ _ _ _ _ _ _\n"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0E01D2B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D4F272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9E8FDC" w14:textId="01E8B93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01F5C58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2601B0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F931BB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5F858BD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E85C56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F21E6A" w14:textId="58150D8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7D6E47">
              <w:rPr>
                <w:color w:val="4C94D8" w:themeColor="text2" w:themeTint="80"/>
              </w:rPr>
              <w:t>////////////////////////////////////////////////////////////////////////////////////////////////////////////</w:t>
            </w:r>
          </w:p>
        </w:tc>
      </w:tr>
      <w:tr w:rsidR="00C61657" w14:paraId="08F4357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88BF28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E345A8" w14:textId="3AB5AD0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*</w:t>
            </w:r>
            <w:r w:rsidRPr="007D6E47">
              <w:rPr>
                <w:rFonts w:hint="eastAsia"/>
                <w:b/>
                <w:color w:val="4C94D8" w:themeColor="text2" w:themeTint="80"/>
              </w:rPr>
              <w:t>*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color w:val="4C94D8" w:themeColor="text2" w:themeTint="80"/>
              </w:rPr>
              <w:t>查找系统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b/>
                <w:color w:val="4C94D8" w:themeColor="text2" w:themeTint="80"/>
              </w:rPr>
              <w:t>**</w:t>
            </w:r>
          </w:p>
        </w:tc>
      </w:tr>
      <w:tr w:rsidR="00C61657" w14:paraId="047ABD3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9B17ED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95B73EA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030A1A9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EAEDBB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308FD2" w14:textId="66BB7EA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</w:rPr>
              <w:t>void</w:t>
            </w:r>
            <w:r w:rsidRPr="00D6473B">
              <w:t xml:space="preserve"> </w:t>
            </w:r>
            <w:proofErr w:type="spellStart"/>
            <w:r w:rsidRPr="00D6473B">
              <w:t>Search_sys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</w:t>
            </w:r>
            <w:r w:rsidRPr="00D6473B">
              <w:t>L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319CBA2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43811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BBA458" w14:textId="41F6540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07EEDC4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DD1754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8D6F2C" w14:textId="2201C94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int</w:t>
            </w:r>
            <w:r w:rsidRPr="00D6473B">
              <w:t xml:space="preserve"> choice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49F1C1D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D2FB5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00F633" w14:textId="3993D95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char</w:t>
            </w:r>
            <w:r w:rsidRPr="00D6473B">
              <w:t xml:space="preserve"> c</w:t>
            </w:r>
            <w:r w:rsidRPr="00D6473B">
              <w:rPr>
                <w:b/>
                <w:color w:val="EE0000"/>
              </w:rPr>
              <w:t>=</w:t>
            </w:r>
            <w:r w:rsidRPr="00D6473B">
              <w:t>'N'</w:t>
            </w:r>
            <w:r w:rsidRPr="00D6473B">
              <w:rPr>
                <w:b/>
                <w:color w:val="EE0000"/>
              </w:rPr>
              <w:t>;</w:t>
            </w:r>
            <w:r w:rsidRPr="00D6473B">
              <w:t xml:space="preserve"> </w:t>
            </w:r>
          </w:p>
        </w:tc>
      </w:tr>
      <w:tr w:rsidR="00C61657" w14:paraId="78957B2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0311A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C938D1" w14:textId="78051CE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rPr>
                <w:b/>
              </w:rPr>
              <w:t>do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1D24E32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F50C6F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EE6851" w14:textId="77324B9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  <w:t>choice</w:t>
            </w:r>
            <w:r w:rsidRPr="00D6473B">
              <w:rPr>
                <w:b/>
                <w:color w:val="EE0000"/>
              </w:rPr>
              <w:t>=</w:t>
            </w:r>
            <w:r w:rsidRPr="00D6473B">
              <w:t>999</w:t>
            </w:r>
            <w:r w:rsidRPr="00D6473B">
              <w:rPr>
                <w:b/>
                <w:color w:val="EE0000"/>
              </w:rPr>
              <w:t>;</w:t>
            </w:r>
            <w:r w:rsidRPr="00D6473B">
              <w:t xml:space="preserve"> c</w:t>
            </w:r>
            <w:r w:rsidRPr="00D6473B">
              <w:rPr>
                <w:b/>
                <w:color w:val="EE0000"/>
              </w:rPr>
              <w:t>=</w:t>
            </w:r>
            <w:r w:rsidRPr="00D6473B">
              <w:t>'N'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08DECCA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CFF36D6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E76372" w14:textId="5F89D38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  <w:t>system</w:t>
            </w:r>
            <w:r w:rsidRPr="00D6473B">
              <w:rPr>
                <w:b/>
                <w:color w:val="EE0000"/>
              </w:rPr>
              <w:t>(</w:t>
            </w:r>
            <w:r w:rsidRPr="007D6E47">
              <w:rPr>
                <w:color w:val="0000FF"/>
              </w:rPr>
              <w:t>"</w:t>
            </w:r>
            <w:proofErr w:type="spellStart"/>
            <w:r w:rsidRPr="007D6E47">
              <w:rPr>
                <w:color w:val="0000FF"/>
              </w:rPr>
              <w:t>cls</w:t>
            </w:r>
            <w:proofErr w:type="spellEnd"/>
            <w:r w:rsidRPr="007D6E47">
              <w:rPr>
                <w:color w:val="0000FF"/>
              </w:rPr>
              <w:t>"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0D5F792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20A5D8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B2B892" w14:textId="458440B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>"*******</w:t>
            </w:r>
            <w:r w:rsidRPr="007D6E47">
              <w:rPr>
                <w:rFonts w:hint="eastAsia"/>
                <w:color w:val="0000FF"/>
              </w:rPr>
              <w:t>整形链表操作</w:t>
            </w:r>
            <w:r w:rsidRPr="007D6E47">
              <w:rPr>
                <w:rFonts w:hint="eastAsia"/>
                <w:color w:val="0000FF"/>
              </w:rPr>
              <w:t>*******\n"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639E866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3FE6C7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932FD4" w14:textId="7DB2F36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proofErr w:type="spellStart"/>
            <w:r w:rsidRPr="00D6473B">
              <w:t>cout</w:t>
            </w:r>
            <w:proofErr w:type="spellEnd"/>
            <w:r w:rsidRPr="00D6473B">
              <w:rPr>
                <w:b/>
                <w:color w:val="EE0000"/>
              </w:rPr>
              <w:t>&lt;&lt;</w:t>
            </w:r>
            <w:r w:rsidRPr="007D6E47">
              <w:rPr>
                <w:color w:val="0000FF"/>
              </w:rPr>
              <w:t>"--------------------------\n"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0C92094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9478F9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95BA9E8" w14:textId="520EBBF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   </w:t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>"---------</w:t>
            </w:r>
            <w:r w:rsidRPr="007D6E47">
              <w:rPr>
                <w:rFonts w:hint="eastAsia"/>
                <w:color w:val="0000FF"/>
              </w:rPr>
              <w:t>查询系统</w:t>
            </w:r>
            <w:r w:rsidRPr="007D6E47">
              <w:rPr>
                <w:rFonts w:hint="eastAsia"/>
                <w:color w:val="0000FF"/>
              </w:rPr>
              <w:t>---------\n"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69A70B0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C7633D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AF5044" w14:textId="29C069B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    </w:t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 xml:space="preserve">"      1  </w:t>
            </w:r>
            <w:r w:rsidRPr="007D6E47">
              <w:rPr>
                <w:rFonts w:hint="eastAsia"/>
                <w:color w:val="0000FF"/>
              </w:rPr>
              <w:t>返回表长度</w:t>
            </w:r>
            <w:r w:rsidRPr="007D6E47">
              <w:rPr>
                <w:rFonts w:hint="eastAsia"/>
                <w:color w:val="0000FF"/>
              </w:rPr>
              <w:t xml:space="preserve">       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2F57990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097E5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40C1CC" w14:textId="55A56D7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    </w:t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 xml:space="preserve">"      2  </w:t>
            </w:r>
            <w:r w:rsidRPr="007D6E47">
              <w:rPr>
                <w:rFonts w:hint="eastAsia"/>
                <w:color w:val="0000FF"/>
              </w:rPr>
              <w:t>遍历显示表</w:t>
            </w:r>
            <w:r w:rsidRPr="007D6E47">
              <w:rPr>
                <w:rFonts w:hint="eastAsia"/>
                <w:color w:val="0000FF"/>
              </w:rPr>
              <w:t xml:space="preserve">       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100462D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411BF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D9C26A" w14:textId="46649CE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    </w:t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 xml:space="preserve">"      3 </w:t>
            </w:r>
            <w:r w:rsidRPr="007D6E47">
              <w:rPr>
                <w:rFonts w:hint="eastAsia"/>
                <w:color w:val="0000FF"/>
              </w:rPr>
              <w:t>按序查找元素</w:t>
            </w:r>
            <w:r w:rsidRPr="007D6E47">
              <w:rPr>
                <w:rFonts w:hint="eastAsia"/>
                <w:color w:val="0000FF"/>
              </w:rPr>
              <w:t xml:space="preserve">      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5691B75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D6B55A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C285BF" w14:textId="1CE5539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    </w:t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 xml:space="preserve">"      4 </w:t>
            </w:r>
            <w:r w:rsidRPr="007D6E47">
              <w:rPr>
                <w:rFonts w:hint="eastAsia"/>
                <w:color w:val="0000FF"/>
              </w:rPr>
              <w:t>按值查找元素</w:t>
            </w:r>
            <w:r w:rsidRPr="007D6E47">
              <w:rPr>
                <w:rFonts w:hint="eastAsia"/>
                <w:color w:val="0000FF"/>
              </w:rPr>
              <w:t xml:space="preserve">      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7B98E84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B28BA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A3BD10" w14:textId="24C4AEB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    </w:t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 xml:space="preserve">"      0   </w:t>
            </w:r>
            <w:r w:rsidRPr="007D6E47">
              <w:rPr>
                <w:rFonts w:hint="eastAsia"/>
                <w:color w:val="0000FF"/>
              </w:rPr>
              <w:t>退出程序</w:t>
            </w:r>
            <w:r w:rsidRPr="007D6E47">
              <w:rPr>
                <w:rFonts w:hint="eastAsia"/>
                <w:color w:val="0000FF"/>
              </w:rPr>
              <w:t xml:space="preserve">        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3694FD4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168DB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47A515" w14:textId="287024D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</w:t>
            </w:r>
            <w:proofErr w:type="spellStart"/>
            <w:r w:rsidRPr="00D6473B">
              <w:t>cout</w:t>
            </w:r>
            <w:proofErr w:type="spellEnd"/>
            <w:r w:rsidRPr="00D6473B">
              <w:rPr>
                <w:b/>
                <w:color w:val="EE0000"/>
              </w:rPr>
              <w:t>&lt;&lt;</w:t>
            </w:r>
            <w:r w:rsidRPr="007D6E47">
              <w:rPr>
                <w:color w:val="0000FF"/>
              </w:rPr>
              <w:t>"--------------------------\n"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18F713D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6621466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B5652C" w14:textId="7141E49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proofErr w:type="spellStart"/>
            <w:r w:rsidRPr="00D6473B">
              <w:t>cout</w:t>
            </w:r>
            <w:proofErr w:type="spellEnd"/>
            <w:r w:rsidRPr="00D6473B">
              <w:rPr>
                <w:b/>
                <w:color w:val="EE0000"/>
              </w:rPr>
              <w:t>&lt;&lt;</w:t>
            </w:r>
            <w:r w:rsidRPr="007D6E47">
              <w:rPr>
                <w:color w:val="0000FF"/>
              </w:rPr>
              <w:t>"**************************\n"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263FE10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A80192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526029" w14:textId="07EBF75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    </w:t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请选择</w:t>
            </w:r>
            <w:r w:rsidRPr="007D6E47">
              <w:rPr>
                <w:rFonts w:hint="eastAsia"/>
                <w:color w:val="0000FF"/>
              </w:rPr>
              <w:t xml:space="preserve"> (0-4): "</w:t>
            </w:r>
            <w:r w:rsidRPr="00D6473B">
              <w:rPr>
                <w:rFonts w:hint="eastAsia"/>
                <w:b/>
                <w:color w:val="EE0000"/>
              </w:rPr>
              <w:t>);</w:t>
            </w:r>
          </w:p>
        </w:tc>
      </w:tr>
      <w:tr w:rsidR="00C61657" w14:paraId="1239532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6A12B8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010DE9F" w14:textId="027D516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</w:t>
            </w:r>
            <w:proofErr w:type="spellStart"/>
            <w:r w:rsidRPr="00D6473B">
              <w:t>cin</w:t>
            </w:r>
            <w:proofErr w:type="spellEnd"/>
            <w:r w:rsidRPr="00D6473B">
              <w:rPr>
                <w:b/>
                <w:color w:val="EE0000"/>
              </w:rPr>
              <w:t>&gt;&gt;(</w:t>
            </w:r>
            <w:r w:rsidRPr="00D6473B">
              <w:t>c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1019E12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6C04C6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3F7937" w14:textId="1CA7984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choice</w:t>
            </w:r>
            <w:r w:rsidRPr="00D6473B">
              <w:rPr>
                <w:b/>
                <w:color w:val="EE0000"/>
              </w:rPr>
              <w:t>=</w:t>
            </w:r>
            <w:r w:rsidRPr="009F53E7">
              <w:rPr>
                <w:color w:val="000000" w:themeColor="text1"/>
              </w:rPr>
              <w:t>input(c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0EBDACF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FEE57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B6CC04" w14:textId="6488E14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</w:t>
            </w:r>
            <w:proofErr w:type="spellStart"/>
            <w:r w:rsidRPr="00D6473B">
              <w:t>clear</w:t>
            </w:r>
            <w:r w:rsidRPr="009F53E7">
              <w:rPr>
                <w:color w:val="000000" w:themeColor="text1"/>
              </w:rPr>
              <w:t>InputBu</w:t>
            </w:r>
            <w:r w:rsidRPr="00D6473B">
              <w:t>ffer</w:t>
            </w:r>
            <w:proofErr w:type="spellEnd"/>
            <w:r w:rsidRPr="00D6473B">
              <w:rPr>
                <w:b/>
                <w:color w:val="EE0000"/>
              </w:rPr>
              <w:t>();</w:t>
            </w:r>
          </w:p>
        </w:tc>
      </w:tr>
      <w:tr w:rsidR="00C61657" w14:paraId="263E307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0B0B05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56A9E0D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74C332E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D3BF2B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DBF7EE" w14:textId="72379F0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</w:t>
            </w:r>
            <w:r w:rsidRPr="00D6473B">
              <w:rPr>
                <w:b/>
              </w:rPr>
              <w:t>switch</w:t>
            </w:r>
            <w:r w:rsidRPr="00D6473B">
              <w:rPr>
                <w:b/>
                <w:color w:val="EE0000"/>
              </w:rPr>
              <w:t>(</w:t>
            </w:r>
            <w:r w:rsidRPr="00D6473B">
              <w:t>choice</w:t>
            </w:r>
            <w:r w:rsidRPr="00D6473B">
              <w:rPr>
                <w:b/>
                <w:color w:val="EE0000"/>
              </w:rPr>
              <w:t>)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3399B5D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FBBCE9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F1716F" w14:textId="5ADCFD3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  <w:b/>
              </w:rPr>
              <w:t>case</w:t>
            </w:r>
            <w:r w:rsidRPr="00D6473B">
              <w:rPr>
                <w:rFonts w:hint="eastAsia"/>
              </w:rPr>
              <w:t xml:space="preserve"> 0</w:t>
            </w:r>
            <w:r w:rsidRPr="00D6473B">
              <w:rPr>
                <w:rFonts w:hint="eastAsia"/>
                <w:b/>
                <w:color w:val="EE0000"/>
              </w:rPr>
              <w:t>:</w:t>
            </w:r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</w:rPr>
              <w:t>return</w:t>
            </w:r>
            <w:r w:rsidRPr="00D6473B">
              <w:rPr>
                <w:rFonts w:hint="eastAsia"/>
                <w:b/>
                <w:color w:val="EE0000"/>
              </w:rPr>
              <w:t>;</w:t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退出子程序</w:t>
            </w:r>
          </w:p>
        </w:tc>
      </w:tr>
      <w:tr w:rsidR="00C61657" w14:paraId="5C7B647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CE4DC2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DEE81D" w14:textId="6AEB75B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22267AA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46244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EA2F54" w14:textId="660F803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case</w:t>
            </w:r>
            <w:r w:rsidRPr="00D6473B">
              <w:t xml:space="preserve"> 1</w:t>
            </w:r>
            <w:r w:rsidRPr="00D6473B">
              <w:rPr>
                <w:b/>
                <w:color w:val="EE0000"/>
              </w:rPr>
              <w:t>: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57FE131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F98CD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9D9231" w14:textId="7BB6815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int</w:t>
            </w:r>
            <w:r w:rsidRPr="00D6473B">
              <w:t xml:space="preserve"> n</w:t>
            </w:r>
            <w:r w:rsidRPr="00D6473B">
              <w:rPr>
                <w:b/>
                <w:color w:val="EE0000"/>
              </w:rPr>
              <w:t>=</w:t>
            </w:r>
            <w:proofErr w:type="spellStart"/>
            <w:r w:rsidRPr="00D6473B">
              <w:t>ListLength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r w:rsidRPr="00D6473B">
              <w:t>L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34E2377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CA3081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57AD8F6" w14:textId="62C813D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</w:t>
            </w:r>
            <w:r w:rsidRPr="00D6473B">
              <w:t>n</w:t>
            </w:r>
            <w:r w:rsidRPr="00D6473B">
              <w:rPr>
                <w:b/>
                <w:color w:val="EE0000"/>
              </w:rPr>
              <w:t>==</w:t>
            </w:r>
            <w:r w:rsidR="00D6473B" w:rsidRPr="00D6473B">
              <w:rPr>
                <w:color w:val="000000" w:themeColor="text1"/>
              </w:rPr>
              <w:t>-1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1469148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2F305F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37B6B6" w14:textId="6B71B3B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 xml:space="preserve">"\n---- </w:t>
            </w:r>
            <w:r w:rsidRPr="007D6E47">
              <w:rPr>
                <w:rFonts w:hint="eastAsia"/>
                <w:color w:val="0000FF"/>
              </w:rPr>
              <w:t>顺序表节点丢失</w:t>
            </w:r>
            <w:r w:rsidRPr="007D6E47">
              <w:rPr>
                <w:rFonts w:hint="eastAsia"/>
                <w:color w:val="0000FF"/>
              </w:rPr>
              <w:t>! ----"</w:t>
            </w:r>
            <w:r w:rsidRPr="00D6473B">
              <w:rPr>
                <w:rFonts w:hint="eastAsia"/>
                <w:b/>
                <w:color w:val="EE0000"/>
              </w:rPr>
              <w:t>);</w:t>
            </w:r>
          </w:p>
        </w:tc>
      </w:tr>
      <w:tr w:rsidR="00C61657" w14:paraId="78E9B58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1B8994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DC3BAB" w14:textId="0408059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else</w:t>
            </w:r>
          </w:p>
        </w:tc>
      </w:tr>
      <w:tr w:rsidR="00C61657" w14:paraId="57FA7D6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77657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7CC0BB" w14:textId="42CC306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 xml:space="preserve">"\n---- </w:t>
            </w:r>
            <w:r w:rsidRPr="007D6E47">
              <w:rPr>
                <w:rFonts w:hint="eastAsia"/>
                <w:color w:val="0000FF"/>
              </w:rPr>
              <w:t>顺序表长度为</w:t>
            </w:r>
            <w:r w:rsidRPr="007D6E47">
              <w:rPr>
                <w:rFonts w:hint="eastAsia"/>
                <w:color w:val="0000FF"/>
              </w:rPr>
              <w:t>%d ----"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>n</w:t>
            </w:r>
            <w:r w:rsidRPr="00D6473B">
              <w:rPr>
                <w:rFonts w:hint="eastAsia"/>
                <w:b/>
                <w:color w:val="EE0000"/>
              </w:rPr>
              <w:t>);</w:t>
            </w:r>
          </w:p>
        </w:tc>
      </w:tr>
      <w:tr w:rsidR="00C61657" w14:paraId="6CF1514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9433D6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9742FA" w14:textId="2E68B2A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break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7EEA7BB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C40A7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D32976" w14:textId="0199CFF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70F9A14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7673DE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BF6E5C" w14:textId="04CAF0E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3590533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1EAF77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24D1C6" w14:textId="7889533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case</w:t>
            </w:r>
            <w:r w:rsidRPr="00D6473B">
              <w:t xml:space="preserve"> 2</w:t>
            </w:r>
            <w:r w:rsidRPr="00D6473B">
              <w:rPr>
                <w:b/>
                <w:color w:val="EE0000"/>
              </w:rPr>
              <w:t>: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7F18D9C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3887C16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0D162F" w14:textId="474972B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  <w:t>DispList_1</w:t>
            </w:r>
            <w:r w:rsidRPr="00D6473B">
              <w:rPr>
                <w:b/>
                <w:color w:val="EE0000"/>
              </w:rPr>
              <w:t>(</w:t>
            </w:r>
            <w:r w:rsidRPr="00D6473B">
              <w:t>L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60A066F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70418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8DF298" w14:textId="67C3F23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break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335FAC0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359755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F8A85C" w14:textId="632FDFE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5B81BCF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0C0E0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825EF6" w14:textId="3EAC818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192F6F7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7793AE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D4A7A0" w14:textId="7AF2A44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    </w:t>
            </w:r>
            <w:r w:rsidRPr="00D6473B">
              <w:rPr>
                <w:b/>
              </w:rPr>
              <w:t>case</w:t>
            </w:r>
            <w:r w:rsidRPr="00D6473B">
              <w:t xml:space="preserve"> 3</w:t>
            </w:r>
            <w:r w:rsidRPr="00D6473B">
              <w:rPr>
                <w:b/>
                <w:color w:val="EE0000"/>
              </w:rPr>
              <w:t>: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07C3CA0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E2BD47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8231F7" w14:textId="499568D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    </w:t>
            </w:r>
            <w:r w:rsidRPr="00D6473B">
              <w:tab/>
            </w:r>
            <w:r w:rsidRPr="00D6473B">
              <w:rPr>
                <w:b/>
              </w:rPr>
              <w:t>int</w:t>
            </w:r>
            <w:r w:rsidRPr="00D6473B">
              <w:t xml:space="preserve"> 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;</w:t>
            </w:r>
            <w:r w:rsidRPr="00D6473B">
              <w:t xml:space="preserve"> </w:t>
            </w:r>
            <w:r w:rsidRPr="00D6473B">
              <w:rPr>
                <w:b/>
              </w:rPr>
              <w:t>bool</w:t>
            </w:r>
            <w:r w:rsidRPr="00D6473B">
              <w:t xml:space="preserve"> bl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6AF665E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119FA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26B4E4" w14:textId="03E42F1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    </w:t>
            </w:r>
            <w:r w:rsidRPr="00D6473B">
              <w:tab/>
            </w:r>
            <w:proofErr w:type="spellStart"/>
            <w:r w:rsidRPr="00D6473B">
              <w:rPr>
                <w:b/>
              </w:rPr>
              <w:t>ElemType</w:t>
            </w:r>
            <w:proofErr w:type="spellEnd"/>
            <w:r w:rsidRPr="00D6473B">
              <w:t xml:space="preserve"> e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741713F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DAF274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83D88C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74D3E2B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970497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BF8165" w14:textId="63EE57A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  <w:b/>
              </w:rPr>
              <w:t>if</w:t>
            </w:r>
            <w:r w:rsidRPr="00D6473B">
              <w:rPr>
                <w:rFonts w:hint="eastAsia"/>
                <w:b/>
                <w:color w:val="EE0000"/>
              </w:rPr>
              <w:t>(!</w:t>
            </w:r>
            <w:r w:rsidRPr="009F53E7">
              <w:rPr>
                <w:rFonts w:hint="eastAsia"/>
                <w:color w:val="000000" w:themeColor="text1"/>
              </w:rPr>
              <w:t>Input(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请输入要查找的序号</w:t>
            </w:r>
            <w:r w:rsidRPr="007D6E47">
              <w:rPr>
                <w:rFonts w:hint="eastAsia"/>
                <w:color w:val="0000FF"/>
              </w:rPr>
              <w:t>:"</w:t>
            </w:r>
            <w:r w:rsidRPr="00D6473B">
              <w:rPr>
                <w:rFonts w:hint="eastAsia"/>
                <w:b/>
                <w:color w:val="EE0000"/>
              </w:rPr>
              <w:t>,&amp;</w:t>
            </w:r>
            <w:proofErr w:type="spellStart"/>
            <w:r w:rsidRPr="00D6473B">
              <w:rPr>
                <w:rFonts w:hint="eastAsia"/>
              </w:rPr>
              <w:t>i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))</w:t>
            </w:r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</w:rPr>
              <w:t>break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3661177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108242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5F62E1" w14:textId="49A639A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78DBF21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736BF26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4FF7A3" w14:textId="08FF73A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</w:r>
            <w:r w:rsidRPr="00D6473B">
              <w:tab/>
            </w:r>
            <w:r w:rsidRPr="00D6473B">
              <w:tab/>
              <w:t>bl</w:t>
            </w:r>
            <w:r w:rsidRPr="00D6473B">
              <w:rPr>
                <w:b/>
                <w:color w:val="EE0000"/>
              </w:rPr>
              <w:t>=</w:t>
            </w:r>
            <w:proofErr w:type="spellStart"/>
            <w:r w:rsidRPr="00D6473B">
              <w:t>GetElem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r w:rsidRPr="00D6473B">
              <w:t>L</w:t>
            </w:r>
            <w:r w:rsidRPr="00D6473B">
              <w:rPr>
                <w:b/>
                <w:color w:val="EE0000"/>
              </w:rPr>
              <w:t>,</w:t>
            </w:r>
            <w:r w:rsidRPr="00D6473B">
              <w:t xml:space="preserve"> 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,</w:t>
            </w:r>
            <w:r w:rsidRPr="00D6473B">
              <w:t xml:space="preserve"> e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0C46C91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225A8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F8D66C" w14:textId="4B054E7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>"\n----- %s</w:t>
            </w:r>
            <w:r w:rsidRPr="007D6E47">
              <w:rPr>
                <w:rFonts w:hint="eastAsia"/>
                <w:color w:val="0000FF"/>
              </w:rPr>
              <w:t>该序号</w:t>
            </w:r>
            <w:r w:rsidRPr="007D6E47">
              <w:rPr>
                <w:rFonts w:hint="eastAsia"/>
                <w:color w:val="0000FF"/>
              </w:rPr>
              <w:t xml:space="preserve"> -------\</w:t>
            </w:r>
            <w:proofErr w:type="spellStart"/>
            <w:r w:rsidRPr="007D6E47">
              <w:rPr>
                <w:rFonts w:hint="eastAsia"/>
                <w:color w:val="0000FF"/>
              </w:rPr>
              <w:t>n"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>bl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?</w:t>
            </w:r>
            <w:r w:rsidRPr="007D6E47">
              <w:rPr>
                <w:rFonts w:hint="eastAsia"/>
                <w:color w:val="0000FF"/>
              </w:rPr>
              <w:t>"</w:t>
            </w:r>
            <w:r w:rsidRPr="007D6E47">
              <w:rPr>
                <w:rFonts w:hint="eastAsia"/>
                <w:color w:val="0000FF"/>
              </w:rPr>
              <w:t>查到</w:t>
            </w:r>
            <w:r w:rsidRPr="007D6E47">
              <w:rPr>
                <w:rFonts w:hint="eastAsia"/>
                <w:color w:val="0000FF"/>
              </w:rPr>
              <w:t>"</w:t>
            </w:r>
            <w:r w:rsidRPr="00D6473B">
              <w:rPr>
                <w:rFonts w:hint="eastAsia"/>
                <w:b/>
                <w:color w:val="EE0000"/>
              </w:rPr>
              <w:t>:</w:t>
            </w:r>
            <w:r w:rsidRPr="007D6E47">
              <w:rPr>
                <w:rFonts w:hint="eastAsia"/>
                <w:color w:val="0000FF"/>
              </w:rPr>
              <w:t>"</w:t>
            </w:r>
            <w:r w:rsidRPr="007D6E47">
              <w:rPr>
                <w:rFonts w:hint="eastAsia"/>
                <w:color w:val="0000FF"/>
              </w:rPr>
              <w:t>未查到</w:t>
            </w:r>
            <w:r w:rsidRPr="007D6E47">
              <w:rPr>
                <w:rFonts w:hint="eastAsia"/>
                <w:color w:val="0000FF"/>
              </w:rPr>
              <w:t>"</w:t>
            </w:r>
            <w:r w:rsidRPr="00D6473B">
              <w:rPr>
                <w:rFonts w:hint="eastAsia"/>
                <w:b/>
                <w:color w:val="EE0000"/>
              </w:rPr>
              <w:t>);</w:t>
            </w:r>
          </w:p>
        </w:tc>
      </w:tr>
      <w:tr w:rsidR="00C61657" w14:paraId="79C7441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0CB6C7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0C312D" w14:textId="259F57C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68526C">
              <w:rPr>
                <w:rFonts w:hint="eastAsia"/>
                <w:color w:val="4C94D8" w:themeColor="text2" w:themeTint="80"/>
              </w:rPr>
              <w:t>//</w:t>
            </w:r>
            <w:proofErr w:type="spellStart"/>
            <w:r w:rsidRPr="0068526C">
              <w:rPr>
                <w:rFonts w:hint="eastAsia"/>
                <w:color w:val="4C94D8" w:themeColor="text2" w:themeTint="80"/>
              </w:rPr>
              <w:t>bl</w:t>
            </w:r>
            <w:r w:rsidRPr="0068526C">
              <w:rPr>
                <w:rFonts w:hint="eastAsia"/>
                <w:b/>
                <w:color w:val="4C94D8" w:themeColor="text2" w:themeTint="80"/>
              </w:rPr>
              <w:t>?</w:t>
            </w:r>
            <w:r w:rsidRPr="0068526C">
              <w:rPr>
                <w:rFonts w:hint="eastAsia"/>
                <w:color w:val="4C94D8" w:themeColor="text2" w:themeTint="80"/>
              </w:rPr>
              <w:t>printf</w:t>
            </w:r>
            <w:proofErr w:type="spellEnd"/>
            <w:r w:rsidRPr="0068526C">
              <w:rPr>
                <w:rFonts w:hint="eastAsia"/>
                <w:b/>
                <w:color w:val="4C94D8" w:themeColor="text2" w:themeTint="80"/>
              </w:rPr>
              <w:t>(</w:t>
            </w:r>
            <w:r w:rsidRPr="0068526C">
              <w:rPr>
                <w:rFonts w:hint="eastAsia"/>
                <w:color w:val="4C94D8" w:themeColor="text2" w:themeTint="80"/>
              </w:rPr>
              <w:t>"</w:t>
            </w:r>
            <w:r w:rsidRPr="0068526C">
              <w:rPr>
                <w:rFonts w:hint="eastAsia"/>
                <w:color w:val="4C94D8" w:themeColor="text2" w:themeTint="80"/>
              </w:rPr>
              <w:t>值为</w:t>
            </w:r>
            <w:r w:rsidRPr="0068526C">
              <w:rPr>
                <w:rFonts w:hint="eastAsia"/>
                <w:color w:val="4C94D8" w:themeColor="text2" w:themeTint="80"/>
              </w:rPr>
              <w:t>:%</w:t>
            </w:r>
            <w:proofErr w:type="spellStart"/>
            <w:r w:rsidRPr="0068526C">
              <w:rPr>
                <w:rFonts w:hint="eastAsia"/>
                <w:color w:val="4C94D8" w:themeColor="text2" w:themeTint="80"/>
              </w:rPr>
              <w:t>d"</w:t>
            </w:r>
            <w:r w:rsidRPr="0068526C">
              <w:rPr>
                <w:rFonts w:hint="eastAsia"/>
                <w:b/>
                <w:color w:val="4C94D8" w:themeColor="text2" w:themeTint="80"/>
              </w:rPr>
              <w:t>,</w:t>
            </w:r>
            <w:r w:rsidRPr="0068526C">
              <w:rPr>
                <w:rFonts w:hint="eastAsia"/>
                <w:color w:val="4C94D8" w:themeColor="text2" w:themeTint="80"/>
              </w:rPr>
              <w:t>e</w:t>
            </w:r>
            <w:proofErr w:type="spellEnd"/>
            <w:r w:rsidRPr="0068526C">
              <w:rPr>
                <w:rFonts w:hint="eastAsia"/>
                <w:b/>
                <w:color w:val="4C94D8" w:themeColor="text2" w:themeTint="80"/>
              </w:rPr>
              <w:t>):</w:t>
            </w:r>
            <w:r w:rsidRPr="0068526C">
              <w:rPr>
                <w:rFonts w:hint="eastAsia"/>
                <w:color w:val="4C94D8" w:themeColor="text2" w:themeTint="80"/>
              </w:rPr>
              <w:t>0</w:t>
            </w:r>
            <w:r w:rsidRPr="0068526C">
              <w:rPr>
                <w:rFonts w:hint="eastAsia"/>
                <w:b/>
                <w:color w:val="4C94D8" w:themeColor="text2" w:themeTint="80"/>
              </w:rPr>
              <w:t>;</w:t>
            </w:r>
          </w:p>
        </w:tc>
      </w:tr>
      <w:tr w:rsidR="00C61657" w14:paraId="6D9AC7D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2ED3BF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2341AA" w14:textId="6CF6A05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  <w:b/>
              </w:rPr>
              <w:t>if</w:t>
            </w:r>
            <w:r w:rsidRPr="00D6473B">
              <w:rPr>
                <w:rFonts w:hint="eastAsia"/>
                <w:b/>
                <w:color w:val="EE0000"/>
              </w:rPr>
              <w:t>(</w:t>
            </w:r>
            <w:r w:rsidRPr="00D6473B">
              <w:rPr>
                <w:rFonts w:hint="eastAsia"/>
              </w:rPr>
              <w:t>bl</w:t>
            </w:r>
            <w:r w:rsidRPr="00D6473B">
              <w:rPr>
                <w:rFonts w:hint="eastAsia"/>
                <w:b/>
                <w:color w:val="EE0000"/>
              </w:rPr>
              <w:t>)</w:t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>"</w:t>
            </w:r>
            <w:r w:rsidRPr="007D6E47">
              <w:rPr>
                <w:rFonts w:hint="eastAsia"/>
                <w:color w:val="0000FF"/>
              </w:rPr>
              <w:t>值为</w:t>
            </w:r>
            <w:r w:rsidRPr="007D6E47">
              <w:rPr>
                <w:rFonts w:hint="eastAsia"/>
                <w:color w:val="0000FF"/>
              </w:rPr>
              <w:t>:%</w:t>
            </w:r>
            <w:proofErr w:type="spellStart"/>
            <w:r w:rsidRPr="007D6E47">
              <w:rPr>
                <w:rFonts w:hint="eastAsia"/>
                <w:color w:val="0000FF"/>
              </w:rPr>
              <w:t>d"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>e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);</w:t>
            </w:r>
          </w:p>
        </w:tc>
      </w:tr>
      <w:tr w:rsidR="00C61657" w14:paraId="2CCB41C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E21C80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0375CE" w14:textId="4C7214E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break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4639576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343C3C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BA2C12" w14:textId="4F98BFF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7E7585F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ED6C8E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E57992" w14:textId="3208CBE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5F95E4E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6EDDA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3B220C" w14:textId="16835C1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    </w:t>
            </w:r>
            <w:r w:rsidRPr="00D6473B">
              <w:rPr>
                <w:b/>
              </w:rPr>
              <w:t>case</w:t>
            </w:r>
            <w:r w:rsidRPr="00D6473B">
              <w:t xml:space="preserve"> 4</w:t>
            </w:r>
            <w:r w:rsidRPr="00D6473B">
              <w:rPr>
                <w:b/>
                <w:color w:val="EE0000"/>
              </w:rPr>
              <w:t>: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27A2764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1CA0AC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0CC304" w14:textId="487001B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int</w:t>
            </w:r>
            <w:r w:rsidRPr="00D6473B">
              <w:t xml:space="preserve"> Bp</w:t>
            </w:r>
            <w:r w:rsidRPr="00D6473B">
              <w:rPr>
                <w:b/>
                <w:color w:val="EE0000"/>
              </w:rPr>
              <w:t>=</w:t>
            </w:r>
            <w:r w:rsidRPr="00D6473B">
              <w:t>0</w:t>
            </w:r>
            <w:r w:rsidRPr="00D6473B">
              <w:rPr>
                <w:b/>
                <w:color w:val="EE0000"/>
              </w:rPr>
              <w:t>,</w:t>
            </w:r>
            <w:r w:rsidRPr="00D6473B">
              <w:t>count</w:t>
            </w:r>
            <w:r w:rsidRPr="00D6473B">
              <w:rPr>
                <w:b/>
                <w:color w:val="EE0000"/>
              </w:rPr>
              <w:t>=</w:t>
            </w:r>
            <w:r w:rsidRPr="00D6473B">
              <w:t>0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56E0E94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2BD01E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FD98EE" w14:textId="0BFFC2B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    </w:t>
            </w:r>
            <w:r w:rsidRPr="00D6473B">
              <w:tab/>
            </w:r>
            <w:proofErr w:type="spellStart"/>
            <w:r w:rsidRPr="00D6473B">
              <w:rPr>
                <w:b/>
              </w:rPr>
              <w:t>ElemType</w:t>
            </w:r>
            <w:proofErr w:type="spellEnd"/>
            <w:r w:rsidRPr="00D6473B">
              <w:t xml:space="preserve"> e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15595B6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44674A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F61A3C" w14:textId="6DDEE25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    </w:t>
            </w:r>
            <w:r w:rsidRPr="00D6473B">
              <w:tab/>
            </w:r>
          </w:p>
        </w:tc>
      </w:tr>
      <w:tr w:rsidR="00C61657" w14:paraId="298EC5B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7243D6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A16439" w14:textId="1A9F06D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        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  <w:b/>
              </w:rPr>
              <w:t>if</w:t>
            </w:r>
            <w:r w:rsidRPr="00D6473B">
              <w:rPr>
                <w:rFonts w:hint="eastAsia"/>
                <w:b/>
                <w:color w:val="EE0000"/>
              </w:rPr>
              <w:t>(!</w:t>
            </w:r>
            <w:r w:rsidRPr="009F53E7">
              <w:rPr>
                <w:rFonts w:hint="eastAsia"/>
                <w:bCs/>
                <w:color w:val="000000" w:themeColor="text1"/>
              </w:rPr>
              <w:t>In</w:t>
            </w:r>
            <w:r w:rsidRPr="009F53E7">
              <w:rPr>
                <w:rFonts w:hint="eastAsia"/>
                <w:color w:val="000000" w:themeColor="text1"/>
              </w:rPr>
              <w:t>put(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请输入要查找的元素值</w:t>
            </w:r>
            <w:r w:rsidRPr="007D6E47">
              <w:rPr>
                <w:rFonts w:hint="eastAsia"/>
                <w:color w:val="0000FF"/>
              </w:rPr>
              <w:t>:"</w:t>
            </w:r>
            <w:r w:rsidRPr="00D6473B">
              <w:rPr>
                <w:rFonts w:hint="eastAsia"/>
                <w:b/>
                <w:color w:val="EE0000"/>
              </w:rPr>
              <w:t>,&amp;</w:t>
            </w:r>
            <w:r w:rsidRPr="00D6473B">
              <w:rPr>
                <w:rFonts w:hint="eastAsia"/>
              </w:rPr>
              <w:t>e</w:t>
            </w:r>
            <w:r w:rsidRPr="00D6473B">
              <w:rPr>
                <w:rFonts w:hint="eastAsia"/>
                <w:b/>
                <w:color w:val="EE0000"/>
              </w:rPr>
              <w:t>))</w:t>
            </w:r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</w:rPr>
              <w:t>break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6E1A758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45C3E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79AE25" w14:textId="61D6461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    </w:t>
            </w:r>
            <w:r w:rsidRPr="00D6473B">
              <w:tab/>
            </w:r>
          </w:p>
        </w:tc>
      </w:tr>
      <w:tr w:rsidR="00C61657" w14:paraId="263B7E3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225D8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6BDE49" w14:textId="744BADF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proofErr w:type="spellStart"/>
            <w:r w:rsidRPr="00D6473B">
              <w:t>cout</w:t>
            </w:r>
            <w:proofErr w:type="spellEnd"/>
            <w:r w:rsidRPr="00D6473B">
              <w:rPr>
                <w:b/>
                <w:color w:val="EE0000"/>
              </w:rPr>
              <w:t>&lt;&lt;</w:t>
            </w:r>
            <w:r w:rsidRPr="007D6E47">
              <w:rPr>
                <w:color w:val="0000FF"/>
              </w:rPr>
              <w:t>"\n\n--------------------------\n\n"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7554E3D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31842E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CBB112" w14:textId="165E56E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do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4C0566E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F5DDE9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32697A" w14:textId="3C393C0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  <w:t>Bp</w:t>
            </w:r>
            <w:r w:rsidRPr="00D6473B">
              <w:rPr>
                <w:b/>
                <w:color w:val="EE0000"/>
              </w:rPr>
              <w:t>=</w:t>
            </w:r>
            <w:proofErr w:type="spellStart"/>
            <w:r w:rsidRPr="00D6473B">
              <w:t>LocateElem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t>L</w:t>
            </w:r>
            <w:r w:rsidRPr="00D6473B">
              <w:rPr>
                <w:b/>
                <w:color w:val="EE0000"/>
              </w:rPr>
              <w:t>,</w:t>
            </w:r>
            <w:r w:rsidRPr="00D6473B">
              <w:t>Bp</w:t>
            </w:r>
            <w:r w:rsidRPr="00D6473B">
              <w:rPr>
                <w:b/>
                <w:color w:val="EE0000"/>
              </w:rPr>
              <w:t>,</w:t>
            </w:r>
            <w:r w:rsidRPr="00D6473B">
              <w:t>e</w:t>
            </w:r>
            <w:proofErr w:type="spellEnd"/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5561798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955E74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95EAE8" w14:textId="7AC0BD6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  <w:t>count</w:t>
            </w:r>
            <w:r w:rsidRPr="00D6473B">
              <w:rPr>
                <w:b/>
                <w:color w:val="EE0000"/>
              </w:rPr>
              <w:t>++;</w:t>
            </w:r>
          </w:p>
        </w:tc>
      </w:tr>
      <w:tr w:rsidR="00C61657" w14:paraId="28AD5CE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1353BC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433DF9" w14:textId="4F2EB84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  <w:b/>
              </w:rPr>
              <w:t>if</w:t>
            </w:r>
            <w:r w:rsidRPr="00D6473B">
              <w:rPr>
                <w:rFonts w:hint="eastAsia"/>
                <w:b/>
                <w:color w:val="EE0000"/>
              </w:rPr>
              <w:t>(</w:t>
            </w:r>
            <w:r w:rsidRPr="00D6473B">
              <w:rPr>
                <w:rFonts w:hint="eastAsia"/>
              </w:rPr>
              <w:t>Bp</w:t>
            </w:r>
            <w:r w:rsidRPr="00D6473B">
              <w:rPr>
                <w:rFonts w:hint="eastAsia"/>
                <w:b/>
                <w:color w:val="EE0000"/>
              </w:rPr>
              <w:t>!=</w:t>
            </w:r>
            <w:r w:rsidRPr="0068526C">
              <w:rPr>
                <w:rFonts w:hint="eastAsia"/>
                <w:bCs/>
                <w:color w:val="000000" w:themeColor="text1"/>
              </w:rPr>
              <w:t>0</w:t>
            </w:r>
            <w:r w:rsidRPr="00D6473B">
              <w:rPr>
                <w:rFonts w:hint="eastAsia"/>
                <w:b/>
                <w:color w:val="EE0000"/>
              </w:rPr>
              <w:t>)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>"</w:t>
            </w:r>
            <w:r w:rsidRPr="007D6E47">
              <w:rPr>
                <w:rFonts w:hint="eastAsia"/>
                <w:color w:val="0000FF"/>
              </w:rPr>
              <w:t>第</w:t>
            </w:r>
            <w:r w:rsidRPr="007D6E47">
              <w:rPr>
                <w:rFonts w:hint="eastAsia"/>
                <w:color w:val="0000FF"/>
              </w:rPr>
              <w:t>%d</w:t>
            </w:r>
            <w:r w:rsidRPr="007D6E47">
              <w:rPr>
                <w:rFonts w:hint="eastAsia"/>
                <w:color w:val="0000FF"/>
              </w:rPr>
              <w:t>个匹配元素的位置：</w:t>
            </w:r>
            <w:r w:rsidRPr="007D6E47">
              <w:rPr>
                <w:rFonts w:hint="eastAsia"/>
                <w:color w:val="0000FF"/>
              </w:rPr>
              <w:t>%d\n"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 xml:space="preserve"> count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 xml:space="preserve"> Bp</w:t>
            </w:r>
            <w:r w:rsidRPr="00D6473B">
              <w:rPr>
                <w:rFonts w:hint="eastAsia"/>
                <w:b/>
                <w:color w:val="EE0000"/>
              </w:rPr>
              <w:t>);</w:t>
            </w:r>
          </w:p>
        </w:tc>
      </w:tr>
      <w:tr w:rsidR="00C61657" w14:paraId="6BC761D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86F560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4492FB" w14:textId="4E5FC3D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  <w:r w:rsidRPr="00D6473B">
              <w:t xml:space="preserve"> </w:t>
            </w:r>
            <w:r w:rsidRPr="00D6473B">
              <w:rPr>
                <w:b/>
              </w:rPr>
              <w:t>while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(</w:t>
            </w:r>
            <w:r w:rsidRPr="00D6473B">
              <w:t>Bp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405476A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1D4DC1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0CE907" w14:textId="4AE8353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  <w:b/>
              </w:rPr>
              <w:t>if</w:t>
            </w:r>
            <w:r w:rsidRPr="00D6473B">
              <w:rPr>
                <w:rFonts w:hint="eastAsia"/>
                <w:b/>
                <w:color w:val="EE0000"/>
              </w:rPr>
              <w:t>(</w:t>
            </w:r>
            <w:r w:rsidRPr="00D6473B">
              <w:rPr>
                <w:rFonts w:hint="eastAsia"/>
              </w:rPr>
              <w:t>count</w:t>
            </w:r>
            <w:r w:rsidRPr="00D6473B">
              <w:rPr>
                <w:rFonts w:hint="eastAsia"/>
                <w:b/>
                <w:color w:val="EE0000"/>
              </w:rPr>
              <w:t>==</w:t>
            </w:r>
            <w:r w:rsidRPr="00D6473B">
              <w:rPr>
                <w:rFonts w:hint="eastAsia"/>
              </w:rPr>
              <w:t>1</w:t>
            </w:r>
            <w:r w:rsidRPr="00D6473B">
              <w:rPr>
                <w:rFonts w:hint="eastAsia"/>
                <w:b/>
                <w:color w:val="EE0000"/>
              </w:rPr>
              <w:t>)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>"</w:t>
            </w:r>
            <w:r w:rsidRPr="007D6E47">
              <w:rPr>
                <w:rFonts w:hint="eastAsia"/>
                <w:color w:val="0000FF"/>
              </w:rPr>
              <w:t>未</w:t>
            </w:r>
            <w:proofErr w:type="gramStart"/>
            <w:r w:rsidRPr="007D6E47">
              <w:rPr>
                <w:rFonts w:hint="eastAsia"/>
                <w:color w:val="0000FF"/>
              </w:rPr>
              <w:t>找到值</w:t>
            </w:r>
            <w:proofErr w:type="gramEnd"/>
            <w:r w:rsidRPr="007D6E47">
              <w:rPr>
                <w:rFonts w:hint="eastAsia"/>
                <w:color w:val="0000FF"/>
              </w:rPr>
              <w:t>为</w:t>
            </w:r>
            <w:r w:rsidRPr="007D6E47">
              <w:rPr>
                <w:rFonts w:hint="eastAsia"/>
                <w:color w:val="0000FF"/>
              </w:rPr>
              <w:t xml:space="preserve"> %d </w:t>
            </w:r>
            <w:r w:rsidRPr="007D6E47">
              <w:rPr>
                <w:rFonts w:hint="eastAsia"/>
                <w:color w:val="0000FF"/>
              </w:rPr>
              <w:t>的元素位置</w:t>
            </w:r>
            <w:r w:rsidRPr="007D6E47">
              <w:rPr>
                <w:rFonts w:hint="eastAsia"/>
                <w:color w:val="0000FF"/>
              </w:rPr>
              <w:t>!\</w:t>
            </w:r>
            <w:proofErr w:type="spellStart"/>
            <w:r w:rsidRPr="007D6E47">
              <w:rPr>
                <w:rFonts w:hint="eastAsia"/>
                <w:color w:val="0000FF"/>
              </w:rPr>
              <w:t>n"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>e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);</w:t>
            </w:r>
          </w:p>
        </w:tc>
      </w:tr>
      <w:tr w:rsidR="00C61657" w14:paraId="49F291A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CEBBC5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A57E7E" w14:textId="494D73D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proofErr w:type="spellStart"/>
            <w:r w:rsidRPr="00D6473B">
              <w:t>cout</w:t>
            </w:r>
            <w:proofErr w:type="spellEnd"/>
            <w:r w:rsidRPr="00D6473B">
              <w:rPr>
                <w:b/>
                <w:color w:val="EE0000"/>
              </w:rPr>
              <w:t>&lt;&lt;</w:t>
            </w:r>
            <w:r w:rsidRPr="007D6E47">
              <w:rPr>
                <w:color w:val="0000FF"/>
              </w:rPr>
              <w:t>"\n--------------------------\n"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5385973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5E772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60D33B5" w14:textId="3B61CD2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break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225C4F3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58E1BC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CD8460" w14:textId="320941E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1BB3801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BE7D7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E0BCAF" w14:textId="28319C0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        </w:t>
            </w:r>
            <w:r w:rsidRPr="00D6473B">
              <w:rPr>
                <w:rFonts w:hint="eastAsia"/>
                <w:b/>
              </w:rPr>
              <w:t>default</w:t>
            </w:r>
            <w:r w:rsidRPr="00D6473B">
              <w:rPr>
                <w:rFonts w:hint="eastAsia"/>
                <w:b/>
                <w:color w:val="EE0000"/>
              </w:rPr>
              <w:t>: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 xml:space="preserve">"\n---- </w:t>
            </w:r>
            <w:r w:rsidRPr="007D6E47">
              <w:rPr>
                <w:rFonts w:hint="eastAsia"/>
                <w:color w:val="0000FF"/>
              </w:rPr>
              <w:t>输入错误</w:t>
            </w:r>
            <w:r w:rsidRPr="007D6E47">
              <w:rPr>
                <w:rFonts w:hint="eastAsia"/>
                <w:color w:val="0000FF"/>
              </w:rPr>
              <w:t>! ----\n"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5553ECB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BD5EAF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A3F752" w14:textId="123C587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</w:t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51066E8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D7C42D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1E0083" w14:textId="301BB556" w:rsidR="00C61657" w:rsidRPr="0068526C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4C94D8" w:themeColor="text2" w:themeTint="80"/>
              </w:rPr>
            </w:pPr>
            <w:r w:rsidRPr="0068526C">
              <w:rPr>
                <w:color w:val="4C94D8" w:themeColor="text2" w:themeTint="80"/>
              </w:rPr>
              <w:t xml:space="preserve">   </w:t>
            </w:r>
            <w:r w:rsidRPr="0068526C">
              <w:rPr>
                <w:color w:val="4C94D8" w:themeColor="text2" w:themeTint="80"/>
              </w:rPr>
              <w:tab/>
              <w:t>//////////////////////////////////////</w:t>
            </w:r>
          </w:p>
        </w:tc>
      </w:tr>
      <w:tr w:rsidR="00C61657" w14:paraId="3F5677D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1FB1F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2FA81E7" w14:textId="32087CB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>"\n\n</w:t>
            </w:r>
            <w:r w:rsidRPr="007D6E47">
              <w:rPr>
                <w:rFonts w:hint="eastAsia"/>
                <w:color w:val="0000FF"/>
              </w:rPr>
              <w:t>按任意键继续</w:t>
            </w:r>
            <w:r w:rsidRPr="007D6E47">
              <w:rPr>
                <w:rFonts w:hint="eastAsia"/>
                <w:color w:val="0000FF"/>
              </w:rPr>
              <w:t>...."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0D9E7E9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07D125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3627B7" w14:textId="0AA5FFA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  <w:t>c</w:t>
            </w:r>
            <w:r w:rsidRPr="00D6473B">
              <w:rPr>
                <w:b/>
                <w:color w:val="EE0000"/>
              </w:rPr>
              <w:t>=</w:t>
            </w:r>
            <w:proofErr w:type="spellStart"/>
            <w:r w:rsidRPr="00D6473B">
              <w:t>getchar</w:t>
            </w:r>
            <w:proofErr w:type="spellEnd"/>
            <w:r w:rsidRPr="00D6473B">
              <w:rPr>
                <w:b/>
                <w:color w:val="EE0000"/>
              </w:rPr>
              <w:t>();</w:t>
            </w:r>
          </w:p>
        </w:tc>
      </w:tr>
      <w:tr w:rsidR="00C61657" w14:paraId="30D40FD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13C3F5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57A7FB" w14:textId="1D4C9A5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rPr>
                <w:b/>
                <w:color w:val="EE0000"/>
              </w:rPr>
              <w:t>}</w:t>
            </w:r>
            <w:r w:rsidRPr="00D6473B">
              <w:t xml:space="preserve"> </w:t>
            </w:r>
            <w:r w:rsidRPr="00D6473B">
              <w:rPr>
                <w:b/>
              </w:rPr>
              <w:t>while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(</w:t>
            </w:r>
            <w:r w:rsidRPr="00D6473B">
              <w:t>choice</w:t>
            </w:r>
            <w:r w:rsidRPr="00D6473B">
              <w:rPr>
                <w:b/>
                <w:color w:val="EE0000"/>
              </w:rPr>
              <w:t>!=0);</w:t>
            </w:r>
          </w:p>
        </w:tc>
      </w:tr>
      <w:tr w:rsidR="00C61657" w14:paraId="47BE5A4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68747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4810EE" w14:textId="1EC9765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7609DEB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11196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0849F4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0C6E5D0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B17936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7E9030" w14:textId="31CE8C3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51EB6">
              <w:rPr>
                <w:rFonts w:hint="eastAsia"/>
                <w:color w:val="4C94D8" w:themeColor="text2" w:themeTint="80"/>
              </w:rPr>
              <w:t>//</w:t>
            </w:r>
            <w:r w:rsidRPr="007D6E47">
              <w:rPr>
                <w:rFonts w:hint="eastAsia"/>
                <w:color w:val="4C94D8" w:themeColor="text2" w:themeTint="80"/>
              </w:rPr>
              <w:t xml:space="preserve"> *</w:t>
            </w:r>
            <w:r w:rsidRPr="007D6E47">
              <w:rPr>
                <w:rFonts w:hint="eastAsia"/>
                <w:b/>
                <w:color w:val="4C94D8" w:themeColor="text2" w:themeTint="80"/>
              </w:rPr>
              <w:t>*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color w:val="4C94D8" w:themeColor="text2" w:themeTint="80"/>
              </w:rPr>
              <w:t>按序查找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b/>
                <w:color w:val="4C94D8" w:themeColor="text2" w:themeTint="80"/>
              </w:rPr>
              <w:t>**</w:t>
            </w:r>
          </w:p>
        </w:tc>
      </w:tr>
      <w:tr w:rsidR="00C61657" w14:paraId="7EBE288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704B0A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F9C9C3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382CC73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4E2FF7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7059AA" w14:textId="5BE5662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</w:rPr>
              <w:t>bool</w:t>
            </w:r>
            <w:r w:rsidRPr="00D6473B">
              <w:t xml:space="preserve"> </w:t>
            </w:r>
            <w:proofErr w:type="spellStart"/>
            <w:r w:rsidRPr="00D6473B">
              <w:t>GetElem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</w:t>
            </w:r>
            <w:r w:rsidRPr="00D6473B">
              <w:t>L</w:t>
            </w:r>
            <w:r w:rsidRPr="00D6473B">
              <w:rPr>
                <w:b/>
                <w:color w:val="EE0000"/>
              </w:rPr>
              <w:t>,</w:t>
            </w:r>
            <w:r w:rsidRPr="00D6473B">
              <w:t xml:space="preserve"> </w:t>
            </w:r>
            <w:r w:rsidRPr="00D6473B">
              <w:rPr>
                <w:b/>
              </w:rPr>
              <w:t>int</w:t>
            </w:r>
            <w:r w:rsidRPr="00D6473B">
              <w:t xml:space="preserve"> 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,</w:t>
            </w:r>
            <w:r w:rsidRPr="00D6473B">
              <w:t xml:space="preserve"> </w:t>
            </w:r>
            <w:proofErr w:type="spellStart"/>
            <w:r w:rsidRPr="00D6473B">
              <w:rPr>
                <w:b/>
              </w:rPr>
              <w:t>ElemType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&amp;</w:t>
            </w:r>
            <w:r w:rsidRPr="00D6473B">
              <w:t>e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46E34B6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CB318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379887" w14:textId="0A8BE58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65DEE01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0FE07F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842DD4" w14:textId="33F0D78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</w:t>
            </w:r>
            <w:r w:rsidRPr="00D6473B">
              <w:t>p</w:t>
            </w:r>
            <w:r w:rsidRPr="00D6473B">
              <w:rPr>
                <w:b/>
                <w:color w:val="EE0000"/>
              </w:rPr>
              <w:t>=</w:t>
            </w:r>
            <w:r w:rsidRPr="00D6473B">
              <w:t>L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111CB0A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66C8C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306197" w14:textId="39889F4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&lt;=</w:t>
            </w:r>
            <w:r w:rsidRPr="00D6473B">
              <w:t>0</w:t>
            </w:r>
            <w:r w:rsidRPr="00D6473B">
              <w:rPr>
                <w:b/>
                <w:color w:val="EE0000"/>
              </w:rPr>
              <w:t>)</w:t>
            </w:r>
            <w:r w:rsidRPr="00D6473B">
              <w:t xml:space="preserve"> </w:t>
            </w:r>
            <w:r w:rsidRPr="00D6473B">
              <w:rPr>
                <w:b/>
              </w:rPr>
              <w:t>return</w:t>
            </w:r>
            <w:r w:rsidRPr="00D6473B">
              <w:t xml:space="preserve"> </w:t>
            </w:r>
            <w:r w:rsidRPr="00D6473B">
              <w:rPr>
                <w:b/>
              </w:rPr>
              <w:t>false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4348429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F06F0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DFD056" w14:textId="4952FC5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for</w:t>
            </w:r>
            <w:r w:rsidRPr="00D6473B">
              <w:rPr>
                <w:b/>
                <w:color w:val="EE0000"/>
              </w:rPr>
              <w:t>(</w:t>
            </w:r>
            <w:r w:rsidRPr="00D6473B">
              <w:rPr>
                <w:b/>
              </w:rPr>
              <w:t>int</w:t>
            </w:r>
            <w:r w:rsidRPr="00D6473B">
              <w:t xml:space="preserve"> j</w:t>
            </w:r>
            <w:r w:rsidRPr="00D6473B">
              <w:rPr>
                <w:b/>
                <w:color w:val="EE0000"/>
              </w:rPr>
              <w:t>=</w:t>
            </w:r>
            <w:r w:rsidRPr="00D6473B">
              <w:t>0</w:t>
            </w:r>
            <w:r w:rsidRPr="00D6473B">
              <w:rPr>
                <w:b/>
                <w:color w:val="EE0000"/>
              </w:rPr>
              <w:t>;</w:t>
            </w:r>
            <w:r w:rsidRPr="00D6473B">
              <w:t xml:space="preserve"> j</w:t>
            </w:r>
            <w:r w:rsidRPr="00D6473B">
              <w:rPr>
                <w:b/>
                <w:color w:val="EE0000"/>
              </w:rPr>
              <w:t>&lt;</w:t>
            </w:r>
            <w:proofErr w:type="spellStart"/>
            <w:r w:rsidRPr="00D6473B">
              <w:t>i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&amp;&amp;</w:t>
            </w:r>
            <w:r w:rsidRPr="00D6473B">
              <w:t xml:space="preserve"> p</w:t>
            </w:r>
            <w:r w:rsidRPr="00D6473B">
              <w:rPr>
                <w:b/>
                <w:color w:val="EE0000"/>
              </w:rPr>
              <w:t>!=</w:t>
            </w:r>
            <w:r w:rsidRPr="0068526C">
              <w:rPr>
                <w:bCs/>
                <w:color w:val="000000" w:themeColor="text1"/>
              </w:rPr>
              <w:t>N</w:t>
            </w:r>
            <w:r w:rsidRPr="00D6473B">
              <w:t>ULL</w:t>
            </w:r>
            <w:r w:rsidRPr="00D6473B">
              <w:rPr>
                <w:b/>
                <w:color w:val="EE0000"/>
              </w:rPr>
              <w:t>;</w:t>
            </w:r>
            <w:r w:rsidRPr="00D6473B">
              <w:t xml:space="preserve"> </w:t>
            </w:r>
            <w:proofErr w:type="spellStart"/>
            <w:r w:rsidRPr="00D6473B">
              <w:t>j</w:t>
            </w:r>
            <w:r w:rsidRPr="00D6473B">
              <w:rPr>
                <w:b/>
                <w:color w:val="EE0000"/>
              </w:rPr>
              <w:t>++</w:t>
            </w:r>
            <w:proofErr w:type="spellEnd"/>
            <w:r w:rsidRPr="00D6473B">
              <w:rPr>
                <w:b/>
                <w:color w:val="EE0000"/>
              </w:rPr>
              <w:t>,</w:t>
            </w:r>
            <w:r w:rsidRPr="00D6473B">
              <w:t xml:space="preserve"> p</w:t>
            </w:r>
            <w:r w:rsidRPr="00D6473B">
              <w:rPr>
                <w:b/>
                <w:color w:val="EE0000"/>
              </w:rPr>
              <w:t>=</w:t>
            </w:r>
            <w:r w:rsidRPr="00D6473B">
              <w:t>p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6140268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62489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88E82F" w14:textId="0FA8AE5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</w:t>
            </w:r>
            <w:r w:rsidRPr="00D6473B">
              <w:t>p</w:t>
            </w:r>
            <w:r w:rsidRPr="00D6473B">
              <w:rPr>
                <w:b/>
                <w:color w:val="EE0000"/>
              </w:rPr>
              <w:t>==</w:t>
            </w:r>
            <w:r w:rsidRPr="00D6473B">
              <w:t>NULL</w:t>
            </w:r>
            <w:r w:rsidRPr="00D6473B">
              <w:rPr>
                <w:b/>
                <w:color w:val="EE0000"/>
              </w:rPr>
              <w:t>)</w:t>
            </w:r>
            <w:r w:rsidRPr="00D6473B">
              <w:t xml:space="preserve"> </w:t>
            </w:r>
            <w:r w:rsidRPr="00D6473B">
              <w:rPr>
                <w:b/>
              </w:rPr>
              <w:t>return</w:t>
            </w:r>
            <w:r w:rsidRPr="00D6473B">
              <w:t xml:space="preserve"> </w:t>
            </w:r>
            <w:r w:rsidRPr="00D6473B">
              <w:rPr>
                <w:b/>
              </w:rPr>
              <w:t>false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6DD92A9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40C4AE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A39D60" w14:textId="553513A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  <w:t>e</w:t>
            </w:r>
            <w:r w:rsidRPr="00D6473B">
              <w:rPr>
                <w:b/>
                <w:color w:val="EE0000"/>
              </w:rPr>
              <w:t>=</w:t>
            </w:r>
            <w:r w:rsidRPr="00D6473B">
              <w:t>p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data</w:t>
            </w:r>
            <w:r w:rsidRPr="00D6473B">
              <w:rPr>
                <w:b/>
                <w:color w:val="EE0000"/>
              </w:rPr>
              <w:t>;</w:t>
            </w:r>
            <w:r w:rsidRPr="00D6473B">
              <w:t xml:space="preserve">  </w:t>
            </w:r>
            <w:r w:rsidRPr="00D6473B">
              <w:rPr>
                <w:b/>
              </w:rPr>
              <w:t>return</w:t>
            </w:r>
            <w:r w:rsidRPr="00D6473B">
              <w:t xml:space="preserve"> </w:t>
            </w:r>
            <w:r w:rsidRPr="00D6473B">
              <w:rPr>
                <w:b/>
              </w:rPr>
              <w:t>true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177B474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9CE26C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4B24E87" w14:textId="7040A60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}</w:t>
            </w:r>
            <w:r w:rsidRPr="00D6473B">
              <w:t xml:space="preserve"> </w:t>
            </w:r>
          </w:p>
        </w:tc>
      </w:tr>
      <w:tr w:rsidR="00C61657" w14:paraId="4B896F5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C411D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4EDA2C0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7DD49B9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E78A7C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C9126C" w14:textId="7B2ED7C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*</w:t>
            </w:r>
            <w:r w:rsidRPr="007D6E47">
              <w:rPr>
                <w:rFonts w:hint="eastAsia"/>
                <w:b/>
                <w:color w:val="4C94D8" w:themeColor="text2" w:themeTint="80"/>
              </w:rPr>
              <w:t>*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color w:val="4C94D8" w:themeColor="text2" w:themeTint="80"/>
              </w:rPr>
              <w:t>按值查找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b/>
                <w:color w:val="4C94D8" w:themeColor="text2" w:themeTint="80"/>
              </w:rPr>
              <w:t>**</w:t>
            </w:r>
          </w:p>
        </w:tc>
      </w:tr>
      <w:tr w:rsidR="00C61657" w14:paraId="7E9DDD0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2DFAA1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8CEE47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65FA8C3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818F08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D05285" w14:textId="4F19AB3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</w:rPr>
              <w:t>int</w:t>
            </w:r>
            <w:r w:rsidRPr="00D6473B">
              <w:t xml:space="preserve"> </w:t>
            </w:r>
            <w:proofErr w:type="spellStart"/>
            <w:r w:rsidRPr="00D6473B">
              <w:t>LocateElem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</w:t>
            </w:r>
            <w:r w:rsidRPr="00D6473B">
              <w:t>L</w:t>
            </w:r>
            <w:r w:rsidRPr="00D6473B">
              <w:rPr>
                <w:b/>
                <w:color w:val="EE0000"/>
              </w:rPr>
              <w:t>,</w:t>
            </w:r>
            <w:r w:rsidRPr="00D6473B">
              <w:t xml:space="preserve"> </w:t>
            </w:r>
            <w:r w:rsidRPr="00D6473B">
              <w:rPr>
                <w:b/>
              </w:rPr>
              <w:t>int</w:t>
            </w:r>
            <w:r w:rsidRPr="00D6473B">
              <w:t xml:space="preserve"> Bp</w:t>
            </w:r>
            <w:r w:rsidRPr="00D6473B">
              <w:rPr>
                <w:b/>
                <w:color w:val="EE0000"/>
              </w:rPr>
              <w:t>,</w:t>
            </w:r>
            <w:r w:rsidRPr="00D6473B">
              <w:t xml:space="preserve"> </w:t>
            </w:r>
            <w:proofErr w:type="spellStart"/>
            <w:r w:rsidRPr="00D6473B">
              <w:rPr>
                <w:b/>
              </w:rPr>
              <w:t>ElemType</w:t>
            </w:r>
            <w:proofErr w:type="spellEnd"/>
            <w:r w:rsidRPr="00D6473B">
              <w:t xml:space="preserve"> e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714BFE6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8AC965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114334" w14:textId="26CA2B6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  <w:b/>
                <w:color w:val="EE0000"/>
              </w:rPr>
              <w:t>{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Breakpoint</w:t>
            </w:r>
            <w:r w:rsidRPr="00D6473B">
              <w:rPr>
                <w:rFonts w:hint="eastAsia"/>
              </w:rPr>
              <w:t xml:space="preserve"> </w:t>
            </w:r>
            <w:r w:rsidRPr="007D6E47">
              <w:rPr>
                <w:rFonts w:hint="eastAsia"/>
                <w:color w:val="4C94D8" w:themeColor="text2" w:themeTint="80"/>
              </w:rPr>
              <w:t>查询断点</w:t>
            </w:r>
          </w:p>
        </w:tc>
      </w:tr>
      <w:tr w:rsidR="00C61657" w14:paraId="56A55E2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35454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B02C6E" w14:textId="34F0FB9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int</w:t>
            </w:r>
            <w:r w:rsidRPr="00D6473B">
              <w:t xml:space="preserve"> 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;</w:t>
            </w:r>
            <w:r w:rsidRPr="00D6473B">
              <w:t xml:space="preserve"> </w:t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</w:t>
            </w:r>
            <w:r w:rsidRPr="00D6473B">
              <w:t>p</w:t>
            </w:r>
            <w:r w:rsidRPr="00D6473B">
              <w:rPr>
                <w:b/>
                <w:color w:val="EE0000"/>
              </w:rPr>
              <w:t>=</w:t>
            </w:r>
            <w:r w:rsidRPr="00D6473B">
              <w:t>L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4CBA5B5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776AE0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0061F1" w14:textId="1BF1C26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for</w:t>
            </w:r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=</w:t>
            </w:r>
            <w:r w:rsidRPr="00D6473B">
              <w:t>Bp</w:t>
            </w:r>
            <w:r w:rsidRPr="00D6473B">
              <w:rPr>
                <w:b/>
                <w:color w:val="EE0000"/>
              </w:rPr>
              <w:t>;</w:t>
            </w:r>
            <w:r w:rsidRPr="00D6473B">
              <w:t xml:space="preserve"> 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&gt;</w:t>
            </w:r>
            <w:r w:rsidRPr="00D6473B">
              <w:t>0</w:t>
            </w:r>
            <w:r w:rsidRPr="00D6473B">
              <w:rPr>
                <w:b/>
                <w:color w:val="EE0000"/>
              </w:rPr>
              <w:t>;</w:t>
            </w:r>
            <w:r w:rsidRPr="00D6473B">
              <w:t xml:space="preserve"> 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--)</w:t>
            </w:r>
          </w:p>
        </w:tc>
      </w:tr>
      <w:tr w:rsidR="00C61657" w14:paraId="3A88A44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E73B4E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EF186B" w14:textId="24BABEE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  <w:t>p</w:t>
            </w:r>
            <w:r w:rsidRPr="00D6473B">
              <w:rPr>
                <w:b/>
                <w:color w:val="EE0000"/>
              </w:rPr>
              <w:t>=</w:t>
            </w:r>
            <w:r w:rsidRPr="00D6473B">
              <w:t>p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70464B8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E08B1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458683" w14:textId="2B39AE0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for</w:t>
            </w:r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=</w:t>
            </w:r>
            <w:r w:rsidRPr="00D6473B">
              <w:t>Bp</w:t>
            </w:r>
            <w:r w:rsidRPr="00D6473B">
              <w:rPr>
                <w:b/>
                <w:color w:val="EE0000"/>
              </w:rPr>
              <w:t>;</w:t>
            </w:r>
            <w:r w:rsidRPr="00D6473B">
              <w:t xml:space="preserve"> 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&lt;</w:t>
            </w:r>
            <w:r w:rsidRPr="00D6473B">
              <w:t>L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data</w:t>
            </w:r>
            <w:r w:rsidRPr="00D6473B">
              <w:rPr>
                <w:b/>
                <w:color w:val="EE0000"/>
              </w:rPr>
              <w:t>;</w:t>
            </w:r>
            <w:r w:rsidRPr="00D6473B">
              <w:t xml:space="preserve"> 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++,</w:t>
            </w:r>
            <w:r w:rsidRPr="00D6473B">
              <w:t xml:space="preserve"> p</w:t>
            </w:r>
            <w:r w:rsidRPr="00D6473B">
              <w:rPr>
                <w:b/>
                <w:color w:val="EE0000"/>
              </w:rPr>
              <w:t>=</w:t>
            </w:r>
            <w:r w:rsidRPr="00D6473B">
              <w:t>p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29D0013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EC63AA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C536B0" w14:textId="5ED733A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</w:t>
            </w:r>
            <w:r w:rsidRPr="00D6473B">
              <w:t>p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data</w:t>
            </w:r>
            <w:r w:rsidRPr="00D6473B">
              <w:rPr>
                <w:b/>
                <w:color w:val="EE0000"/>
              </w:rPr>
              <w:t>==</w:t>
            </w:r>
            <w:r w:rsidRPr="00D6473B">
              <w:t>e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4A65637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AE2A9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8A5C438" w14:textId="00E4EB4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return</w:t>
            </w:r>
            <w:r w:rsidRPr="00D6473B">
              <w:t xml:space="preserve"> i</w:t>
            </w:r>
            <w:r w:rsidRPr="00D6473B">
              <w:rPr>
                <w:b/>
                <w:color w:val="EE0000"/>
              </w:rPr>
              <w:t>+</w:t>
            </w:r>
            <w:r w:rsidRPr="00D6473B">
              <w:t>1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59C7F4D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5ACC6C6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528BBE" w14:textId="6922CE5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return</w:t>
            </w:r>
            <w:r w:rsidRPr="00D6473B">
              <w:t xml:space="preserve"> 0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0D3997E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C664B9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6F7072" w14:textId="7751FD3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62F6ED3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146C1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82E779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4A6FE9D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160F0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C4B28FA" w14:textId="1F6C6C6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7D6E47">
              <w:rPr>
                <w:color w:val="4C94D8" w:themeColor="text2" w:themeTint="80"/>
              </w:rPr>
              <w:t>////////////////////////////////////////////////////////////////////////////////////////////////////////////</w:t>
            </w:r>
          </w:p>
        </w:tc>
      </w:tr>
      <w:tr w:rsidR="00C61657" w14:paraId="595E5EE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E2F3D56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50D740" w14:textId="1D88105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*</w:t>
            </w:r>
            <w:r w:rsidRPr="007D6E47">
              <w:rPr>
                <w:rFonts w:hint="eastAsia"/>
                <w:b/>
                <w:color w:val="4C94D8" w:themeColor="text2" w:themeTint="80"/>
              </w:rPr>
              <w:t>*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color w:val="4C94D8" w:themeColor="text2" w:themeTint="80"/>
              </w:rPr>
              <w:t>修改系统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b/>
                <w:color w:val="4C94D8" w:themeColor="text2" w:themeTint="80"/>
              </w:rPr>
              <w:t>**</w:t>
            </w:r>
          </w:p>
        </w:tc>
      </w:tr>
      <w:tr w:rsidR="00C61657" w14:paraId="0E86F1B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8AC05C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66A2F9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0C19EE9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E1FEC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F8C13C" w14:textId="07E716A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</w:rPr>
              <w:t>void</w:t>
            </w:r>
            <w:r w:rsidRPr="00D6473B">
              <w:t xml:space="preserve"> </w:t>
            </w:r>
            <w:proofErr w:type="spellStart"/>
            <w:r w:rsidRPr="00D6473B">
              <w:t>upDate_sys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*&amp;</w:t>
            </w:r>
            <w:r w:rsidRPr="00D6473B">
              <w:t>L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555C3EC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372F6C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72A621" w14:textId="475B9CC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559E672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8D9D0B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2871B1" w14:textId="2099DE3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int</w:t>
            </w:r>
            <w:r w:rsidRPr="00D6473B">
              <w:t xml:space="preserve"> choice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2BB086D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45C6D1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D19792" w14:textId="49EF147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char</w:t>
            </w:r>
            <w:r w:rsidRPr="00D6473B">
              <w:t xml:space="preserve"> c</w:t>
            </w:r>
            <w:r w:rsidRPr="00D6473B">
              <w:rPr>
                <w:b/>
                <w:color w:val="EE0000"/>
              </w:rPr>
              <w:t>=</w:t>
            </w:r>
            <w:r w:rsidRPr="00D6473B">
              <w:t>'N'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258B6A1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33FF83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231938" w14:textId="73EFDD7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rPr>
                <w:b/>
              </w:rPr>
              <w:t>do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61E5BEA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D771A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2F6FEE" w14:textId="540FCA5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  <w:t>choice</w:t>
            </w:r>
            <w:r w:rsidRPr="00D6473B">
              <w:rPr>
                <w:b/>
                <w:color w:val="EE0000"/>
              </w:rPr>
              <w:t>=</w:t>
            </w:r>
            <w:r w:rsidRPr="00D6473B">
              <w:t>999</w:t>
            </w:r>
            <w:r w:rsidRPr="00D6473B">
              <w:rPr>
                <w:b/>
                <w:color w:val="EE0000"/>
              </w:rPr>
              <w:t>;</w:t>
            </w:r>
            <w:r w:rsidRPr="00D6473B">
              <w:t xml:space="preserve"> c</w:t>
            </w:r>
            <w:r w:rsidRPr="00D6473B">
              <w:rPr>
                <w:b/>
                <w:color w:val="EE0000"/>
              </w:rPr>
              <w:t>=</w:t>
            </w:r>
            <w:r w:rsidRPr="00D6473B">
              <w:t>'N'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212AD71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342856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044729" w14:textId="7CD32B2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  <w:t>system</w:t>
            </w:r>
            <w:r w:rsidRPr="00D6473B">
              <w:rPr>
                <w:b/>
                <w:color w:val="EE0000"/>
              </w:rPr>
              <w:t>(</w:t>
            </w:r>
            <w:r w:rsidRPr="007D6E47">
              <w:rPr>
                <w:color w:val="0000FF"/>
              </w:rPr>
              <w:t>"</w:t>
            </w:r>
            <w:proofErr w:type="spellStart"/>
            <w:r w:rsidRPr="007D6E47">
              <w:rPr>
                <w:color w:val="0000FF"/>
              </w:rPr>
              <w:t>cls</w:t>
            </w:r>
            <w:proofErr w:type="spellEnd"/>
            <w:r w:rsidRPr="007D6E47">
              <w:rPr>
                <w:color w:val="0000FF"/>
              </w:rPr>
              <w:t>"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2F014D6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AA1D05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C364DD" w14:textId="4C2C2B9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>"*******</w:t>
            </w:r>
            <w:r w:rsidRPr="007D6E47">
              <w:rPr>
                <w:rFonts w:hint="eastAsia"/>
                <w:color w:val="0000FF"/>
              </w:rPr>
              <w:t>整形链表操作</w:t>
            </w:r>
            <w:r w:rsidRPr="007D6E47">
              <w:rPr>
                <w:rFonts w:hint="eastAsia"/>
                <w:color w:val="0000FF"/>
              </w:rPr>
              <w:t>*******\n"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02043FE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1E0BA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B2A22D" w14:textId="5590722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proofErr w:type="spellStart"/>
            <w:r w:rsidRPr="00D6473B">
              <w:t>cout</w:t>
            </w:r>
            <w:proofErr w:type="spellEnd"/>
            <w:r w:rsidRPr="00D6473B">
              <w:rPr>
                <w:b/>
                <w:color w:val="EE0000"/>
              </w:rPr>
              <w:t>&lt;&lt;</w:t>
            </w:r>
            <w:r w:rsidRPr="007D6E47">
              <w:rPr>
                <w:color w:val="0000FF"/>
              </w:rPr>
              <w:t>"--------------------------\n"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34A2F38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202D59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C7AF76" w14:textId="2178348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    </w:t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>"---------</w:t>
            </w:r>
            <w:r w:rsidRPr="007D6E47">
              <w:rPr>
                <w:rFonts w:hint="eastAsia"/>
                <w:color w:val="0000FF"/>
              </w:rPr>
              <w:t>修改系统</w:t>
            </w:r>
            <w:r w:rsidRPr="007D6E47">
              <w:rPr>
                <w:rFonts w:hint="eastAsia"/>
                <w:color w:val="0000FF"/>
              </w:rPr>
              <w:t>---------\n"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149F71B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569417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00D2B0" w14:textId="1B83401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    </w:t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 xml:space="preserve">"      1 </w:t>
            </w:r>
            <w:r w:rsidRPr="007D6E47">
              <w:rPr>
                <w:rFonts w:hint="eastAsia"/>
                <w:color w:val="0000FF"/>
              </w:rPr>
              <w:t>定点插入元素</w:t>
            </w:r>
            <w:r w:rsidRPr="007D6E47">
              <w:rPr>
                <w:rFonts w:hint="eastAsia"/>
                <w:color w:val="0000FF"/>
              </w:rPr>
              <w:t xml:space="preserve">      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09CC1BC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26BC59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89353B" w14:textId="153F46B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    </w:t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 xml:space="preserve">"      2 </w:t>
            </w:r>
            <w:r w:rsidRPr="007D6E47">
              <w:rPr>
                <w:rFonts w:hint="eastAsia"/>
                <w:color w:val="0000FF"/>
              </w:rPr>
              <w:t>定点修改元素</w:t>
            </w:r>
            <w:r w:rsidRPr="007D6E47">
              <w:rPr>
                <w:rFonts w:hint="eastAsia"/>
                <w:color w:val="0000FF"/>
              </w:rPr>
              <w:t xml:space="preserve">      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5A98495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8DA13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6DA67A" w14:textId="3787C9F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    </w:t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 xml:space="preserve">"      3 </w:t>
            </w:r>
            <w:proofErr w:type="gramStart"/>
            <w:r w:rsidRPr="007D6E47">
              <w:rPr>
                <w:rFonts w:hint="eastAsia"/>
                <w:color w:val="0000FF"/>
              </w:rPr>
              <w:t>查值修改</w:t>
            </w:r>
            <w:proofErr w:type="gramEnd"/>
            <w:r w:rsidRPr="007D6E47">
              <w:rPr>
                <w:rFonts w:hint="eastAsia"/>
                <w:color w:val="0000FF"/>
              </w:rPr>
              <w:t>元素</w:t>
            </w:r>
            <w:r w:rsidRPr="007D6E47">
              <w:rPr>
                <w:rFonts w:hint="eastAsia"/>
                <w:color w:val="0000FF"/>
              </w:rPr>
              <w:t xml:space="preserve">      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54CC856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4282B5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149607" w14:textId="6F5B13F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 xml:space="preserve">"      4 </w:t>
            </w:r>
            <w:r w:rsidRPr="007D6E47">
              <w:rPr>
                <w:rFonts w:hint="eastAsia"/>
                <w:color w:val="0000FF"/>
              </w:rPr>
              <w:t>定点删除元素</w:t>
            </w:r>
            <w:r w:rsidRPr="007D6E47">
              <w:rPr>
                <w:rFonts w:hint="eastAsia"/>
                <w:color w:val="0000FF"/>
              </w:rPr>
              <w:t xml:space="preserve">      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4D121D7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D3EAE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E8B26E" w14:textId="141AD14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 xml:space="preserve">"      5 </w:t>
            </w:r>
            <w:proofErr w:type="gramStart"/>
            <w:r w:rsidRPr="007D6E47">
              <w:rPr>
                <w:rFonts w:hint="eastAsia"/>
                <w:color w:val="0000FF"/>
              </w:rPr>
              <w:t>查值删除</w:t>
            </w:r>
            <w:proofErr w:type="gramEnd"/>
            <w:r w:rsidRPr="007D6E47">
              <w:rPr>
                <w:rFonts w:hint="eastAsia"/>
                <w:color w:val="0000FF"/>
              </w:rPr>
              <w:t>元素</w:t>
            </w:r>
            <w:r w:rsidRPr="007D6E47">
              <w:rPr>
                <w:rFonts w:hint="eastAsia"/>
                <w:color w:val="0000FF"/>
              </w:rPr>
              <w:t xml:space="preserve">      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5E06A81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1A8DCC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2B1663" w14:textId="63DAD70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    </w:t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 xml:space="preserve">"      0   </w:t>
            </w:r>
            <w:r w:rsidRPr="007D6E47">
              <w:rPr>
                <w:rFonts w:hint="eastAsia"/>
                <w:color w:val="0000FF"/>
              </w:rPr>
              <w:t>退出程序</w:t>
            </w:r>
            <w:r w:rsidRPr="007D6E47">
              <w:rPr>
                <w:rFonts w:hint="eastAsia"/>
                <w:color w:val="0000FF"/>
              </w:rPr>
              <w:t xml:space="preserve">        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42D647D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39C136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B625D6" w14:textId="5D77D94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</w:t>
            </w:r>
            <w:proofErr w:type="spellStart"/>
            <w:r w:rsidRPr="00D6473B">
              <w:t>cout</w:t>
            </w:r>
            <w:proofErr w:type="spellEnd"/>
            <w:r w:rsidRPr="00D6473B">
              <w:rPr>
                <w:b/>
                <w:color w:val="EE0000"/>
              </w:rPr>
              <w:t>&lt;&lt;</w:t>
            </w:r>
            <w:r w:rsidRPr="007D6E47">
              <w:rPr>
                <w:color w:val="0000FF"/>
              </w:rPr>
              <w:t>"--------------------------\n"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156CB1D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5EDAA5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ACCE22" w14:textId="59D8037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proofErr w:type="spellStart"/>
            <w:r w:rsidRPr="00D6473B">
              <w:t>cout</w:t>
            </w:r>
            <w:proofErr w:type="spellEnd"/>
            <w:r w:rsidRPr="00D6473B">
              <w:rPr>
                <w:b/>
                <w:color w:val="EE0000"/>
              </w:rPr>
              <w:t>&lt;&lt;</w:t>
            </w:r>
            <w:r w:rsidRPr="007D6E47">
              <w:rPr>
                <w:color w:val="0000FF"/>
              </w:rPr>
              <w:t>"**************************\n"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515F23F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341102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214C1E4" w14:textId="4F09B15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    </w:t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请选择</w:t>
            </w:r>
            <w:r w:rsidRPr="007D6E47">
              <w:rPr>
                <w:rFonts w:hint="eastAsia"/>
                <w:color w:val="0000FF"/>
              </w:rPr>
              <w:t xml:space="preserve"> (0-5): "</w:t>
            </w:r>
            <w:r w:rsidRPr="00D6473B">
              <w:rPr>
                <w:rFonts w:hint="eastAsia"/>
                <w:b/>
                <w:color w:val="EE0000"/>
              </w:rPr>
              <w:t>);</w:t>
            </w:r>
          </w:p>
        </w:tc>
      </w:tr>
      <w:tr w:rsidR="00C61657" w14:paraId="20C3CE6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985323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E4ACBE" w14:textId="41E4360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</w:t>
            </w:r>
            <w:proofErr w:type="spellStart"/>
            <w:r w:rsidRPr="00D6473B">
              <w:t>cin</w:t>
            </w:r>
            <w:proofErr w:type="spellEnd"/>
            <w:r w:rsidRPr="00D6473B">
              <w:rPr>
                <w:b/>
                <w:color w:val="EE0000"/>
              </w:rPr>
              <w:t>&gt;&gt;(</w:t>
            </w:r>
            <w:r w:rsidRPr="00D6473B">
              <w:t>c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035D322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FA0CB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C60FEA" w14:textId="6AF9C74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choice</w:t>
            </w:r>
            <w:r w:rsidRPr="00D6473B">
              <w:rPr>
                <w:b/>
                <w:color w:val="EE0000"/>
              </w:rPr>
              <w:t>=</w:t>
            </w:r>
            <w:r w:rsidRPr="009F53E7">
              <w:rPr>
                <w:color w:val="000000" w:themeColor="text1"/>
              </w:rPr>
              <w:t>input(c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3F3645D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ED40EF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4E4EEB" w14:textId="0B5F61C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</w:t>
            </w:r>
            <w:proofErr w:type="spellStart"/>
            <w:r w:rsidRPr="00D6473B">
              <w:t>clear</w:t>
            </w:r>
            <w:r w:rsidRPr="009F53E7">
              <w:rPr>
                <w:color w:val="000000" w:themeColor="text1"/>
              </w:rPr>
              <w:t>InputBu</w:t>
            </w:r>
            <w:r w:rsidRPr="00D6473B">
              <w:t>ffer</w:t>
            </w:r>
            <w:proofErr w:type="spellEnd"/>
            <w:r w:rsidRPr="00D6473B">
              <w:rPr>
                <w:b/>
                <w:color w:val="EE0000"/>
              </w:rPr>
              <w:t>();</w:t>
            </w:r>
          </w:p>
        </w:tc>
      </w:tr>
      <w:tr w:rsidR="00C61657" w14:paraId="5976E82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0BA056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B6EEC95" w14:textId="6537384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</w:p>
        </w:tc>
      </w:tr>
      <w:tr w:rsidR="00C61657" w14:paraId="393E69D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8A089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77E94F" w14:textId="1276067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</w:t>
            </w:r>
            <w:r w:rsidRPr="00D6473B">
              <w:rPr>
                <w:b/>
              </w:rPr>
              <w:t>switch</w:t>
            </w:r>
            <w:r w:rsidRPr="00D6473B">
              <w:rPr>
                <w:b/>
                <w:color w:val="EE0000"/>
              </w:rPr>
              <w:t>(</w:t>
            </w:r>
            <w:r w:rsidRPr="00D6473B">
              <w:t>choice</w:t>
            </w:r>
            <w:r w:rsidRPr="00D6473B">
              <w:rPr>
                <w:b/>
                <w:color w:val="EE0000"/>
              </w:rPr>
              <w:t>)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74EF516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DBF9E3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26A75C" w14:textId="54E27F1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  <w:b/>
              </w:rPr>
              <w:t>case</w:t>
            </w:r>
            <w:r w:rsidRPr="00D6473B">
              <w:rPr>
                <w:rFonts w:hint="eastAsia"/>
              </w:rPr>
              <w:t xml:space="preserve"> 0</w:t>
            </w:r>
            <w:r w:rsidRPr="00D6473B">
              <w:rPr>
                <w:rFonts w:hint="eastAsia"/>
                <w:b/>
                <w:color w:val="EE0000"/>
              </w:rPr>
              <w:t>:</w:t>
            </w:r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</w:rPr>
              <w:t>return</w:t>
            </w:r>
            <w:r w:rsidRPr="00D6473B">
              <w:rPr>
                <w:rFonts w:hint="eastAsia"/>
                <w:b/>
                <w:color w:val="EE0000"/>
              </w:rPr>
              <w:t>;</w:t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退出子程序</w:t>
            </w:r>
            <w:r w:rsidRPr="00D6473B">
              <w:rPr>
                <w:rFonts w:hint="eastAsia"/>
              </w:rPr>
              <w:t xml:space="preserve"> </w:t>
            </w:r>
          </w:p>
        </w:tc>
      </w:tr>
      <w:tr w:rsidR="00C61657" w14:paraId="71B1971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3BC436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8737DE6" w14:textId="10332F6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489AA78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41F17F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E64966" w14:textId="16ADB71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case</w:t>
            </w:r>
            <w:r w:rsidRPr="00D6473B">
              <w:t xml:space="preserve"> 1</w:t>
            </w:r>
            <w:r w:rsidRPr="00D6473B">
              <w:rPr>
                <w:b/>
                <w:color w:val="EE0000"/>
              </w:rPr>
              <w:t>: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007C417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19EDA1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204ECF" w14:textId="2156BEA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int</w:t>
            </w:r>
            <w:r w:rsidRPr="00D6473B">
              <w:t xml:space="preserve"> 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787D130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4C421E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561554" w14:textId="17DE0FA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proofErr w:type="spellStart"/>
            <w:r w:rsidRPr="00D6473B">
              <w:rPr>
                <w:b/>
              </w:rPr>
              <w:t>ElemType</w:t>
            </w:r>
            <w:proofErr w:type="spellEnd"/>
            <w:r w:rsidRPr="00D6473B">
              <w:t xml:space="preserve"> e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4FD0E3F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BD8EE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20790E" w14:textId="3D0C19F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7EFEDD5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FD507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4056BA2" w14:textId="144DFD5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t>ListEmpty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r w:rsidRPr="00D6473B">
              <w:t>L</w:t>
            </w:r>
            <w:r w:rsidRPr="00D6473B">
              <w:rPr>
                <w:b/>
                <w:color w:val="EE0000"/>
              </w:rPr>
              <w:t>)==</w:t>
            </w:r>
            <w:r w:rsidRPr="00D6473B">
              <w:rPr>
                <w:b/>
              </w:rPr>
              <w:t>false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678EF4B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46053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41F633" w14:textId="0EFBD05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12B6C46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7CCB7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97341C" w14:textId="6D73564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  <w:t>DispList_2</w:t>
            </w:r>
            <w:r w:rsidRPr="00D6473B">
              <w:rPr>
                <w:b/>
                <w:color w:val="EE0000"/>
              </w:rPr>
              <w:t>(</w:t>
            </w:r>
            <w:r w:rsidRPr="00D6473B">
              <w:t>L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5588403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3CEDA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75D564" w14:textId="7CC15A4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  <w:r w:rsidRPr="00D6473B">
              <w:t xml:space="preserve"> </w:t>
            </w:r>
            <w:r w:rsidRPr="00D6473B">
              <w:rPr>
                <w:b/>
              </w:rPr>
              <w:t>else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378A3B7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72CFF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A17173" w14:textId="20B20F8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表为空</w:t>
            </w:r>
            <w:r w:rsidRPr="007D6E47">
              <w:rPr>
                <w:rFonts w:hint="eastAsia"/>
                <w:color w:val="0000FF"/>
              </w:rPr>
              <w:t>,</w:t>
            </w:r>
            <w:r w:rsidRPr="007D6E47">
              <w:rPr>
                <w:rFonts w:hint="eastAsia"/>
                <w:color w:val="0000FF"/>
              </w:rPr>
              <w:t>请注意只能在首位插入</w:t>
            </w:r>
            <w:r w:rsidRPr="007D6E47">
              <w:rPr>
                <w:rFonts w:hint="eastAsia"/>
                <w:color w:val="0000FF"/>
              </w:rPr>
              <w:t>!!!\n"</w:t>
            </w:r>
            <w:r w:rsidRPr="00D6473B">
              <w:rPr>
                <w:rFonts w:hint="eastAsia"/>
                <w:b/>
                <w:color w:val="EE0000"/>
              </w:rPr>
              <w:t>);</w:t>
            </w:r>
          </w:p>
        </w:tc>
      </w:tr>
      <w:tr w:rsidR="00C61657" w14:paraId="43ACCE3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1D5C0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5F7233" w14:textId="6A0A292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1991C58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C87DEA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7639BC" w14:textId="22DA5E3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0045EB2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0E9B4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66BBF9" w14:textId="2E5E418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请输入插入点</w:t>
            </w:r>
            <w:r w:rsidRPr="007D6E47">
              <w:rPr>
                <w:rFonts w:hint="eastAsia"/>
                <w:color w:val="0000FF"/>
              </w:rPr>
              <w:t xml:space="preserve"> (1-%d) :"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>L</w:t>
            </w:r>
            <w:r w:rsidRPr="00D6473B">
              <w:rPr>
                <w:rFonts w:hint="eastAsia"/>
                <w:b/>
                <w:color w:val="EE0000"/>
              </w:rPr>
              <w:t>-&gt;</w:t>
            </w:r>
            <w:r w:rsidRPr="00D6473B">
              <w:rPr>
                <w:rFonts w:hint="eastAsia"/>
              </w:rPr>
              <w:t>data</w:t>
            </w:r>
            <w:r w:rsidRPr="00D6473B">
              <w:rPr>
                <w:rFonts w:hint="eastAsia"/>
                <w:b/>
                <w:color w:val="EE0000"/>
              </w:rPr>
              <w:t>&gt;=</w:t>
            </w:r>
            <w:proofErr w:type="spellStart"/>
            <w:r w:rsidRPr="00D6473B">
              <w:rPr>
                <w:rFonts w:hint="eastAsia"/>
              </w:rPr>
              <w:t>MaxSize</w:t>
            </w:r>
            <w:r w:rsidRPr="00D6473B">
              <w:rPr>
                <w:rFonts w:hint="eastAsia"/>
                <w:b/>
                <w:color w:val="EE0000"/>
              </w:rPr>
              <w:t>?</w:t>
            </w:r>
            <w:r w:rsidRPr="00D6473B">
              <w:rPr>
                <w:rFonts w:hint="eastAsia"/>
              </w:rPr>
              <w:t>MaxSize</w:t>
            </w:r>
            <w:r w:rsidRPr="00D6473B">
              <w:rPr>
                <w:rFonts w:hint="eastAsia"/>
                <w:b/>
                <w:color w:val="EE0000"/>
              </w:rPr>
              <w:t>:</w:t>
            </w:r>
            <w:r w:rsidRPr="00D6473B">
              <w:rPr>
                <w:rFonts w:hint="eastAsia"/>
              </w:rPr>
              <w:t>L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-&gt;</w:t>
            </w:r>
            <w:r w:rsidRPr="00D6473B">
              <w:rPr>
                <w:rFonts w:hint="eastAsia"/>
              </w:rPr>
              <w:t>data</w:t>
            </w:r>
            <w:r w:rsidRPr="00D6473B">
              <w:rPr>
                <w:rFonts w:hint="eastAsia"/>
                <w:b/>
                <w:color w:val="EE0000"/>
              </w:rPr>
              <w:t>+</w:t>
            </w:r>
            <w:r w:rsidRPr="00D6473B">
              <w:rPr>
                <w:rFonts w:hint="eastAsia"/>
              </w:rPr>
              <w:t>1</w:t>
            </w:r>
            <w:r w:rsidRPr="00D6473B">
              <w:rPr>
                <w:rFonts w:hint="eastAsia"/>
                <w:b/>
                <w:color w:val="EE0000"/>
              </w:rPr>
              <w:t>);</w:t>
            </w:r>
          </w:p>
        </w:tc>
      </w:tr>
      <w:tr w:rsidR="00C61657" w14:paraId="48FB189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7798BA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EE31D9" w14:textId="710472B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1F010E1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2F3924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3EA307" w14:textId="52B1C9C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(!</w:t>
            </w:r>
            <w:r w:rsidRPr="009F53E7">
              <w:rPr>
                <w:bCs/>
                <w:color w:val="000000" w:themeColor="text1"/>
              </w:rPr>
              <w:t>In</w:t>
            </w:r>
            <w:r w:rsidRPr="009F53E7">
              <w:rPr>
                <w:color w:val="000000" w:themeColor="text1"/>
              </w:rPr>
              <w:t>put(</w:t>
            </w:r>
            <w:r w:rsidRPr="007D6E47">
              <w:rPr>
                <w:color w:val="0000FF"/>
              </w:rPr>
              <w:t>" "</w:t>
            </w:r>
            <w:r w:rsidRPr="00D6473B">
              <w:rPr>
                <w:b/>
                <w:color w:val="EE0000"/>
              </w:rPr>
              <w:t>,&amp;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))</w:t>
            </w:r>
            <w:r w:rsidRPr="00D6473B">
              <w:t xml:space="preserve"> </w:t>
            </w:r>
            <w:r w:rsidRPr="00D6473B">
              <w:rPr>
                <w:b/>
              </w:rPr>
              <w:t>break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0C16CFE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1D752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8241A6F" w14:textId="09975F9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2EA7B3B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CE0208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4BC3EB" w14:textId="0F3A09F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  <w:b/>
              </w:rPr>
              <w:t>if</w:t>
            </w:r>
            <w:r w:rsidRPr="00D6473B">
              <w:rPr>
                <w:rFonts w:hint="eastAsia"/>
                <w:b/>
                <w:color w:val="EE0000"/>
              </w:rPr>
              <w:t>(!</w:t>
            </w:r>
            <w:r w:rsidRPr="009F53E7">
              <w:rPr>
                <w:rFonts w:hint="eastAsia"/>
                <w:bCs/>
                <w:color w:val="000000" w:themeColor="text1"/>
              </w:rPr>
              <w:t>In</w:t>
            </w:r>
            <w:r w:rsidRPr="009F53E7">
              <w:rPr>
                <w:rFonts w:hint="eastAsia"/>
                <w:color w:val="000000" w:themeColor="text1"/>
              </w:rPr>
              <w:t>put(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请输入元素</w:t>
            </w:r>
            <w:r w:rsidRPr="007D6E47">
              <w:rPr>
                <w:rFonts w:hint="eastAsia"/>
                <w:color w:val="0000FF"/>
              </w:rPr>
              <w:t>:"</w:t>
            </w:r>
            <w:r w:rsidRPr="00D6473B">
              <w:rPr>
                <w:rFonts w:hint="eastAsia"/>
                <w:b/>
                <w:color w:val="EE0000"/>
              </w:rPr>
              <w:t>,&amp;</w:t>
            </w:r>
            <w:r w:rsidRPr="00D6473B">
              <w:rPr>
                <w:rFonts w:hint="eastAsia"/>
              </w:rPr>
              <w:t>e</w:t>
            </w:r>
            <w:r w:rsidRPr="00D6473B">
              <w:rPr>
                <w:rFonts w:hint="eastAsia"/>
                <w:b/>
                <w:color w:val="EE0000"/>
              </w:rPr>
              <w:t>))</w:t>
            </w:r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</w:rPr>
              <w:t>break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2804619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169568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28DF1E" w14:textId="409CAC0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036211C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F61E1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EDDDC8" w14:textId="5580994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 xml:space="preserve">"\n---- </w:t>
            </w:r>
            <w:r w:rsidRPr="007D6E47">
              <w:rPr>
                <w:rFonts w:hint="eastAsia"/>
                <w:color w:val="0000FF"/>
              </w:rPr>
              <w:t>插入操作</w:t>
            </w:r>
            <w:r w:rsidRPr="007D6E47">
              <w:rPr>
                <w:rFonts w:hint="eastAsia"/>
                <w:color w:val="0000FF"/>
              </w:rPr>
              <w:t>%s ----\n"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proofErr w:type="spellStart"/>
            <w:r w:rsidRPr="00D6473B">
              <w:rPr>
                <w:rFonts w:hint="eastAsia"/>
              </w:rPr>
              <w:t>ListInsert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D6473B">
              <w:rPr>
                <w:rFonts w:hint="eastAsia"/>
              </w:rPr>
              <w:t>L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>i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>e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)?</w:t>
            </w:r>
            <w:r w:rsidRPr="007D6E47">
              <w:rPr>
                <w:rFonts w:hint="eastAsia"/>
                <w:color w:val="0000FF"/>
              </w:rPr>
              <w:t>"</w:t>
            </w:r>
            <w:r w:rsidRPr="007D6E47">
              <w:rPr>
                <w:rFonts w:hint="eastAsia"/>
                <w:color w:val="0000FF"/>
              </w:rPr>
              <w:t>成功！</w:t>
            </w:r>
            <w:r w:rsidRPr="007D6E47">
              <w:rPr>
                <w:rFonts w:hint="eastAsia"/>
                <w:color w:val="0000FF"/>
              </w:rPr>
              <w:t>"</w:t>
            </w:r>
            <w:r w:rsidRPr="00D6473B">
              <w:rPr>
                <w:rFonts w:hint="eastAsia"/>
                <w:b/>
                <w:color w:val="EE0000"/>
              </w:rPr>
              <w:t>:</w:t>
            </w:r>
            <w:r w:rsidRPr="007D6E47">
              <w:rPr>
                <w:rFonts w:hint="eastAsia"/>
                <w:color w:val="0000FF"/>
              </w:rPr>
              <w:t>"</w:t>
            </w:r>
            <w:r w:rsidRPr="007D6E47">
              <w:rPr>
                <w:rFonts w:hint="eastAsia"/>
                <w:color w:val="0000FF"/>
              </w:rPr>
              <w:t>失败</w:t>
            </w:r>
            <w:r w:rsidRPr="007D6E47">
              <w:rPr>
                <w:rFonts w:hint="eastAsia"/>
                <w:color w:val="0000FF"/>
              </w:rPr>
              <w:t>"</w:t>
            </w:r>
            <w:r w:rsidRPr="00D6473B">
              <w:rPr>
                <w:rFonts w:hint="eastAsia"/>
                <w:b/>
                <w:color w:val="EE0000"/>
              </w:rPr>
              <w:t>);</w:t>
            </w:r>
          </w:p>
        </w:tc>
      </w:tr>
      <w:tr w:rsidR="00C61657" w14:paraId="36CA738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D7F42B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2F7C91" w14:textId="41861C7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此时顺序表长度为</w:t>
            </w:r>
            <w:r w:rsidRPr="007D6E47">
              <w:rPr>
                <w:rFonts w:hint="eastAsia"/>
                <w:color w:val="0000FF"/>
              </w:rPr>
              <w:t xml:space="preserve"> %d / %d "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proofErr w:type="spellStart"/>
            <w:r w:rsidRPr="00D6473B">
              <w:rPr>
                <w:rFonts w:hint="eastAsia"/>
              </w:rPr>
              <w:t>ListLength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D6473B">
              <w:rPr>
                <w:rFonts w:hint="eastAsia"/>
              </w:rPr>
              <w:t>L</w:t>
            </w:r>
            <w:r w:rsidRPr="00D6473B">
              <w:rPr>
                <w:rFonts w:hint="eastAsia"/>
                <w:b/>
                <w:color w:val="EE0000"/>
              </w:rPr>
              <w:t>),</w:t>
            </w:r>
            <w:proofErr w:type="spellStart"/>
            <w:r w:rsidRPr="00D6473B">
              <w:rPr>
                <w:rFonts w:hint="eastAsia"/>
              </w:rPr>
              <w:t>MaxSize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);</w:t>
            </w:r>
          </w:p>
        </w:tc>
      </w:tr>
      <w:tr w:rsidR="00C61657" w14:paraId="52DEAF6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779848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DDB112" w14:textId="50FF57A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break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3E8A143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5ED0F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82AF40" w14:textId="6ED35C2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0AA9B30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A1DA3A6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E1BC6E1" w14:textId="3D82B82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583EFC7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47C689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C4996E" w14:textId="5AE0942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case</w:t>
            </w:r>
            <w:r w:rsidRPr="00D6473B">
              <w:t xml:space="preserve"> 2</w:t>
            </w:r>
            <w:r w:rsidRPr="00D6473B">
              <w:rPr>
                <w:b/>
                <w:color w:val="EE0000"/>
              </w:rPr>
              <w:t>: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2D4945F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6F535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DD566D" w14:textId="74A0750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int</w:t>
            </w:r>
            <w:r w:rsidRPr="00D6473B">
              <w:t xml:space="preserve"> 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5AE07DA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52C41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5391B7D" w14:textId="4AB69E1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proofErr w:type="spellStart"/>
            <w:r w:rsidRPr="00D6473B">
              <w:rPr>
                <w:b/>
              </w:rPr>
              <w:t>ElemType</w:t>
            </w:r>
            <w:proofErr w:type="spellEnd"/>
            <w:r w:rsidRPr="00D6473B">
              <w:t xml:space="preserve"> e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0BA53D6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9AF6596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D9191E" w14:textId="5ADB4DF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4BE8C65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DA4F58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6B4FFF" w14:textId="2A49E6E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t>ListEmpty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r w:rsidRPr="00D6473B">
              <w:t>L</w:t>
            </w:r>
            <w:r w:rsidRPr="00D6473B">
              <w:rPr>
                <w:b/>
                <w:color w:val="EE0000"/>
              </w:rPr>
              <w:t>)==</w:t>
            </w:r>
            <w:r w:rsidRPr="00D6473B">
              <w:rPr>
                <w:b/>
              </w:rPr>
              <w:t>false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2980737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D5244A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21F352" w14:textId="702AEE6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511DBF1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CDD10A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D568AD" w14:textId="3A09974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  <w:t>DispList_2</w:t>
            </w:r>
            <w:r w:rsidRPr="00D6473B">
              <w:rPr>
                <w:b/>
                <w:color w:val="EE0000"/>
              </w:rPr>
              <w:t>(</w:t>
            </w:r>
            <w:r w:rsidRPr="00D6473B">
              <w:t>L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0ECFFAE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2351E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0A64F6" w14:textId="1CFD43F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  <w:r w:rsidRPr="00D6473B">
              <w:t xml:space="preserve"> </w:t>
            </w:r>
            <w:r w:rsidRPr="00D6473B">
              <w:rPr>
                <w:b/>
              </w:rPr>
              <w:t>else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4822477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2B18F6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D86187" w14:textId="3B24B43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表为空</w:t>
            </w:r>
            <w:r w:rsidRPr="007D6E47">
              <w:rPr>
                <w:rFonts w:hint="eastAsia"/>
                <w:color w:val="0000FF"/>
              </w:rPr>
              <w:t>,</w:t>
            </w:r>
            <w:r w:rsidRPr="007D6E47">
              <w:rPr>
                <w:rFonts w:hint="eastAsia"/>
                <w:color w:val="0000FF"/>
              </w:rPr>
              <w:t>修改操作已退出</w:t>
            </w:r>
            <w:r w:rsidRPr="007D6E47">
              <w:rPr>
                <w:rFonts w:hint="eastAsia"/>
                <w:color w:val="0000FF"/>
              </w:rPr>
              <w:t>!\n"</w:t>
            </w:r>
            <w:r w:rsidRPr="00D6473B">
              <w:rPr>
                <w:rFonts w:hint="eastAsia"/>
                <w:b/>
                <w:color w:val="EE0000"/>
              </w:rPr>
              <w:t>);</w:t>
            </w:r>
          </w:p>
        </w:tc>
      </w:tr>
      <w:tr w:rsidR="00C61657" w14:paraId="135C471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A7D8D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3625FE" w14:textId="0A22944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break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64D3D2D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279050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7C2BCDA" w14:textId="6B9E0EC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69AB5C1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F31DDA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10C6E7" w14:textId="29AAA71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001ACA8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775E3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66E98E" w14:textId="12D9D8E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请输入修改点</w:t>
            </w:r>
            <w:r w:rsidRPr="007D6E47">
              <w:rPr>
                <w:rFonts w:hint="eastAsia"/>
                <w:color w:val="0000FF"/>
              </w:rPr>
              <w:t xml:space="preserve"> (1-%d) :"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>L</w:t>
            </w:r>
            <w:r w:rsidRPr="00D6473B">
              <w:rPr>
                <w:rFonts w:hint="eastAsia"/>
                <w:b/>
                <w:color w:val="EE0000"/>
              </w:rPr>
              <w:t>-&gt;</w:t>
            </w:r>
            <w:r w:rsidRPr="00D6473B">
              <w:rPr>
                <w:rFonts w:hint="eastAsia"/>
              </w:rPr>
              <w:t>data</w:t>
            </w:r>
            <w:r w:rsidRPr="00D6473B">
              <w:rPr>
                <w:rFonts w:hint="eastAsia"/>
                <w:b/>
                <w:color w:val="EE0000"/>
              </w:rPr>
              <w:t>);</w:t>
            </w:r>
          </w:p>
        </w:tc>
      </w:tr>
      <w:tr w:rsidR="00C61657" w14:paraId="6DBB7EC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EF48D4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DC5527" w14:textId="4A62054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4579F51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DDA13E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39FBB4" w14:textId="2D726BC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(!</w:t>
            </w:r>
            <w:r w:rsidRPr="009F53E7">
              <w:rPr>
                <w:bCs/>
                <w:color w:val="000000" w:themeColor="text1"/>
              </w:rPr>
              <w:t>In</w:t>
            </w:r>
            <w:r w:rsidRPr="009F53E7">
              <w:rPr>
                <w:color w:val="000000" w:themeColor="text1"/>
              </w:rPr>
              <w:t>put(</w:t>
            </w:r>
            <w:r w:rsidRPr="007D6E47">
              <w:rPr>
                <w:color w:val="0000FF"/>
              </w:rPr>
              <w:t>""</w:t>
            </w:r>
            <w:r w:rsidRPr="00D6473B">
              <w:rPr>
                <w:b/>
                <w:color w:val="EE0000"/>
              </w:rPr>
              <w:t>,&amp;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))</w:t>
            </w:r>
            <w:r w:rsidRPr="00D6473B">
              <w:t xml:space="preserve"> </w:t>
            </w:r>
            <w:r w:rsidRPr="00D6473B">
              <w:rPr>
                <w:b/>
              </w:rPr>
              <w:t>break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26B270C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CC38B6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C86408" w14:textId="199EC25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75D9CEC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7662B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B62C99" w14:textId="7A912FE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  <w:b/>
              </w:rPr>
              <w:t>if</w:t>
            </w:r>
            <w:r w:rsidRPr="00D6473B">
              <w:rPr>
                <w:rFonts w:hint="eastAsia"/>
                <w:b/>
                <w:color w:val="EE0000"/>
              </w:rPr>
              <w:t>(!</w:t>
            </w:r>
            <w:r w:rsidRPr="009F53E7">
              <w:rPr>
                <w:rFonts w:hint="eastAsia"/>
                <w:bCs/>
                <w:color w:val="000000" w:themeColor="text1"/>
              </w:rPr>
              <w:t>In</w:t>
            </w:r>
            <w:r w:rsidRPr="009F53E7">
              <w:rPr>
                <w:rFonts w:hint="eastAsia"/>
                <w:color w:val="000000" w:themeColor="text1"/>
              </w:rPr>
              <w:t>put(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请输入元素</w:t>
            </w:r>
            <w:r w:rsidRPr="007D6E47">
              <w:rPr>
                <w:rFonts w:hint="eastAsia"/>
                <w:color w:val="0000FF"/>
              </w:rPr>
              <w:t>:"</w:t>
            </w:r>
            <w:r w:rsidRPr="00D6473B">
              <w:rPr>
                <w:rFonts w:hint="eastAsia"/>
                <w:b/>
                <w:color w:val="EE0000"/>
              </w:rPr>
              <w:t>,&amp;</w:t>
            </w:r>
            <w:r w:rsidRPr="00D6473B">
              <w:rPr>
                <w:rFonts w:hint="eastAsia"/>
              </w:rPr>
              <w:t>e</w:t>
            </w:r>
            <w:r w:rsidRPr="00D6473B">
              <w:rPr>
                <w:rFonts w:hint="eastAsia"/>
                <w:b/>
                <w:color w:val="EE0000"/>
              </w:rPr>
              <w:t>))</w:t>
            </w:r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</w:rPr>
              <w:t>break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26318A2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B73CB4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4A01BE" w14:textId="2EE8B87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1ACA9AA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ABFBCE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BFA284" w14:textId="30FA9D8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 xml:space="preserve">"\n---- </w:t>
            </w:r>
            <w:r w:rsidRPr="007D6E47">
              <w:rPr>
                <w:rFonts w:hint="eastAsia"/>
                <w:color w:val="0000FF"/>
              </w:rPr>
              <w:t>修改操作</w:t>
            </w:r>
            <w:r w:rsidRPr="007D6E47">
              <w:rPr>
                <w:rFonts w:hint="eastAsia"/>
                <w:color w:val="0000FF"/>
              </w:rPr>
              <w:t>%s ----\n"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proofErr w:type="spellStart"/>
            <w:r w:rsidRPr="00D6473B">
              <w:rPr>
                <w:rFonts w:hint="eastAsia"/>
              </w:rPr>
              <w:t>ListUpdate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D6473B">
              <w:rPr>
                <w:rFonts w:hint="eastAsia"/>
              </w:rPr>
              <w:t>L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>i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>e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)?</w:t>
            </w:r>
            <w:r w:rsidRPr="007D6E47">
              <w:rPr>
                <w:rFonts w:hint="eastAsia"/>
                <w:color w:val="0000FF"/>
              </w:rPr>
              <w:t>"</w:t>
            </w:r>
            <w:r w:rsidRPr="007D6E47">
              <w:rPr>
                <w:rFonts w:hint="eastAsia"/>
                <w:color w:val="0000FF"/>
              </w:rPr>
              <w:t>成功！</w:t>
            </w:r>
            <w:r w:rsidRPr="007D6E47">
              <w:rPr>
                <w:rFonts w:hint="eastAsia"/>
                <w:color w:val="0000FF"/>
              </w:rPr>
              <w:t>"</w:t>
            </w:r>
            <w:r w:rsidRPr="00D6473B">
              <w:rPr>
                <w:rFonts w:hint="eastAsia"/>
                <w:b/>
                <w:color w:val="EE0000"/>
              </w:rPr>
              <w:t>:</w:t>
            </w:r>
            <w:r w:rsidRPr="007D6E47">
              <w:rPr>
                <w:rFonts w:hint="eastAsia"/>
                <w:color w:val="0000FF"/>
              </w:rPr>
              <w:t>"</w:t>
            </w:r>
            <w:r w:rsidRPr="007D6E47">
              <w:rPr>
                <w:rFonts w:hint="eastAsia"/>
                <w:color w:val="0000FF"/>
              </w:rPr>
              <w:t>失败</w:t>
            </w:r>
            <w:r w:rsidRPr="007D6E47">
              <w:rPr>
                <w:rFonts w:hint="eastAsia"/>
                <w:color w:val="0000FF"/>
              </w:rPr>
              <w:t>"</w:t>
            </w:r>
            <w:r w:rsidRPr="00D6473B">
              <w:rPr>
                <w:rFonts w:hint="eastAsia"/>
                <w:b/>
                <w:color w:val="EE0000"/>
              </w:rPr>
              <w:t>);</w:t>
            </w:r>
          </w:p>
        </w:tc>
      </w:tr>
      <w:tr w:rsidR="00C61657" w14:paraId="1147516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7FA521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2CA875" w14:textId="19792EA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此时顺序表长度为</w:t>
            </w:r>
            <w:r w:rsidRPr="007D6E47">
              <w:rPr>
                <w:rFonts w:hint="eastAsia"/>
                <w:color w:val="0000FF"/>
              </w:rPr>
              <w:t xml:space="preserve"> %d / %d "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proofErr w:type="spellStart"/>
            <w:r w:rsidRPr="00D6473B">
              <w:rPr>
                <w:rFonts w:hint="eastAsia"/>
              </w:rPr>
              <w:t>ListLength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D6473B">
              <w:rPr>
                <w:rFonts w:hint="eastAsia"/>
              </w:rPr>
              <w:t>L</w:t>
            </w:r>
            <w:r w:rsidRPr="00D6473B">
              <w:rPr>
                <w:rFonts w:hint="eastAsia"/>
                <w:b/>
                <w:color w:val="EE0000"/>
              </w:rPr>
              <w:t>),</w:t>
            </w:r>
            <w:proofErr w:type="spellStart"/>
            <w:r w:rsidRPr="00D6473B">
              <w:rPr>
                <w:rFonts w:hint="eastAsia"/>
              </w:rPr>
              <w:t>MaxSize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);</w:t>
            </w:r>
          </w:p>
        </w:tc>
      </w:tr>
      <w:tr w:rsidR="00C61657" w14:paraId="415D00C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3EABBC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3362AB" w14:textId="58FEF5B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break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5C212FB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089B8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423612" w14:textId="4825206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08A1E27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00C15E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B0B87A" w14:textId="535A099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61AA128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5F265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4E3091" w14:textId="402E690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    </w:t>
            </w:r>
            <w:r w:rsidRPr="00D6473B">
              <w:rPr>
                <w:b/>
              </w:rPr>
              <w:t>case</w:t>
            </w:r>
            <w:r w:rsidRPr="00D6473B">
              <w:t xml:space="preserve"> 3</w:t>
            </w:r>
            <w:r w:rsidRPr="00D6473B">
              <w:rPr>
                <w:b/>
                <w:color w:val="EE0000"/>
              </w:rPr>
              <w:t>: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1B7DF2B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391081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F06C77" w14:textId="4F7F16F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    </w:t>
            </w:r>
            <w:r w:rsidRPr="00D6473B">
              <w:tab/>
            </w:r>
            <w:r w:rsidRPr="00D6473B">
              <w:rPr>
                <w:b/>
              </w:rPr>
              <w:t>int</w:t>
            </w:r>
            <w:r w:rsidRPr="00D6473B">
              <w:t xml:space="preserve"> Bp</w:t>
            </w:r>
            <w:r w:rsidRPr="00D6473B">
              <w:rPr>
                <w:b/>
                <w:color w:val="EE0000"/>
              </w:rPr>
              <w:t>=</w:t>
            </w:r>
            <w:r w:rsidRPr="00D6473B">
              <w:t>0</w:t>
            </w:r>
            <w:r w:rsidRPr="00D6473B">
              <w:rPr>
                <w:b/>
                <w:color w:val="EE0000"/>
              </w:rPr>
              <w:t>,</w:t>
            </w:r>
            <w:r w:rsidRPr="00D6473B">
              <w:t>count</w:t>
            </w:r>
            <w:r w:rsidRPr="00D6473B">
              <w:rPr>
                <w:b/>
                <w:color w:val="EE0000"/>
              </w:rPr>
              <w:t>=</w:t>
            </w:r>
            <w:r w:rsidRPr="00D6473B">
              <w:t>0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7A8A751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786D7A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0B4607" w14:textId="59A0E62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    </w:t>
            </w:r>
            <w:r w:rsidRPr="00D6473B">
              <w:tab/>
            </w:r>
            <w:r w:rsidRPr="00D6473B">
              <w:rPr>
                <w:b/>
              </w:rPr>
              <w:t>char</w:t>
            </w:r>
            <w:r w:rsidRPr="00D6473B">
              <w:t xml:space="preserve"> c</w:t>
            </w:r>
            <w:r w:rsidRPr="00D6473B">
              <w:rPr>
                <w:b/>
                <w:color w:val="EE0000"/>
              </w:rPr>
              <w:t>=</w:t>
            </w:r>
            <w:r w:rsidRPr="00D6473B">
              <w:t>'N'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3BDC920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2DB39F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4CAED8" w14:textId="0CA98F7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    </w:t>
            </w:r>
            <w:r w:rsidRPr="00D6473B">
              <w:tab/>
            </w:r>
            <w:proofErr w:type="spellStart"/>
            <w:r w:rsidRPr="00D6473B">
              <w:rPr>
                <w:b/>
              </w:rPr>
              <w:t>ElemType</w:t>
            </w:r>
            <w:proofErr w:type="spellEnd"/>
            <w:r w:rsidRPr="00D6473B">
              <w:t xml:space="preserve"> e</w:t>
            </w:r>
            <w:r w:rsidRPr="00D6473B">
              <w:rPr>
                <w:b/>
                <w:color w:val="EE0000"/>
              </w:rPr>
              <w:t>,</w:t>
            </w:r>
            <w:r w:rsidRPr="00D6473B">
              <w:t>e1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18ACC28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BF78BD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2BD7134" w14:textId="5FF20F1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    </w:t>
            </w:r>
            <w:r w:rsidRPr="00D6473B">
              <w:tab/>
            </w:r>
          </w:p>
        </w:tc>
      </w:tr>
      <w:tr w:rsidR="00C61657" w14:paraId="29565E2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04DF9A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701806" w14:textId="6439C20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        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  <w:b/>
              </w:rPr>
              <w:t>if</w:t>
            </w:r>
            <w:r w:rsidRPr="00D6473B">
              <w:rPr>
                <w:rFonts w:hint="eastAsia"/>
                <w:b/>
                <w:color w:val="EE0000"/>
              </w:rPr>
              <w:t>(!</w:t>
            </w:r>
            <w:r w:rsidRPr="009F53E7">
              <w:rPr>
                <w:rFonts w:hint="eastAsia"/>
                <w:color w:val="000000" w:themeColor="text1"/>
              </w:rPr>
              <w:t>Input(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请输入要查找的元素值</w:t>
            </w:r>
            <w:r w:rsidRPr="007D6E47">
              <w:rPr>
                <w:rFonts w:hint="eastAsia"/>
                <w:color w:val="0000FF"/>
              </w:rPr>
              <w:t>:"</w:t>
            </w:r>
            <w:r w:rsidRPr="00D6473B">
              <w:rPr>
                <w:rFonts w:hint="eastAsia"/>
                <w:b/>
                <w:color w:val="EE0000"/>
              </w:rPr>
              <w:t>,&amp;</w:t>
            </w:r>
            <w:r w:rsidRPr="00D6473B">
              <w:rPr>
                <w:rFonts w:hint="eastAsia"/>
              </w:rPr>
              <w:t>e</w:t>
            </w:r>
            <w:r w:rsidRPr="00D6473B">
              <w:rPr>
                <w:rFonts w:hint="eastAsia"/>
                <w:b/>
                <w:color w:val="EE0000"/>
              </w:rPr>
              <w:t>))</w:t>
            </w:r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</w:rPr>
              <w:t>break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692292E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8E865B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940F7A" w14:textId="16D5EDE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    </w:t>
            </w:r>
            <w:r w:rsidRPr="00D6473B">
              <w:tab/>
            </w:r>
          </w:p>
        </w:tc>
      </w:tr>
      <w:tr w:rsidR="00C61657" w14:paraId="5512BAA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23BC76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5D36F9" w14:textId="28154CF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proofErr w:type="spellStart"/>
            <w:r w:rsidRPr="00D6473B">
              <w:t>cout</w:t>
            </w:r>
            <w:proofErr w:type="spellEnd"/>
            <w:r w:rsidRPr="00D6473B">
              <w:rPr>
                <w:b/>
                <w:color w:val="EE0000"/>
              </w:rPr>
              <w:t>&lt;&lt;</w:t>
            </w:r>
            <w:r w:rsidRPr="007D6E47">
              <w:rPr>
                <w:color w:val="0000FF"/>
              </w:rPr>
              <w:t>"\n\n--------------------------\n\n"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61CBA27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A69802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674B97" w14:textId="5436EF4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while</w:t>
            </w:r>
            <w:r w:rsidRPr="00D6473B">
              <w:rPr>
                <w:b/>
                <w:color w:val="EE0000"/>
              </w:rPr>
              <w:t>(</w:t>
            </w:r>
            <w:r w:rsidRPr="00D6473B">
              <w:t>1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407C91C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F87CD3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D8BAA2" w14:textId="5A867C8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61F8A2F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03C780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D61536" w14:textId="74649CB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  <w:t>c</w:t>
            </w:r>
            <w:r w:rsidRPr="00D6473B">
              <w:rPr>
                <w:b/>
                <w:color w:val="EE0000"/>
              </w:rPr>
              <w:t>=</w:t>
            </w:r>
            <w:r w:rsidRPr="00D6473B">
              <w:t>'N'</w:t>
            </w:r>
            <w:r w:rsidRPr="00D6473B">
              <w:rPr>
                <w:b/>
                <w:color w:val="EE0000"/>
              </w:rPr>
              <w:t>;</w:t>
            </w:r>
            <w:r w:rsidRPr="00D6473B">
              <w:t xml:space="preserve"> e1</w:t>
            </w:r>
            <w:r w:rsidRPr="00D6473B">
              <w:rPr>
                <w:b/>
                <w:color w:val="EE0000"/>
              </w:rPr>
              <w:t>=</w:t>
            </w:r>
            <w:r w:rsidRPr="00D6473B">
              <w:t>e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1470F6D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A776C7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8A0865" w14:textId="52DDD9F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  <w:t>Bp</w:t>
            </w:r>
            <w:r w:rsidRPr="00D6473B">
              <w:rPr>
                <w:b/>
                <w:color w:val="EE0000"/>
              </w:rPr>
              <w:t>=</w:t>
            </w:r>
            <w:proofErr w:type="spellStart"/>
            <w:r w:rsidRPr="00D6473B">
              <w:t>LocateElem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t>L</w:t>
            </w:r>
            <w:r w:rsidRPr="00D6473B">
              <w:rPr>
                <w:b/>
                <w:color w:val="EE0000"/>
              </w:rPr>
              <w:t>,</w:t>
            </w:r>
            <w:r w:rsidRPr="00D6473B">
              <w:t>Bp</w:t>
            </w:r>
            <w:r w:rsidRPr="00D6473B">
              <w:rPr>
                <w:b/>
                <w:color w:val="EE0000"/>
              </w:rPr>
              <w:t>,</w:t>
            </w:r>
            <w:r w:rsidRPr="00D6473B">
              <w:t>e</w:t>
            </w:r>
            <w:proofErr w:type="spellEnd"/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0F9B2C1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FC063B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BEDFC4" w14:textId="2400F5A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2D91D3F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B044A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458F28" w14:textId="53DD2F0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</w:t>
            </w:r>
            <w:r w:rsidRPr="00D6473B">
              <w:t>Bp</w:t>
            </w:r>
            <w:r w:rsidRPr="00D6473B">
              <w:rPr>
                <w:b/>
                <w:color w:val="EE0000"/>
              </w:rPr>
              <w:t>!=</w:t>
            </w:r>
            <w:r w:rsidRPr="0068526C">
              <w:rPr>
                <w:bCs/>
                <w:color w:val="000000" w:themeColor="text1"/>
              </w:rPr>
              <w:t>0</w:t>
            </w:r>
            <w:r w:rsidRPr="00D6473B">
              <w:rPr>
                <w:b/>
                <w:color w:val="EE0000"/>
              </w:rPr>
              <w:t>)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7E310E3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7D73C6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CF4FB0" w14:textId="6763240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  <w:t>count</w:t>
            </w:r>
            <w:r w:rsidRPr="00D6473B">
              <w:rPr>
                <w:b/>
                <w:color w:val="EE0000"/>
              </w:rPr>
              <w:t>++;</w:t>
            </w:r>
          </w:p>
        </w:tc>
      </w:tr>
      <w:tr w:rsidR="00C61657" w14:paraId="40E1051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5F57A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B39ED3" w14:textId="616AB2C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>"</w:t>
            </w:r>
            <w:r w:rsidRPr="007D6E47">
              <w:rPr>
                <w:rFonts w:hint="eastAsia"/>
                <w:color w:val="0000FF"/>
              </w:rPr>
              <w:t>第</w:t>
            </w:r>
            <w:r w:rsidRPr="007D6E47">
              <w:rPr>
                <w:rFonts w:hint="eastAsia"/>
                <w:color w:val="0000FF"/>
              </w:rPr>
              <w:t>%d</w:t>
            </w:r>
            <w:proofErr w:type="gramStart"/>
            <w:r w:rsidRPr="007D6E47">
              <w:rPr>
                <w:rFonts w:hint="eastAsia"/>
                <w:color w:val="0000FF"/>
              </w:rPr>
              <w:t>个</w:t>
            </w:r>
            <w:proofErr w:type="gramEnd"/>
            <w:r w:rsidRPr="007D6E47">
              <w:rPr>
                <w:rFonts w:hint="eastAsia"/>
                <w:color w:val="0000FF"/>
              </w:rPr>
              <w:t>匹配元素的位置：</w:t>
            </w:r>
            <w:r w:rsidRPr="007D6E47">
              <w:rPr>
                <w:rFonts w:hint="eastAsia"/>
                <w:color w:val="0000FF"/>
              </w:rPr>
              <w:t>%d\n"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 xml:space="preserve"> count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 xml:space="preserve"> Bp</w:t>
            </w:r>
            <w:r w:rsidRPr="00D6473B">
              <w:rPr>
                <w:rFonts w:hint="eastAsia"/>
                <w:b/>
                <w:color w:val="EE0000"/>
              </w:rPr>
              <w:t>);</w:t>
            </w:r>
          </w:p>
        </w:tc>
      </w:tr>
      <w:tr w:rsidR="00C61657" w14:paraId="7B8CBF3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150304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588901" w14:textId="5559750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  <w:r w:rsidRPr="00D6473B">
              <w:t xml:space="preserve"> </w:t>
            </w:r>
            <w:r w:rsidRPr="00D6473B">
              <w:rPr>
                <w:b/>
              </w:rPr>
              <w:t>else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43822DC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C06652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62C091" w14:textId="63EA72B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 xml:space="preserve">"\n-------- </w:t>
            </w:r>
            <w:r w:rsidRPr="007D6E47">
              <w:rPr>
                <w:rFonts w:hint="eastAsia"/>
                <w:color w:val="0000FF"/>
              </w:rPr>
              <w:t>表已查完</w:t>
            </w:r>
            <w:r w:rsidRPr="007D6E47">
              <w:rPr>
                <w:rFonts w:hint="eastAsia"/>
                <w:color w:val="0000FF"/>
              </w:rPr>
              <w:t xml:space="preserve"> --------\n"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524AE47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96E095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D6978C4" w14:textId="3440B28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break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2B57CF9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7C6E11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B6EABA" w14:textId="310D8DC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0907DF0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409333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FDDCAE" w14:textId="7005EA7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70D05A8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E76B11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740AD5" w14:textId="2E0157F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是否修改该处的值</w:t>
            </w:r>
            <w:r w:rsidRPr="007D6E47">
              <w:rPr>
                <w:rFonts w:hint="eastAsia"/>
                <w:color w:val="0000FF"/>
              </w:rPr>
              <w:t>? ( Y or N ):"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71F2C8D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0ACED4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51857F2" w14:textId="0497515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proofErr w:type="spellStart"/>
            <w:r w:rsidRPr="00D6473B">
              <w:t>cin</w:t>
            </w:r>
            <w:proofErr w:type="spellEnd"/>
            <w:r w:rsidRPr="00D6473B">
              <w:rPr>
                <w:b/>
                <w:color w:val="EE0000"/>
              </w:rPr>
              <w:t>&gt;&gt;(</w:t>
            </w:r>
            <w:r w:rsidRPr="00D6473B">
              <w:t>c</w:t>
            </w:r>
            <w:r w:rsidRPr="00D6473B">
              <w:rPr>
                <w:b/>
                <w:color w:val="EE0000"/>
              </w:rPr>
              <w:t>);</w:t>
            </w:r>
            <w:r w:rsidRPr="00D6473B">
              <w:t xml:space="preserve"> </w:t>
            </w:r>
            <w:proofErr w:type="spellStart"/>
            <w:r w:rsidRPr="00D6473B">
              <w:t>clear</w:t>
            </w:r>
            <w:r w:rsidRPr="009F53E7">
              <w:rPr>
                <w:color w:val="000000" w:themeColor="text1"/>
              </w:rPr>
              <w:t>InputBu</w:t>
            </w:r>
            <w:r w:rsidRPr="00D6473B">
              <w:t>ffer</w:t>
            </w:r>
            <w:proofErr w:type="spellEnd"/>
            <w:r w:rsidRPr="00D6473B">
              <w:rPr>
                <w:b/>
                <w:color w:val="EE0000"/>
              </w:rPr>
              <w:t>();</w:t>
            </w:r>
          </w:p>
        </w:tc>
      </w:tr>
      <w:tr w:rsidR="00C61657" w14:paraId="001B3CC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6EDAD6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CE157D" w14:textId="3C18C84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6174564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EC69AE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307138" w14:textId="1DC7484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</w:t>
            </w:r>
            <w:r w:rsidRPr="00D6473B">
              <w:t>c</w:t>
            </w:r>
            <w:r w:rsidRPr="00D6473B">
              <w:rPr>
                <w:b/>
                <w:color w:val="EE0000"/>
              </w:rPr>
              <w:t>==</w:t>
            </w:r>
            <w:r w:rsidRPr="00D6473B">
              <w:t xml:space="preserve">'y' </w:t>
            </w:r>
            <w:r w:rsidRPr="009F53E7">
              <w:rPr>
                <w:b/>
                <w:color w:val="EE0000"/>
              </w:rPr>
              <w:t>|| c</w:t>
            </w:r>
            <w:r w:rsidRPr="00D6473B">
              <w:rPr>
                <w:b/>
                <w:color w:val="EE0000"/>
              </w:rPr>
              <w:t>==</w:t>
            </w:r>
            <w:r w:rsidRPr="00D6473B">
              <w:t>'Y'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614CC1A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C0AC98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E21BAE" w14:textId="012D478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1F4B330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1A98F1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E228FD" w14:textId="411ED20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  <w:b/>
              </w:rPr>
              <w:t>if</w:t>
            </w:r>
            <w:r w:rsidRPr="00D6473B">
              <w:rPr>
                <w:rFonts w:hint="eastAsia"/>
                <w:b/>
                <w:color w:val="EE0000"/>
              </w:rPr>
              <w:t>(!</w:t>
            </w:r>
            <w:r w:rsidRPr="009F53E7">
              <w:rPr>
                <w:rFonts w:hint="eastAsia"/>
                <w:color w:val="000000" w:themeColor="text1"/>
              </w:rPr>
              <w:t>Input(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请输入元素</w:t>
            </w:r>
            <w:r w:rsidRPr="007D6E47">
              <w:rPr>
                <w:rFonts w:hint="eastAsia"/>
                <w:color w:val="0000FF"/>
              </w:rPr>
              <w:t>:"</w:t>
            </w:r>
            <w:r w:rsidRPr="00D6473B">
              <w:rPr>
                <w:rFonts w:hint="eastAsia"/>
                <w:b/>
                <w:color w:val="EE0000"/>
              </w:rPr>
              <w:t>,&amp;</w:t>
            </w:r>
            <w:r w:rsidRPr="00D6473B">
              <w:rPr>
                <w:rFonts w:hint="eastAsia"/>
              </w:rPr>
              <w:t>e1</w:t>
            </w:r>
            <w:r w:rsidRPr="00D6473B">
              <w:rPr>
                <w:rFonts w:hint="eastAsia"/>
                <w:b/>
                <w:color w:val="EE0000"/>
              </w:rPr>
              <w:t>))</w:t>
            </w:r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</w:rPr>
              <w:t>break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0A5FD6B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4B4536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4F1C6AE" w14:textId="566D10C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 xml:space="preserve">"\n ---- </w:t>
            </w:r>
            <w:r w:rsidRPr="007D6E47">
              <w:rPr>
                <w:rFonts w:hint="eastAsia"/>
                <w:color w:val="0000FF"/>
              </w:rPr>
              <w:t>修改操作</w:t>
            </w:r>
            <w:r w:rsidRPr="007D6E47">
              <w:rPr>
                <w:rFonts w:hint="eastAsia"/>
                <w:color w:val="0000FF"/>
              </w:rPr>
              <w:t>%s ----\n"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proofErr w:type="spellStart"/>
            <w:r w:rsidRPr="00D6473B">
              <w:rPr>
                <w:rFonts w:hint="eastAsia"/>
              </w:rPr>
              <w:t>ListUpdate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D6473B">
              <w:rPr>
                <w:rFonts w:hint="eastAsia"/>
              </w:rPr>
              <w:t>L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>Bp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>e1</w:t>
            </w:r>
            <w:r w:rsidRPr="00D6473B">
              <w:rPr>
                <w:rFonts w:hint="eastAsia"/>
                <w:b/>
                <w:color w:val="EE0000"/>
              </w:rPr>
              <w:t>)?</w:t>
            </w:r>
            <w:r w:rsidRPr="007D6E47">
              <w:rPr>
                <w:rFonts w:hint="eastAsia"/>
                <w:color w:val="0000FF"/>
              </w:rPr>
              <w:t>"</w:t>
            </w:r>
            <w:r w:rsidRPr="007D6E47">
              <w:rPr>
                <w:rFonts w:hint="eastAsia"/>
                <w:color w:val="0000FF"/>
              </w:rPr>
              <w:t>成功！</w:t>
            </w:r>
            <w:r w:rsidRPr="007D6E47">
              <w:rPr>
                <w:rFonts w:hint="eastAsia"/>
                <w:color w:val="0000FF"/>
              </w:rPr>
              <w:t>"</w:t>
            </w:r>
            <w:r w:rsidRPr="00D6473B">
              <w:rPr>
                <w:rFonts w:hint="eastAsia"/>
                <w:b/>
                <w:color w:val="EE0000"/>
              </w:rPr>
              <w:t>:</w:t>
            </w:r>
            <w:r w:rsidRPr="007D6E47">
              <w:rPr>
                <w:rFonts w:hint="eastAsia"/>
                <w:color w:val="0000FF"/>
              </w:rPr>
              <w:t>"</w:t>
            </w:r>
            <w:r w:rsidRPr="007D6E47">
              <w:rPr>
                <w:rFonts w:hint="eastAsia"/>
                <w:color w:val="0000FF"/>
              </w:rPr>
              <w:t>失败</w:t>
            </w:r>
            <w:r w:rsidRPr="007D6E47">
              <w:rPr>
                <w:rFonts w:hint="eastAsia"/>
                <w:color w:val="0000FF"/>
              </w:rPr>
              <w:t>"</w:t>
            </w:r>
            <w:r w:rsidRPr="00D6473B">
              <w:rPr>
                <w:rFonts w:hint="eastAsia"/>
                <w:b/>
                <w:color w:val="EE0000"/>
              </w:rPr>
              <w:t>);</w:t>
            </w:r>
          </w:p>
        </w:tc>
      </w:tr>
      <w:tr w:rsidR="00C61657" w14:paraId="25A7E33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59B7F1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67940F" w14:textId="312A196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0A20D02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7E11E1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4B3444" w14:textId="371D869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0852C3A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B849F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FB6B5E" w14:textId="02C0561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是否继续查找该值</w:t>
            </w:r>
            <w:r w:rsidRPr="007D6E47">
              <w:rPr>
                <w:rFonts w:hint="eastAsia"/>
                <w:color w:val="0000FF"/>
              </w:rPr>
              <w:t>? ( Y or N ):"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1AABEA5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049FE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A780D87" w14:textId="27B2D1D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proofErr w:type="spellStart"/>
            <w:r w:rsidRPr="00D6473B">
              <w:t>cin</w:t>
            </w:r>
            <w:proofErr w:type="spellEnd"/>
            <w:r w:rsidRPr="00D6473B">
              <w:rPr>
                <w:b/>
                <w:color w:val="EE0000"/>
              </w:rPr>
              <w:t>&gt;&gt;(</w:t>
            </w:r>
            <w:r w:rsidRPr="00D6473B">
              <w:t>c</w:t>
            </w:r>
            <w:r w:rsidRPr="00D6473B">
              <w:rPr>
                <w:b/>
                <w:color w:val="EE0000"/>
              </w:rPr>
              <w:t>);</w:t>
            </w:r>
            <w:r w:rsidRPr="00D6473B">
              <w:t xml:space="preserve"> </w:t>
            </w:r>
            <w:proofErr w:type="spellStart"/>
            <w:r w:rsidRPr="00D6473B">
              <w:t>clear</w:t>
            </w:r>
            <w:r w:rsidRPr="009F53E7">
              <w:rPr>
                <w:color w:val="000000" w:themeColor="text1"/>
              </w:rPr>
              <w:t>InputBu</w:t>
            </w:r>
            <w:r w:rsidRPr="00D6473B">
              <w:t>ffer</w:t>
            </w:r>
            <w:proofErr w:type="spellEnd"/>
            <w:r w:rsidRPr="00D6473B">
              <w:rPr>
                <w:b/>
                <w:color w:val="EE0000"/>
              </w:rPr>
              <w:t>();</w:t>
            </w:r>
          </w:p>
        </w:tc>
      </w:tr>
      <w:tr w:rsidR="00C61657" w14:paraId="0302D7A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2EDDE1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6D026D" w14:textId="122A2FF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1C615D4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54521B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2C08FC" w14:textId="777F841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</w:t>
            </w:r>
            <w:r w:rsidRPr="00D6473B">
              <w:t>c</w:t>
            </w:r>
            <w:r w:rsidRPr="00D6473B">
              <w:rPr>
                <w:b/>
                <w:color w:val="EE0000"/>
              </w:rPr>
              <w:t>==</w:t>
            </w:r>
            <w:r w:rsidRPr="00D6473B">
              <w:t xml:space="preserve">'n' </w:t>
            </w:r>
            <w:r w:rsidRPr="009F53E7">
              <w:rPr>
                <w:b/>
                <w:color w:val="EE0000"/>
              </w:rPr>
              <w:t xml:space="preserve">|| </w:t>
            </w:r>
            <w:r w:rsidRPr="003A2E2D">
              <w:rPr>
                <w:bCs/>
                <w:color w:val="000000" w:themeColor="text1"/>
              </w:rPr>
              <w:t>c</w:t>
            </w:r>
            <w:r w:rsidRPr="00D6473B">
              <w:rPr>
                <w:b/>
                <w:color w:val="EE0000"/>
              </w:rPr>
              <w:t>==</w:t>
            </w:r>
            <w:r w:rsidRPr="00D6473B">
              <w:t>'N'</w:t>
            </w:r>
            <w:r w:rsidRPr="00D6473B">
              <w:rPr>
                <w:b/>
                <w:color w:val="EE0000"/>
              </w:rPr>
              <w:t>)</w:t>
            </w:r>
            <w:r w:rsidRPr="00D6473B">
              <w:t xml:space="preserve"> </w:t>
            </w:r>
            <w:r w:rsidRPr="00D6473B">
              <w:rPr>
                <w:b/>
              </w:rPr>
              <w:t>break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402D52B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467920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5AF31C" w14:textId="71FBC41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proofErr w:type="spellStart"/>
            <w:r w:rsidRPr="00D6473B">
              <w:t>cout</w:t>
            </w:r>
            <w:proofErr w:type="spellEnd"/>
            <w:r w:rsidRPr="00D6473B">
              <w:rPr>
                <w:b/>
                <w:color w:val="EE0000"/>
              </w:rPr>
              <w:t>&lt;&lt;</w:t>
            </w:r>
            <w:r w:rsidRPr="007D6E47">
              <w:rPr>
                <w:color w:val="0000FF"/>
              </w:rPr>
              <w:t>"\n--------------------------\n\n"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1DB8F72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31F1D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17EBAC" w14:textId="629DAC4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79E8D21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E9EE68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FFA1A3" w14:textId="55E7BDA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</w:t>
            </w:r>
            <w:r w:rsidRPr="00D6473B">
              <w:t>count</w:t>
            </w:r>
            <w:r w:rsidRPr="00D6473B">
              <w:rPr>
                <w:b/>
                <w:color w:val="EE0000"/>
              </w:rPr>
              <w:t>==</w:t>
            </w:r>
            <w:r w:rsidRPr="00D6473B">
              <w:t>0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4D9D65F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2F75B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C49BE4" w14:textId="36633B3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    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 xml:space="preserve">" </w:t>
            </w:r>
            <w:r w:rsidRPr="007D6E47">
              <w:rPr>
                <w:rFonts w:hint="eastAsia"/>
                <w:color w:val="0000FF"/>
              </w:rPr>
              <w:t>未</w:t>
            </w:r>
            <w:proofErr w:type="gramStart"/>
            <w:r w:rsidRPr="007D6E47">
              <w:rPr>
                <w:rFonts w:hint="eastAsia"/>
                <w:color w:val="0000FF"/>
              </w:rPr>
              <w:t>找到值</w:t>
            </w:r>
            <w:proofErr w:type="gramEnd"/>
            <w:r w:rsidRPr="007D6E47">
              <w:rPr>
                <w:rFonts w:hint="eastAsia"/>
                <w:color w:val="0000FF"/>
              </w:rPr>
              <w:t>为</w:t>
            </w:r>
            <w:r w:rsidRPr="007D6E47">
              <w:rPr>
                <w:rFonts w:hint="eastAsia"/>
                <w:color w:val="0000FF"/>
              </w:rPr>
              <w:t xml:space="preserve"> %d </w:t>
            </w:r>
            <w:r w:rsidRPr="007D6E47">
              <w:rPr>
                <w:rFonts w:hint="eastAsia"/>
                <w:color w:val="0000FF"/>
              </w:rPr>
              <w:t>的元素位置</w:t>
            </w:r>
            <w:r w:rsidRPr="007D6E47">
              <w:rPr>
                <w:rFonts w:hint="eastAsia"/>
                <w:color w:val="0000FF"/>
              </w:rPr>
              <w:t>!\</w:t>
            </w:r>
            <w:proofErr w:type="spellStart"/>
            <w:r w:rsidRPr="007D6E47">
              <w:rPr>
                <w:rFonts w:hint="eastAsia"/>
                <w:color w:val="0000FF"/>
              </w:rPr>
              <w:t>n"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>e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);</w:t>
            </w:r>
          </w:p>
        </w:tc>
      </w:tr>
      <w:tr w:rsidR="00C61657" w14:paraId="12C69AD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091514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E9008A" w14:textId="17E3390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else</w:t>
            </w:r>
          </w:p>
        </w:tc>
      </w:tr>
      <w:tr w:rsidR="00C61657" w14:paraId="7A8B7D5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E8C87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5ED12D" w14:textId="03103E3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    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 xml:space="preserve">"\n   </w:t>
            </w:r>
            <w:r w:rsidRPr="007D6E47">
              <w:rPr>
                <w:rFonts w:hint="eastAsia"/>
                <w:color w:val="0000FF"/>
              </w:rPr>
              <w:t>共找到</w:t>
            </w:r>
            <w:r w:rsidRPr="007D6E47">
              <w:rPr>
                <w:rFonts w:hint="eastAsia"/>
                <w:color w:val="0000FF"/>
              </w:rPr>
              <w:t xml:space="preserve"> %d </w:t>
            </w:r>
            <w:proofErr w:type="gramStart"/>
            <w:r w:rsidRPr="007D6E47">
              <w:rPr>
                <w:rFonts w:hint="eastAsia"/>
                <w:color w:val="0000FF"/>
              </w:rPr>
              <w:t>个</w:t>
            </w:r>
            <w:proofErr w:type="gramEnd"/>
            <w:r w:rsidRPr="007D6E47">
              <w:rPr>
                <w:rFonts w:hint="eastAsia"/>
                <w:color w:val="0000FF"/>
              </w:rPr>
              <w:t>匹配元素</w:t>
            </w:r>
            <w:r w:rsidRPr="007D6E47">
              <w:rPr>
                <w:rFonts w:hint="eastAsia"/>
                <w:color w:val="0000FF"/>
              </w:rPr>
              <w:t>.\</w:t>
            </w:r>
            <w:proofErr w:type="spellStart"/>
            <w:r w:rsidRPr="007D6E47">
              <w:rPr>
                <w:rFonts w:hint="eastAsia"/>
                <w:color w:val="0000FF"/>
              </w:rPr>
              <w:t>n"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>count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);</w:t>
            </w:r>
          </w:p>
        </w:tc>
      </w:tr>
      <w:tr w:rsidR="00C61657" w14:paraId="4E50617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73A501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206F08" w14:textId="212F174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proofErr w:type="spellStart"/>
            <w:r w:rsidRPr="00D6473B">
              <w:t>cout</w:t>
            </w:r>
            <w:proofErr w:type="spellEnd"/>
            <w:r w:rsidRPr="00D6473B">
              <w:rPr>
                <w:b/>
                <w:color w:val="EE0000"/>
              </w:rPr>
              <w:t>&lt;&lt;</w:t>
            </w:r>
            <w:r w:rsidRPr="007D6E47">
              <w:rPr>
                <w:color w:val="0000FF"/>
              </w:rPr>
              <w:t>"\n--------------------------\n"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7816DFA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D486F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4BAC1E" w14:textId="269BBB3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break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2E81DC5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A1FC8E6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6ADBDF" w14:textId="3F6AB42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1070B64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59615C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CE0A60" w14:textId="7B8D2CD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191566F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63C5FA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2F77D7" w14:textId="71FDAED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    </w:t>
            </w:r>
            <w:r w:rsidRPr="00D6473B">
              <w:rPr>
                <w:b/>
              </w:rPr>
              <w:t>case</w:t>
            </w:r>
            <w:r w:rsidRPr="00D6473B">
              <w:t xml:space="preserve"> 4</w:t>
            </w:r>
            <w:r w:rsidRPr="00D6473B">
              <w:rPr>
                <w:b/>
                <w:color w:val="EE0000"/>
              </w:rPr>
              <w:t>: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1BAE999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39B82B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F16B4F" w14:textId="2C2A12D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int</w:t>
            </w:r>
            <w:r w:rsidRPr="00D6473B">
              <w:t xml:space="preserve"> 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;</w:t>
            </w:r>
            <w:r w:rsidRPr="00D6473B">
              <w:t xml:space="preserve"> c</w:t>
            </w:r>
            <w:r w:rsidRPr="00D6473B">
              <w:rPr>
                <w:b/>
                <w:color w:val="EE0000"/>
              </w:rPr>
              <w:t>=</w:t>
            </w:r>
            <w:r w:rsidRPr="00D6473B">
              <w:t>'N'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3556EC7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B03E5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551016" w14:textId="6522027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proofErr w:type="gramStart"/>
            <w:r w:rsidRPr="00D6473B">
              <w:rPr>
                <w:b/>
              </w:rPr>
              <w:t>bool</w:t>
            </w:r>
            <w:proofErr w:type="gramEnd"/>
            <w:r w:rsidRPr="00D6473B">
              <w:t xml:space="preserve"> </w:t>
            </w:r>
            <w:proofErr w:type="spellStart"/>
            <w:r w:rsidRPr="00D6473B">
              <w:t>isOK</w:t>
            </w:r>
            <w:proofErr w:type="spellEnd"/>
            <w:r w:rsidRPr="00D6473B">
              <w:rPr>
                <w:b/>
                <w:color w:val="EE0000"/>
              </w:rPr>
              <w:t>=</w:t>
            </w:r>
            <w:r w:rsidRPr="00D6473B">
              <w:t>0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6D3D4BE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F3A476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D28B79" w14:textId="64C4B3A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proofErr w:type="spellStart"/>
            <w:r w:rsidRPr="00D6473B">
              <w:rPr>
                <w:b/>
              </w:rPr>
              <w:t>ElemType</w:t>
            </w:r>
            <w:proofErr w:type="spellEnd"/>
            <w:r w:rsidRPr="00D6473B">
              <w:t xml:space="preserve"> e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5E12982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5D7E2A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1EFE67" w14:textId="692D824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5E2426F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054E00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22EE7E" w14:textId="11ECECB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t>ListEmpty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r w:rsidRPr="00D6473B">
              <w:t>L</w:t>
            </w:r>
            <w:r w:rsidRPr="00D6473B">
              <w:rPr>
                <w:b/>
                <w:color w:val="EE0000"/>
              </w:rPr>
              <w:t>)==</w:t>
            </w:r>
            <w:r w:rsidRPr="00D6473B">
              <w:rPr>
                <w:b/>
              </w:rPr>
              <w:t>true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064A12A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FB75ED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BF847B" w14:textId="4941DE0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46504C5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BB7F8D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D35AD5" w14:textId="7EF0940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当前表为空</w:t>
            </w:r>
            <w:r w:rsidRPr="007D6E47">
              <w:rPr>
                <w:rFonts w:hint="eastAsia"/>
                <w:color w:val="0000FF"/>
              </w:rPr>
              <w:t>,</w:t>
            </w:r>
            <w:r w:rsidRPr="007D6E47">
              <w:rPr>
                <w:rFonts w:hint="eastAsia"/>
                <w:color w:val="0000FF"/>
              </w:rPr>
              <w:t>删除操作已退出</w:t>
            </w:r>
            <w:r w:rsidRPr="007D6E47">
              <w:rPr>
                <w:rFonts w:hint="eastAsia"/>
                <w:color w:val="0000FF"/>
              </w:rPr>
              <w:t>!"</w:t>
            </w:r>
            <w:r w:rsidRPr="00D6473B">
              <w:rPr>
                <w:rFonts w:hint="eastAsia"/>
                <w:b/>
                <w:color w:val="EE0000"/>
              </w:rPr>
              <w:t>);</w:t>
            </w:r>
          </w:p>
        </w:tc>
      </w:tr>
      <w:tr w:rsidR="00C61657" w14:paraId="08F9F55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7881BB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9BF45A" w14:textId="6E6CB62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break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4F53794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6238A4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7CEB16" w14:textId="5B95B52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737C1A9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E3BFC8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E53E4C3" w14:textId="1952E2F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2B223B5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AD2A97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BBF13C" w14:textId="1BDB1DF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  <w:t>DispList_2</w:t>
            </w:r>
            <w:r w:rsidRPr="00D6473B">
              <w:rPr>
                <w:b/>
                <w:color w:val="EE0000"/>
              </w:rPr>
              <w:t>(</w:t>
            </w:r>
            <w:r w:rsidRPr="00D6473B">
              <w:t>L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03CAE97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990EB1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968076" w14:textId="4019519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23F2472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316DC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4DDBB3" w14:textId="265BE4E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请输入删除点</w:t>
            </w:r>
            <w:r w:rsidRPr="007D6E47">
              <w:rPr>
                <w:rFonts w:hint="eastAsia"/>
                <w:color w:val="0000FF"/>
              </w:rPr>
              <w:t>: (1-%d) :"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>L</w:t>
            </w:r>
            <w:r w:rsidRPr="00D6473B">
              <w:rPr>
                <w:rFonts w:hint="eastAsia"/>
                <w:b/>
                <w:color w:val="EE0000"/>
              </w:rPr>
              <w:t>-&gt;</w:t>
            </w:r>
            <w:r w:rsidRPr="00D6473B">
              <w:rPr>
                <w:rFonts w:hint="eastAsia"/>
              </w:rPr>
              <w:t>data</w:t>
            </w:r>
            <w:r w:rsidRPr="00D6473B">
              <w:rPr>
                <w:rFonts w:hint="eastAsia"/>
                <w:b/>
                <w:color w:val="EE0000"/>
              </w:rPr>
              <w:t>);</w:t>
            </w:r>
          </w:p>
        </w:tc>
      </w:tr>
      <w:tr w:rsidR="00C61657" w14:paraId="2AE72AA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028326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224613" w14:textId="2E6A0E1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(!</w:t>
            </w:r>
            <w:r w:rsidRPr="009F53E7">
              <w:rPr>
                <w:color w:val="000000" w:themeColor="text1"/>
              </w:rPr>
              <w:t>Input(</w:t>
            </w:r>
            <w:r w:rsidRPr="007D6E47">
              <w:rPr>
                <w:color w:val="0000FF"/>
              </w:rPr>
              <w:t>" "</w:t>
            </w:r>
            <w:r w:rsidRPr="00D6473B">
              <w:rPr>
                <w:b/>
                <w:color w:val="EE0000"/>
              </w:rPr>
              <w:t>,&amp;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))</w:t>
            </w:r>
            <w:r w:rsidRPr="00D6473B">
              <w:t xml:space="preserve"> </w:t>
            </w:r>
            <w:r w:rsidRPr="00D6473B">
              <w:rPr>
                <w:b/>
              </w:rPr>
              <w:t>break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26F888B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638AA1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6E19406" w14:textId="35AC93A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43F250B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12747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0B1A08" w14:textId="38AA3A9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要删除的元素为</w:t>
            </w:r>
            <w:r w:rsidRPr="007D6E47">
              <w:rPr>
                <w:rFonts w:hint="eastAsia"/>
                <w:color w:val="0000FF"/>
              </w:rPr>
              <w:t>:"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597D174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5390D6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E81511" w14:textId="7595F45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proofErr w:type="spellStart"/>
            <w:r w:rsidRPr="00D6473B">
              <w:t>printf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r w:rsidRPr="007D6E47">
              <w:rPr>
                <w:color w:val="0000FF"/>
              </w:rPr>
              <w:t>"%d\n"</w:t>
            </w:r>
            <w:r w:rsidRPr="00D6473B">
              <w:rPr>
                <w:b/>
                <w:color w:val="EE0000"/>
              </w:rPr>
              <w:t>,</w:t>
            </w:r>
            <w:proofErr w:type="spellStart"/>
            <w:r w:rsidRPr="00D6473B">
              <w:t>GetElem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t>L</w:t>
            </w:r>
            <w:r w:rsidRPr="00D6473B">
              <w:rPr>
                <w:b/>
                <w:color w:val="EE0000"/>
              </w:rPr>
              <w:t>,</w:t>
            </w:r>
            <w:r w:rsidRPr="00D6473B">
              <w:t>i</w:t>
            </w:r>
            <w:r w:rsidRPr="00D6473B">
              <w:rPr>
                <w:b/>
                <w:color w:val="EE0000"/>
              </w:rPr>
              <w:t>,</w:t>
            </w:r>
            <w:r w:rsidRPr="00D6473B">
              <w:t>e</w:t>
            </w:r>
            <w:proofErr w:type="spellEnd"/>
            <w:r w:rsidRPr="00D6473B">
              <w:rPr>
                <w:b/>
                <w:color w:val="EE0000"/>
              </w:rPr>
              <w:t>)?</w:t>
            </w:r>
            <w:r w:rsidRPr="00D6473B">
              <w:t>e</w:t>
            </w:r>
            <w:r w:rsidRPr="00D6473B">
              <w:rPr>
                <w:b/>
                <w:color w:val="EE0000"/>
              </w:rPr>
              <w:t>:</w:t>
            </w:r>
            <w:r w:rsidRPr="00D6473B">
              <w:t>0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2EA91A6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7157AA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103409" w14:textId="14CC814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7F7A69C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6BA581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D174CA" w14:textId="048782F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是否确认删除</w:t>
            </w:r>
            <w:r w:rsidRPr="007D6E47">
              <w:rPr>
                <w:rFonts w:hint="eastAsia"/>
                <w:color w:val="0000FF"/>
              </w:rPr>
              <w:t>? ( Y or N ):"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0AEEA49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B251FC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416C91" w14:textId="5DB8FEB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proofErr w:type="spellStart"/>
            <w:r w:rsidRPr="00D6473B">
              <w:t>cin</w:t>
            </w:r>
            <w:proofErr w:type="spellEnd"/>
            <w:r w:rsidRPr="00D6473B">
              <w:rPr>
                <w:b/>
                <w:color w:val="EE0000"/>
              </w:rPr>
              <w:t>&gt;&gt;(</w:t>
            </w:r>
            <w:r w:rsidRPr="00D6473B">
              <w:t>c</w:t>
            </w:r>
            <w:r w:rsidRPr="00D6473B">
              <w:rPr>
                <w:b/>
                <w:color w:val="EE0000"/>
              </w:rPr>
              <w:t>);</w:t>
            </w:r>
            <w:r w:rsidRPr="00D6473B">
              <w:t xml:space="preserve"> </w:t>
            </w:r>
            <w:proofErr w:type="spellStart"/>
            <w:r w:rsidRPr="00D6473B">
              <w:t>clear</w:t>
            </w:r>
            <w:r w:rsidRPr="009F53E7">
              <w:rPr>
                <w:color w:val="000000" w:themeColor="text1"/>
              </w:rPr>
              <w:t>InputBu</w:t>
            </w:r>
            <w:r w:rsidRPr="00D6473B">
              <w:t>ffer</w:t>
            </w:r>
            <w:proofErr w:type="spellEnd"/>
            <w:r w:rsidRPr="00D6473B">
              <w:rPr>
                <w:b/>
                <w:color w:val="EE0000"/>
              </w:rPr>
              <w:t>();</w:t>
            </w:r>
          </w:p>
        </w:tc>
      </w:tr>
      <w:tr w:rsidR="00C61657" w14:paraId="635EAF3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DAD75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84B69F" w14:textId="1D10DEB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46ED5CF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C0AC8C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4C4A4A6" w14:textId="2B3DE93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</w:t>
            </w:r>
            <w:r w:rsidRPr="00D6473B">
              <w:t>c</w:t>
            </w:r>
            <w:r w:rsidRPr="00D6473B">
              <w:rPr>
                <w:b/>
                <w:color w:val="EE0000"/>
              </w:rPr>
              <w:t>==</w:t>
            </w:r>
            <w:r w:rsidRPr="00D6473B">
              <w:t xml:space="preserve">'Y' </w:t>
            </w:r>
            <w:r w:rsidRPr="009F53E7">
              <w:rPr>
                <w:b/>
                <w:color w:val="EE0000"/>
              </w:rPr>
              <w:t xml:space="preserve">|| </w:t>
            </w:r>
            <w:r w:rsidRPr="0068526C">
              <w:rPr>
                <w:bCs/>
                <w:color w:val="000000" w:themeColor="text1"/>
              </w:rPr>
              <w:t>c</w:t>
            </w:r>
            <w:r w:rsidRPr="00D6473B">
              <w:rPr>
                <w:b/>
                <w:color w:val="EE0000"/>
              </w:rPr>
              <w:t>==</w:t>
            </w:r>
            <w:r w:rsidRPr="00D6473B">
              <w:t>'y'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4DAE38B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F61B27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0890F7" w14:textId="012842F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5FD72E1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EEDDA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BA9AF3" w14:textId="009EA84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proofErr w:type="spellStart"/>
            <w:r w:rsidRPr="00D6473B">
              <w:t>isOK</w:t>
            </w:r>
            <w:proofErr w:type="spellEnd"/>
            <w:r w:rsidRPr="00D6473B">
              <w:rPr>
                <w:b/>
                <w:color w:val="EE0000"/>
              </w:rPr>
              <w:t>=</w:t>
            </w:r>
            <w:proofErr w:type="spellStart"/>
            <w:r w:rsidRPr="00D6473B">
              <w:t>ListDelete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t>L</w:t>
            </w:r>
            <w:r w:rsidRPr="00D6473B">
              <w:rPr>
                <w:b/>
                <w:color w:val="EE0000"/>
              </w:rPr>
              <w:t>,</w:t>
            </w:r>
            <w:r w:rsidRPr="00D6473B">
              <w:t>i</w:t>
            </w:r>
            <w:r w:rsidRPr="00D6473B">
              <w:rPr>
                <w:b/>
                <w:color w:val="EE0000"/>
              </w:rPr>
              <w:t>,</w:t>
            </w:r>
            <w:r w:rsidRPr="00D6473B">
              <w:t>e</w:t>
            </w:r>
            <w:proofErr w:type="spellEnd"/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46FD1FC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97D347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538AB5" w14:textId="61A9458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 xml:space="preserve">"\n---- </w:t>
            </w:r>
            <w:r w:rsidRPr="007D6E47">
              <w:rPr>
                <w:rFonts w:hint="eastAsia"/>
                <w:color w:val="0000FF"/>
              </w:rPr>
              <w:t>删除操作</w:t>
            </w:r>
            <w:r w:rsidRPr="007D6E47">
              <w:rPr>
                <w:rFonts w:hint="eastAsia"/>
                <w:color w:val="0000FF"/>
              </w:rPr>
              <w:t>%s ----\n"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proofErr w:type="spellStart"/>
            <w:r w:rsidRPr="00D6473B">
              <w:rPr>
                <w:rFonts w:hint="eastAsia"/>
              </w:rPr>
              <w:t>isOK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?</w:t>
            </w:r>
            <w:r w:rsidRPr="007D6E47">
              <w:rPr>
                <w:rFonts w:hint="eastAsia"/>
                <w:color w:val="0000FF"/>
              </w:rPr>
              <w:t>"</w:t>
            </w:r>
            <w:r w:rsidRPr="007D6E47">
              <w:rPr>
                <w:rFonts w:hint="eastAsia"/>
                <w:color w:val="0000FF"/>
              </w:rPr>
              <w:t>成功！</w:t>
            </w:r>
            <w:r w:rsidRPr="007D6E47">
              <w:rPr>
                <w:rFonts w:hint="eastAsia"/>
                <w:color w:val="0000FF"/>
              </w:rPr>
              <w:t>"</w:t>
            </w:r>
            <w:r w:rsidRPr="00D6473B">
              <w:rPr>
                <w:rFonts w:hint="eastAsia"/>
                <w:b/>
                <w:color w:val="EE0000"/>
              </w:rPr>
              <w:t>:</w:t>
            </w:r>
            <w:r w:rsidRPr="007D6E47">
              <w:rPr>
                <w:rFonts w:hint="eastAsia"/>
                <w:color w:val="0000FF"/>
              </w:rPr>
              <w:t>"</w:t>
            </w:r>
            <w:r w:rsidRPr="007D6E47">
              <w:rPr>
                <w:rFonts w:hint="eastAsia"/>
                <w:color w:val="0000FF"/>
              </w:rPr>
              <w:t>失败</w:t>
            </w:r>
            <w:r w:rsidRPr="007D6E47">
              <w:rPr>
                <w:rFonts w:hint="eastAsia"/>
                <w:color w:val="0000FF"/>
              </w:rPr>
              <w:t>!!!"</w:t>
            </w:r>
            <w:r w:rsidRPr="00D6473B">
              <w:rPr>
                <w:rFonts w:hint="eastAsia"/>
                <w:b/>
                <w:color w:val="EE0000"/>
              </w:rPr>
              <w:t>);</w:t>
            </w:r>
          </w:p>
        </w:tc>
      </w:tr>
      <w:tr w:rsidR="00C61657" w14:paraId="13E72D6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DA7110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43FA53" w14:textId="35DD9D8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  <w:b/>
              </w:rPr>
              <w:t>if</w:t>
            </w:r>
            <w:r w:rsidRPr="00D6473B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D6473B">
              <w:rPr>
                <w:rFonts w:hint="eastAsia"/>
              </w:rPr>
              <w:t>isOK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)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顺序表长度为</w:t>
            </w:r>
            <w:r w:rsidRPr="007D6E47">
              <w:rPr>
                <w:rFonts w:hint="eastAsia"/>
                <w:color w:val="0000FF"/>
              </w:rPr>
              <w:t xml:space="preserve"> %d/%d \n"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proofErr w:type="spellStart"/>
            <w:r w:rsidRPr="00D6473B">
              <w:rPr>
                <w:rFonts w:hint="eastAsia"/>
              </w:rPr>
              <w:t>ListLength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D6473B">
              <w:rPr>
                <w:rFonts w:hint="eastAsia"/>
              </w:rPr>
              <w:t>L</w:t>
            </w:r>
            <w:r w:rsidRPr="00D6473B">
              <w:rPr>
                <w:rFonts w:hint="eastAsia"/>
                <w:b/>
                <w:color w:val="EE0000"/>
              </w:rPr>
              <w:t>),</w:t>
            </w:r>
            <w:proofErr w:type="spellStart"/>
            <w:r w:rsidRPr="00D6473B">
              <w:rPr>
                <w:rFonts w:hint="eastAsia"/>
              </w:rPr>
              <w:t>MaxSize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);</w:t>
            </w:r>
          </w:p>
        </w:tc>
      </w:tr>
      <w:tr w:rsidR="00C61657" w14:paraId="2430097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11E69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C888AC" w14:textId="11F02B5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1D5894F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37FF04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311DFE" w14:textId="45BB7B6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  <w:r w:rsidRPr="00D6473B">
              <w:t xml:space="preserve"> </w:t>
            </w:r>
            <w:r w:rsidRPr="00D6473B">
              <w:rPr>
                <w:b/>
              </w:rPr>
              <w:t>else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6564B23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B15D2C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449714" w14:textId="4479ED3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 xml:space="preserve">"\n---- </w:t>
            </w:r>
            <w:r w:rsidRPr="007D6E47">
              <w:rPr>
                <w:rFonts w:hint="eastAsia"/>
                <w:color w:val="0000FF"/>
              </w:rPr>
              <w:t>删除操作已取消</w:t>
            </w:r>
            <w:r w:rsidRPr="007D6E47">
              <w:rPr>
                <w:rFonts w:hint="eastAsia"/>
                <w:color w:val="0000FF"/>
              </w:rPr>
              <w:t>! ----"</w:t>
            </w:r>
            <w:r w:rsidRPr="00D6473B">
              <w:rPr>
                <w:rFonts w:hint="eastAsia"/>
                <w:b/>
                <w:color w:val="EE0000"/>
              </w:rPr>
              <w:t>;</w:t>
            </w:r>
            <w:r w:rsidRPr="00D6473B">
              <w:rPr>
                <w:rFonts w:hint="eastAsia"/>
              </w:rPr>
              <w:t xml:space="preserve"> </w:t>
            </w:r>
          </w:p>
        </w:tc>
      </w:tr>
      <w:tr w:rsidR="00C61657" w14:paraId="633ADD3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1A7030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2D2D97" w14:textId="148F40A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6DFFD9E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24837D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9298E2" w14:textId="56B064C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break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48DF3CA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5A017B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B9D2F7" w14:textId="4816971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247E3FE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8D1A6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3BC195" w14:textId="25AEDF5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76C6CE7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80146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9CC88F" w14:textId="40BAD6D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case</w:t>
            </w:r>
            <w:r w:rsidRPr="00D6473B">
              <w:t xml:space="preserve"> 5</w:t>
            </w:r>
            <w:r w:rsidRPr="00D6473B">
              <w:rPr>
                <w:b/>
                <w:color w:val="EE0000"/>
              </w:rPr>
              <w:t>: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565E8D2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4F9DC4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0841676" w14:textId="5AD18FF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int</w:t>
            </w:r>
            <w:r w:rsidRPr="00D6473B">
              <w:t xml:space="preserve"> Bp</w:t>
            </w:r>
            <w:r w:rsidRPr="00D6473B">
              <w:rPr>
                <w:b/>
                <w:color w:val="EE0000"/>
              </w:rPr>
              <w:t>=</w:t>
            </w:r>
            <w:r w:rsidRPr="00D6473B">
              <w:t>0</w:t>
            </w:r>
            <w:r w:rsidRPr="00D6473B">
              <w:rPr>
                <w:b/>
                <w:color w:val="EE0000"/>
              </w:rPr>
              <w:t>,</w:t>
            </w:r>
            <w:r w:rsidRPr="00D6473B">
              <w:t>count</w:t>
            </w:r>
            <w:r w:rsidRPr="00D6473B">
              <w:rPr>
                <w:b/>
                <w:color w:val="EE0000"/>
              </w:rPr>
              <w:t>=</w:t>
            </w:r>
            <w:r w:rsidRPr="00D6473B">
              <w:t>0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142C109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E15369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DB7534" w14:textId="348D9D2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    </w:t>
            </w:r>
            <w:r w:rsidRPr="00D6473B">
              <w:tab/>
            </w:r>
            <w:r w:rsidRPr="00D6473B">
              <w:rPr>
                <w:b/>
              </w:rPr>
              <w:t>char</w:t>
            </w:r>
            <w:r w:rsidRPr="00D6473B">
              <w:t xml:space="preserve"> c</w:t>
            </w:r>
            <w:r w:rsidRPr="00D6473B">
              <w:rPr>
                <w:b/>
                <w:color w:val="EE0000"/>
              </w:rPr>
              <w:t>=</w:t>
            </w:r>
            <w:r w:rsidRPr="00D6473B">
              <w:t>'N'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43AAED8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394B72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B42FB2E" w14:textId="37D1A1A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    </w:t>
            </w:r>
            <w:r w:rsidRPr="00D6473B">
              <w:tab/>
            </w:r>
            <w:proofErr w:type="gramStart"/>
            <w:r w:rsidRPr="00D6473B">
              <w:rPr>
                <w:b/>
              </w:rPr>
              <w:t>bool</w:t>
            </w:r>
            <w:proofErr w:type="gramEnd"/>
            <w:r w:rsidRPr="00D6473B">
              <w:t xml:space="preserve"> </w:t>
            </w:r>
            <w:proofErr w:type="spellStart"/>
            <w:r w:rsidRPr="00D6473B">
              <w:t>isOK</w:t>
            </w:r>
            <w:proofErr w:type="spellEnd"/>
            <w:r w:rsidRPr="00D6473B">
              <w:rPr>
                <w:b/>
                <w:color w:val="EE0000"/>
              </w:rPr>
              <w:t>=</w:t>
            </w:r>
            <w:r w:rsidRPr="00D6473B">
              <w:t>0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4BE36C8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951075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93F9CF" w14:textId="0033530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    </w:t>
            </w:r>
            <w:r w:rsidRPr="00D6473B">
              <w:tab/>
            </w:r>
            <w:proofErr w:type="spellStart"/>
            <w:r w:rsidRPr="00D6473B">
              <w:rPr>
                <w:b/>
              </w:rPr>
              <w:t>ElemType</w:t>
            </w:r>
            <w:proofErr w:type="spellEnd"/>
            <w:r w:rsidRPr="00D6473B">
              <w:t xml:space="preserve"> e</w:t>
            </w:r>
            <w:r w:rsidRPr="00D6473B">
              <w:rPr>
                <w:b/>
                <w:color w:val="EE0000"/>
              </w:rPr>
              <w:t>,</w:t>
            </w:r>
            <w:r w:rsidRPr="00D6473B">
              <w:t>e1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33F3A7A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FE221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6F0A86" w14:textId="4C04A80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    </w:t>
            </w:r>
            <w:r w:rsidRPr="00D6473B">
              <w:tab/>
            </w:r>
          </w:p>
        </w:tc>
      </w:tr>
      <w:tr w:rsidR="00C61657" w14:paraId="36D20E2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792C4D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96C360" w14:textId="69AE094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        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  <w:b/>
              </w:rPr>
              <w:t>if</w:t>
            </w:r>
            <w:r w:rsidRPr="00D6473B">
              <w:rPr>
                <w:rFonts w:hint="eastAsia"/>
                <w:b/>
                <w:color w:val="EE0000"/>
              </w:rPr>
              <w:t>(!</w:t>
            </w:r>
            <w:r w:rsidRPr="009F53E7">
              <w:rPr>
                <w:rFonts w:hint="eastAsia"/>
                <w:color w:val="000000" w:themeColor="text1"/>
              </w:rPr>
              <w:t>Input(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请输入要查找的元素值</w:t>
            </w:r>
            <w:r w:rsidRPr="007D6E47">
              <w:rPr>
                <w:rFonts w:hint="eastAsia"/>
                <w:color w:val="0000FF"/>
              </w:rPr>
              <w:t>:"</w:t>
            </w:r>
            <w:r w:rsidRPr="00D6473B">
              <w:rPr>
                <w:rFonts w:hint="eastAsia"/>
                <w:b/>
                <w:color w:val="EE0000"/>
              </w:rPr>
              <w:t>,&amp;</w:t>
            </w:r>
            <w:r w:rsidRPr="00D6473B">
              <w:rPr>
                <w:rFonts w:hint="eastAsia"/>
              </w:rPr>
              <w:t>e</w:t>
            </w:r>
            <w:r w:rsidRPr="00D6473B">
              <w:rPr>
                <w:rFonts w:hint="eastAsia"/>
                <w:b/>
                <w:color w:val="EE0000"/>
              </w:rPr>
              <w:t>))</w:t>
            </w:r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</w:rPr>
              <w:t>break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5425425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774672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A6C6CB" w14:textId="54A5D12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    </w:t>
            </w:r>
            <w:r w:rsidRPr="00D6473B">
              <w:tab/>
            </w:r>
          </w:p>
        </w:tc>
      </w:tr>
      <w:tr w:rsidR="00C61657" w14:paraId="72545B7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190257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FA81DA" w14:textId="7855135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proofErr w:type="spellStart"/>
            <w:r w:rsidRPr="00D6473B">
              <w:t>cout</w:t>
            </w:r>
            <w:proofErr w:type="spellEnd"/>
            <w:r w:rsidRPr="00D6473B">
              <w:rPr>
                <w:b/>
                <w:color w:val="EE0000"/>
              </w:rPr>
              <w:t>&lt;&lt;</w:t>
            </w:r>
            <w:r w:rsidRPr="007D6E47">
              <w:rPr>
                <w:color w:val="0000FF"/>
              </w:rPr>
              <w:t>"\n\n--------------------------\n\n"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3C08F3F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59F5BA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8CC25C" w14:textId="72D3D27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while</w:t>
            </w:r>
            <w:r w:rsidRPr="00D6473B">
              <w:rPr>
                <w:b/>
                <w:color w:val="EE0000"/>
              </w:rPr>
              <w:t>(</w:t>
            </w:r>
            <w:r w:rsidRPr="00D6473B">
              <w:t>1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35BC1E7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A2F862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C3B9B28" w14:textId="433DDB6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037F121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6FF05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638F59" w14:textId="3716AC8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  <w:t>c</w:t>
            </w:r>
            <w:r w:rsidRPr="00D6473B">
              <w:rPr>
                <w:b/>
                <w:color w:val="EE0000"/>
              </w:rPr>
              <w:t>=</w:t>
            </w:r>
            <w:r w:rsidRPr="00D6473B">
              <w:t>'N'</w:t>
            </w:r>
            <w:r w:rsidRPr="00D6473B">
              <w:rPr>
                <w:b/>
                <w:color w:val="EE0000"/>
              </w:rPr>
              <w:t>;</w:t>
            </w:r>
            <w:r w:rsidRPr="00D6473B">
              <w:t xml:space="preserve"> </w:t>
            </w:r>
            <w:proofErr w:type="spellStart"/>
            <w:r w:rsidRPr="00D6473B">
              <w:t>isOK</w:t>
            </w:r>
            <w:proofErr w:type="spellEnd"/>
            <w:r w:rsidRPr="00D6473B">
              <w:rPr>
                <w:b/>
                <w:color w:val="EE0000"/>
              </w:rPr>
              <w:t>=</w:t>
            </w:r>
            <w:r w:rsidRPr="00D6473B">
              <w:t>0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10B83E1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86FDD3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686E97D" w14:textId="7BE4792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  <w:t>Bp</w:t>
            </w:r>
            <w:r w:rsidRPr="00D6473B">
              <w:rPr>
                <w:b/>
                <w:color w:val="EE0000"/>
              </w:rPr>
              <w:t>=</w:t>
            </w:r>
            <w:proofErr w:type="spellStart"/>
            <w:r w:rsidRPr="00D6473B">
              <w:t>LocateElem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t>L</w:t>
            </w:r>
            <w:r w:rsidRPr="00D6473B">
              <w:rPr>
                <w:b/>
                <w:color w:val="EE0000"/>
              </w:rPr>
              <w:t>,</w:t>
            </w:r>
            <w:r w:rsidRPr="00D6473B">
              <w:t>Bp</w:t>
            </w:r>
            <w:r w:rsidRPr="00D6473B">
              <w:rPr>
                <w:b/>
                <w:color w:val="EE0000"/>
              </w:rPr>
              <w:t>,</w:t>
            </w:r>
            <w:r w:rsidRPr="00D6473B">
              <w:t>e</w:t>
            </w:r>
            <w:proofErr w:type="spellEnd"/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6690367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23C593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3684C5" w14:textId="0709828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3CB8AA6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DCF2E5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32822C" w14:textId="12E20E8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</w:t>
            </w:r>
            <w:r w:rsidRPr="00D6473B">
              <w:t>Bp</w:t>
            </w:r>
            <w:r w:rsidRPr="00D6473B">
              <w:rPr>
                <w:b/>
                <w:color w:val="EE0000"/>
              </w:rPr>
              <w:t>!=</w:t>
            </w:r>
            <w:r w:rsidRPr="0068526C">
              <w:rPr>
                <w:bCs/>
                <w:color w:val="000000" w:themeColor="text1"/>
              </w:rPr>
              <w:t>0</w:t>
            </w:r>
            <w:r w:rsidRPr="00D6473B">
              <w:rPr>
                <w:b/>
                <w:color w:val="EE0000"/>
              </w:rPr>
              <w:t>)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2F57E3F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447AD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2A7F06" w14:textId="0554FAF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  <w:t>count</w:t>
            </w:r>
            <w:r w:rsidRPr="00D6473B">
              <w:rPr>
                <w:b/>
                <w:color w:val="EE0000"/>
              </w:rPr>
              <w:t>++;</w:t>
            </w:r>
          </w:p>
        </w:tc>
      </w:tr>
      <w:tr w:rsidR="00C61657" w14:paraId="7C0B125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03FA55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B698A7" w14:textId="282C6AA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>"</w:t>
            </w:r>
            <w:r w:rsidRPr="007D6E47">
              <w:rPr>
                <w:rFonts w:hint="eastAsia"/>
                <w:color w:val="0000FF"/>
              </w:rPr>
              <w:t>第</w:t>
            </w:r>
            <w:r w:rsidRPr="007D6E47">
              <w:rPr>
                <w:rFonts w:hint="eastAsia"/>
                <w:color w:val="0000FF"/>
              </w:rPr>
              <w:t>%d</w:t>
            </w:r>
            <w:proofErr w:type="gramStart"/>
            <w:r w:rsidRPr="007D6E47">
              <w:rPr>
                <w:rFonts w:hint="eastAsia"/>
                <w:color w:val="0000FF"/>
              </w:rPr>
              <w:t>个</w:t>
            </w:r>
            <w:proofErr w:type="gramEnd"/>
            <w:r w:rsidRPr="007D6E47">
              <w:rPr>
                <w:rFonts w:hint="eastAsia"/>
                <w:color w:val="0000FF"/>
              </w:rPr>
              <w:t>匹配元素的位置：</w:t>
            </w:r>
            <w:r w:rsidRPr="007D6E47">
              <w:rPr>
                <w:rFonts w:hint="eastAsia"/>
                <w:color w:val="0000FF"/>
              </w:rPr>
              <w:t>%d\n"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 xml:space="preserve"> count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 xml:space="preserve"> Bp</w:t>
            </w:r>
            <w:r w:rsidRPr="00D6473B">
              <w:rPr>
                <w:rFonts w:hint="eastAsia"/>
                <w:b/>
                <w:color w:val="EE0000"/>
              </w:rPr>
              <w:t>);</w:t>
            </w:r>
          </w:p>
        </w:tc>
      </w:tr>
      <w:tr w:rsidR="00C61657" w14:paraId="53416EC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3E958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FAA2B9" w14:textId="4B03BCB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  <w:r w:rsidRPr="00D6473B">
              <w:t xml:space="preserve"> </w:t>
            </w:r>
            <w:r w:rsidRPr="00D6473B">
              <w:rPr>
                <w:b/>
              </w:rPr>
              <w:t>else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285AD2F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064F17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9182FC" w14:textId="696AA51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 xml:space="preserve">"\n-------- </w:t>
            </w:r>
            <w:r w:rsidRPr="007D6E47">
              <w:rPr>
                <w:rFonts w:hint="eastAsia"/>
                <w:color w:val="0000FF"/>
              </w:rPr>
              <w:t>表已查完</w:t>
            </w:r>
            <w:r w:rsidRPr="007D6E47">
              <w:rPr>
                <w:rFonts w:hint="eastAsia"/>
                <w:color w:val="0000FF"/>
              </w:rPr>
              <w:t xml:space="preserve"> --------\n"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485AA42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03B4C9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DF558BF" w14:textId="3B4C7EE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break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4290562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8FFA08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BD9F2C" w14:textId="00AD676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37D41DB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5D385F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C6B329" w14:textId="1765453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6276F61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24792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48D744" w14:textId="231E3F6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是否删除该处的值</w:t>
            </w:r>
            <w:r w:rsidRPr="007D6E47">
              <w:rPr>
                <w:rFonts w:hint="eastAsia"/>
                <w:color w:val="0000FF"/>
              </w:rPr>
              <w:t>? ( Y or N ):"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487649E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76C0B2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F5A2DF" w14:textId="5A733CA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proofErr w:type="spellStart"/>
            <w:r w:rsidRPr="00D6473B">
              <w:t>cin</w:t>
            </w:r>
            <w:proofErr w:type="spellEnd"/>
            <w:r w:rsidRPr="00D6473B">
              <w:rPr>
                <w:b/>
                <w:color w:val="EE0000"/>
              </w:rPr>
              <w:t>&gt;&gt;(</w:t>
            </w:r>
            <w:r w:rsidRPr="00D6473B">
              <w:t>c</w:t>
            </w:r>
            <w:r w:rsidRPr="00D6473B">
              <w:rPr>
                <w:b/>
                <w:color w:val="EE0000"/>
              </w:rPr>
              <w:t>);</w:t>
            </w:r>
            <w:r w:rsidRPr="00D6473B">
              <w:t xml:space="preserve"> </w:t>
            </w:r>
            <w:proofErr w:type="spellStart"/>
            <w:r w:rsidRPr="00D6473B">
              <w:t>clear</w:t>
            </w:r>
            <w:r w:rsidRPr="009F53E7">
              <w:rPr>
                <w:color w:val="000000" w:themeColor="text1"/>
              </w:rPr>
              <w:t>InputBu</w:t>
            </w:r>
            <w:r w:rsidRPr="00D6473B">
              <w:t>ffer</w:t>
            </w:r>
            <w:proofErr w:type="spellEnd"/>
            <w:r w:rsidRPr="00D6473B">
              <w:rPr>
                <w:b/>
                <w:color w:val="EE0000"/>
              </w:rPr>
              <w:t>();</w:t>
            </w:r>
          </w:p>
        </w:tc>
      </w:tr>
      <w:tr w:rsidR="00C61657" w14:paraId="0B0966B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3391E6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4F51FE" w14:textId="11E9C56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60DA930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E992B3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1C7C54" w14:textId="504667D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</w:t>
            </w:r>
            <w:r w:rsidRPr="00D6473B">
              <w:t>c</w:t>
            </w:r>
            <w:r w:rsidRPr="00D6473B">
              <w:rPr>
                <w:b/>
                <w:color w:val="EE0000"/>
              </w:rPr>
              <w:t>==</w:t>
            </w:r>
            <w:r w:rsidRPr="00D6473B">
              <w:t xml:space="preserve">'y' </w:t>
            </w:r>
            <w:r w:rsidRPr="009F53E7">
              <w:rPr>
                <w:b/>
                <w:color w:val="EE0000"/>
              </w:rPr>
              <w:t xml:space="preserve">|| </w:t>
            </w:r>
            <w:r w:rsidRPr="0068526C">
              <w:rPr>
                <w:bCs/>
                <w:color w:val="000000" w:themeColor="text1"/>
              </w:rPr>
              <w:t>c</w:t>
            </w:r>
            <w:r w:rsidRPr="00D6473B">
              <w:rPr>
                <w:b/>
                <w:color w:val="EE0000"/>
              </w:rPr>
              <w:t>==</w:t>
            </w:r>
            <w:r w:rsidRPr="00D6473B">
              <w:t>'Y'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5A18C8A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279829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93FB34" w14:textId="380A8D2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0AD09EF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16183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ACE4C1" w14:textId="07D505A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proofErr w:type="spellStart"/>
            <w:r w:rsidRPr="00D6473B">
              <w:t>isOK</w:t>
            </w:r>
            <w:proofErr w:type="spellEnd"/>
            <w:r w:rsidRPr="00D6473B">
              <w:rPr>
                <w:b/>
                <w:color w:val="EE0000"/>
              </w:rPr>
              <w:t>=</w:t>
            </w:r>
            <w:proofErr w:type="spellStart"/>
            <w:r w:rsidRPr="00D6473B">
              <w:t>ListDelete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t>L</w:t>
            </w:r>
            <w:r w:rsidRPr="00D6473B">
              <w:rPr>
                <w:b/>
                <w:color w:val="EE0000"/>
              </w:rPr>
              <w:t>,</w:t>
            </w:r>
            <w:r w:rsidRPr="00D6473B">
              <w:t>Bp</w:t>
            </w:r>
            <w:r w:rsidRPr="00D6473B">
              <w:rPr>
                <w:b/>
                <w:color w:val="EE0000"/>
              </w:rPr>
              <w:t>,</w:t>
            </w:r>
            <w:r w:rsidRPr="00D6473B">
              <w:t>e</w:t>
            </w:r>
            <w:proofErr w:type="spellEnd"/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1DDCFAD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59BDAF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2B9417" w14:textId="1246A94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 xml:space="preserve">"\n ---- </w:t>
            </w:r>
            <w:r w:rsidRPr="007D6E47">
              <w:rPr>
                <w:rFonts w:hint="eastAsia"/>
                <w:color w:val="0000FF"/>
              </w:rPr>
              <w:t>删除操作</w:t>
            </w:r>
            <w:r w:rsidRPr="007D6E47">
              <w:rPr>
                <w:rFonts w:hint="eastAsia"/>
                <w:color w:val="0000FF"/>
              </w:rPr>
              <w:t>%s ---- \n"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proofErr w:type="spellStart"/>
            <w:r w:rsidRPr="00D6473B">
              <w:rPr>
                <w:rFonts w:hint="eastAsia"/>
              </w:rPr>
              <w:t>isOK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?</w:t>
            </w:r>
            <w:r w:rsidRPr="007D6E47">
              <w:rPr>
                <w:rFonts w:hint="eastAsia"/>
                <w:color w:val="0000FF"/>
              </w:rPr>
              <w:t>"</w:t>
            </w:r>
            <w:r w:rsidRPr="007D6E47">
              <w:rPr>
                <w:rFonts w:hint="eastAsia"/>
                <w:color w:val="0000FF"/>
              </w:rPr>
              <w:t>成功！</w:t>
            </w:r>
            <w:r w:rsidRPr="007D6E47">
              <w:rPr>
                <w:rFonts w:hint="eastAsia"/>
                <w:color w:val="0000FF"/>
              </w:rPr>
              <w:t>"</w:t>
            </w:r>
            <w:r w:rsidRPr="00D6473B">
              <w:rPr>
                <w:rFonts w:hint="eastAsia"/>
                <w:b/>
                <w:color w:val="EE0000"/>
              </w:rPr>
              <w:t>:</w:t>
            </w:r>
            <w:r w:rsidRPr="007D6E47">
              <w:rPr>
                <w:rFonts w:hint="eastAsia"/>
                <w:color w:val="0000FF"/>
              </w:rPr>
              <w:t>"</w:t>
            </w:r>
            <w:r w:rsidRPr="007D6E47">
              <w:rPr>
                <w:rFonts w:hint="eastAsia"/>
                <w:color w:val="0000FF"/>
              </w:rPr>
              <w:t>失败</w:t>
            </w:r>
            <w:r w:rsidRPr="007D6E47">
              <w:rPr>
                <w:rFonts w:hint="eastAsia"/>
                <w:color w:val="0000FF"/>
              </w:rPr>
              <w:t>!!!"</w:t>
            </w:r>
            <w:r w:rsidRPr="00D6473B">
              <w:rPr>
                <w:rFonts w:hint="eastAsia"/>
                <w:b/>
                <w:color w:val="EE0000"/>
              </w:rPr>
              <w:t>);</w:t>
            </w:r>
          </w:p>
        </w:tc>
      </w:tr>
      <w:tr w:rsidR="00C61657" w14:paraId="750C2EF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56652C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82E15A" w14:textId="3BD8682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  <w:b/>
              </w:rPr>
              <w:t>if</w:t>
            </w:r>
            <w:r w:rsidRPr="00D6473B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D6473B">
              <w:rPr>
                <w:rFonts w:hint="eastAsia"/>
              </w:rPr>
              <w:t>isOK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)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顺序表长度为</w:t>
            </w:r>
            <w:r w:rsidRPr="007D6E47">
              <w:rPr>
                <w:rFonts w:hint="eastAsia"/>
                <w:color w:val="0000FF"/>
              </w:rPr>
              <w:t xml:space="preserve"> %d/%d \n"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proofErr w:type="spellStart"/>
            <w:r w:rsidRPr="00D6473B">
              <w:rPr>
                <w:rFonts w:hint="eastAsia"/>
              </w:rPr>
              <w:t>ListLength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D6473B">
              <w:rPr>
                <w:rFonts w:hint="eastAsia"/>
              </w:rPr>
              <w:t>L</w:t>
            </w:r>
            <w:r w:rsidRPr="00D6473B">
              <w:rPr>
                <w:rFonts w:hint="eastAsia"/>
                <w:b/>
                <w:color w:val="EE0000"/>
              </w:rPr>
              <w:t>),</w:t>
            </w:r>
            <w:proofErr w:type="spellStart"/>
            <w:r w:rsidRPr="00D6473B">
              <w:rPr>
                <w:rFonts w:hint="eastAsia"/>
              </w:rPr>
              <w:t>MaxSize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);</w:t>
            </w:r>
          </w:p>
        </w:tc>
      </w:tr>
      <w:tr w:rsidR="00C61657" w14:paraId="187AB87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B24F9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A32979" w14:textId="781F65F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33F3463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F6727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934CBA" w14:textId="6797CCD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75A2153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AF557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6F8083" w14:textId="4599FD6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是否继续查找该值</w:t>
            </w:r>
            <w:r w:rsidRPr="007D6E47">
              <w:rPr>
                <w:rFonts w:hint="eastAsia"/>
                <w:color w:val="0000FF"/>
              </w:rPr>
              <w:t>? ( Y or N ):"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5BBD0A1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1009A3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2A1039" w14:textId="3F9AC26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proofErr w:type="spellStart"/>
            <w:r w:rsidRPr="00D6473B">
              <w:t>cin</w:t>
            </w:r>
            <w:proofErr w:type="spellEnd"/>
            <w:r w:rsidRPr="00D6473B">
              <w:rPr>
                <w:b/>
                <w:color w:val="EE0000"/>
              </w:rPr>
              <w:t>&gt;&gt;(</w:t>
            </w:r>
            <w:r w:rsidRPr="00D6473B">
              <w:t>c</w:t>
            </w:r>
            <w:r w:rsidRPr="00D6473B">
              <w:rPr>
                <w:b/>
                <w:color w:val="EE0000"/>
              </w:rPr>
              <w:t>);</w:t>
            </w:r>
            <w:r w:rsidRPr="00D6473B">
              <w:t xml:space="preserve"> </w:t>
            </w:r>
            <w:proofErr w:type="spellStart"/>
            <w:r w:rsidRPr="00D6473B">
              <w:t>clear</w:t>
            </w:r>
            <w:r w:rsidRPr="009F53E7">
              <w:rPr>
                <w:color w:val="000000" w:themeColor="text1"/>
              </w:rPr>
              <w:t>InputBu</w:t>
            </w:r>
            <w:r w:rsidRPr="00D6473B">
              <w:t>ffer</w:t>
            </w:r>
            <w:proofErr w:type="spellEnd"/>
            <w:r w:rsidRPr="00D6473B">
              <w:rPr>
                <w:b/>
                <w:color w:val="EE0000"/>
              </w:rPr>
              <w:t>();</w:t>
            </w:r>
          </w:p>
        </w:tc>
      </w:tr>
      <w:tr w:rsidR="00C61657" w14:paraId="3E6A59B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284EDA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9E9295" w14:textId="2F2040B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6D1D817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7870EB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4B5C37" w14:textId="03602DF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</w:t>
            </w:r>
            <w:r w:rsidRPr="00D6473B">
              <w:t>c</w:t>
            </w:r>
            <w:r w:rsidRPr="00D6473B">
              <w:rPr>
                <w:b/>
                <w:color w:val="EE0000"/>
              </w:rPr>
              <w:t>==</w:t>
            </w:r>
            <w:r w:rsidRPr="00D6473B">
              <w:t xml:space="preserve">'n' </w:t>
            </w:r>
            <w:r w:rsidRPr="009F53E7">
              <w:rPr>
                <w:b/>
                <w:color w:val="EE0000"/>
              </w:rPr>
              <w:t xml:space="preserve">|| </w:t>
            </w:r>
            <w:r w:rsidRPr="0068526C">
              <w:rPr>
                <w:bCs/>
                <w:color w:val="000000" w:themeColor="text1"/>
              </w:rPr>
              <w:t>c</w:t>
            </w:r>
            <w:r w:rsidRPr="00D6473B">
              <w:rPr>
                <w:b/>
                <w:color w:val="EE0000"/>
              </w:rPr>
              <w:t>==</w:t>
            </w:r>
            <w:r w:rsidRPr="00D6473B">
              <w:t>'N'</w:t>
            </w:r>
            <w:r w:rsidRPr="00D6473B">
              <w:rPr>
                <w:b/>
                <w:color w:val="EE0000"/>
              </w:rPr>
              <w:t>)</w:t>
            </w:r>
            <w:r w:rsidRPr="00D6473B">
              <w:t xml:space="preserve"> </w:t>
            </w:r>
            <w:r w:rsidRPr="00D6473B">
              <w:rPr>
                <w:b/>
              </w:rPr>
              <w:t>break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38236C8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E98084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82C098" w14:textId="1BCF082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proofErr w:type="spellStart"/>
            <w:r w:rsidRPr="00D6473B">
              <w:t>cout</w:t>
            </w:r>
            <w:proofErr w:type="spellEnd"/>
            <w:r w:rsidRPr="00D6473B">
              <w:rPr>
                <w:b/>
                <w:color w:val="EE0000"/>
              </w:rPr>
              <w:t>&lt;&lt;</w:t>
            </w:r>
            <w:r w:rsidRPr="007D6E47">
              <w:rPr>
                <w:color w:val="0000FF"/>
              </w:rPr>
              <w:t>"\n--------------------------\n\n"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5DB3D09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EAAC7E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8C44C67" w14:textId="7078DAA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3FDF88E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4EBCDE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47D5BD" w14:textId="6769C0C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</w:t>
            </w:r>
            <w:r w:rsidRPr="00D6473B">
              <w:t>count</w:t>
            </w:r>
            <w:r w:rsidRPr="00D6473B">
              <w:rPr>
                <w:b/>
                <w:color w:val="EE0000"/>
              </w:rPr>
              <w:t>==</w:t>
            </w:r>
            <w:r w:rsidRPr="00D6473B">
              <w:t>0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17DE033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67E2B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7202B1" w14:textId="5F15EA2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    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 xml:space="preserve">" </w:t>
            </w:r>
            <w:r w:rsidRPr="007D6E47">
              <w:rPr>
                <w:rFonts w:hint="eastAsia"/>
                <w:color w:val="0000FF"/>
              </w:rPr>
              <w:t>未</w:t>
            </w:r>
            <w:proofErr w:type="gramStart"/>
            <w:r w:rsidRPr="007D6E47">
              <w:rPr>
                <w:rFonts w:hint="eastAsia"/>
                <w:color w:val="0000FF"/>
              </w:rPr>
              <w:t>找到值</w:t>
            </w:r>
            <w:proofErr w:type="gramEnd"/>
            <w:r w:rsidRPr="007D6E47">
              <w:rPr>
                <w:rFonts w:hint="eastAsia"/>
                <w:color w:val="0000FF"/>
              </w:rPr>
              <w:t>为</w:t>
            </w:r>
            <w:r w:rsidRPr="007D6E47">
              <w:rPr>
                <w:rFonts w:hint="eastAsia"/>
                <w:color w:val="0000FF"/>
              </w:rPr>
              <w:t xml:space="preserve"> %d </w:t>
            </w:r>
            <w:r w:rsidRPr="007D6E47">
              <w:rPr>
                <w:rFonts w:hint="eastAsia"/>
                <w:color w:val="0000FF"/>
              </w:rPr>
              <w:t>的元素位置</w:t>
            </w:r>
            <w:r w:rsidRPr="007D6E47">
              <w:rPr>
                <w:rFonts w:hint="eastAsia"/>
                <w:color w:val="0000FF"/>
              </w:rPr>
              <w:t>!\</w:t>
            </w:r>
            <w:proofErr w:type="spellStart"/>
            <w:r w:rsidRPr="007D6E47">
              <w:rPr>
                <w:rFonts w:hint="eastAsia"/>
                <w:color w:val="0000FF"/>
              </w:rPr>
              <w:t>n"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>e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);</w:t>
            </w:r>
          </w:p>
        </w:tc>
      </w:tr>
      <w:tr w:rsidR="00C61657" w14:paraId="6F6E5EB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64004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6AB353" w14:textId="66C50C7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else</w:t>
            </w:r>
          </w:p>
        </w:tc>
      </w:tr>
      <w:tr w:rsidR="00C61657" w14:paraId="474AE5F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785759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FDDE6E" w14:textId="307D49A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    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 xml:space="preserve">"\n   </w:t>
            </w:r>
            <w:r w:rsidRPr="007D6E47">
              <w:rPr>
                <w:rFonts w:hint="eastAsia"/>
                <w:color w:val="0000FF"/>
              </w:rPr>
              <w:t>共找到</w:t>
            </w:r>
            <w:r w:rsidRPr="007D6E47">
              <w:rPr>
                <w:rFonts w:hint="eastAsia"/>
                <w:color w:val="0000FF"/>
              </w:rPr>
              <w:t xml:space="preserve"> %d </w:t>
            </w:r>
            <w:proofErr w:type="gramStart"/>
            <w:r w:rsidRPr="007D6E47">
              <w:rPr>
                <w:rFonts w:hint="eastAsia"/>
                <w:color w:val="0000FF"/>
              </w:rPr>
              <w:t>个</w:t>
            </w:r>
            <w:proofErr w:type="gramEnd"/>
            <w:r w:rsidRPr="007D6E47">
              <w:rPr>
                <w:rFonts w:hint="eastAsia"/>
                <w:color w:val="0000FF"/>
              </w:rPr>
              <w:t>匹配元素</w:t>
            </w:r>
            <w:r w:rsidRPr="007D6E47">
              <w:rPr>
                <w:rFonts w:hint="eastAsia"/>
                <w:color w:val="0000FF"/>
              </w:rPr>
              <w:t>.\</w:t>
            </w:r>
            <w:proofErr w:type="spellStart"/>
            <w:r w:rsidRPr="007D6E47">
              <w:rPr>
                <w:rFonts w:hint="eastAsia"/>
                <w:color w:val="0000FF"/>
              </w:rPr>
              <w:t>n"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>count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);</w:t>
            </w:r>
          </w:p>
        </w:tc>
      </w:tr>
      <w:tr w:rsidR="00C61657" w14:paraId="54C9900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594239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268BB0" w14:textId="517FDD5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</w:t>
            </w:r>
            <w:r w:rsidRPr="00D6473B">
              <w:tab/>
            </w:r>
            <w:r w:rsidRPr="00D6473B">
              <w:tab/>
            </w:r>
            <w:proofErr w:type="spellStart"/>
            <w:r w:rsidRPr="00D6473B">
              <w:t>cout</w:t>
            </w:r>
            <w:proofErr w:type="spellEnd"/>
            <w:r w:rsidRPr="00D6473B">
              <w:rPr>
                <w:b/>
                <w:color w:val="EE0000"/>
              </w:rPr>
              <w:t>&lt;&lt;</w:t>
            </w:r>
            <w:r w:rsidRPr="007D6E47">
              <w:rPr>
                <w:color w:val="0000FF"/>
              </w:rPr>
              <w:t>"\n--------------------------\n"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44C1FC2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453E12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F2916F" w14:textId="315A4F1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break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47CFD61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968F9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0E3338" w14:textId="7099A11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5360CD9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AB053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F4A4BD" w14:textId="50C6BB5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        </w:t>
            </w:r>
            <w:r w:rsidRPr="00D6473B">
              <w:rPr>
                <w:rFonts w:hint="eastAsia"/>
                <w:b/>
              </w:rPr>
              <w:t>default</w:t>
            </w:r>
            <w:r w:rsidRPr="00D6473B">
              <w:rPr>
                <w:rFonts w:hint="eastAsia"/>
                <w:b/>
                <w:color w:val="EE0000"/>
              </w:rPr>
              <w:t>: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 xml:space="preserve">"\n---- </w:t>
            </w:r>
            <w:r w:rsidRPr="007D6E47">
              <w:rPr>
                <w:rFonts w:hint="eastAsia"/>
                <w:color w:val="0000FF"/>
              </w:rPr>
              <w:t>输入错误</w:t>
            </w:r>
            <w:r w:rsidRPr="007D6E47">
              <w:rPr>
                <w:rFonts w:hint="eastAsia"/>
                <w:color w:val="0000FF"/>
              </w:rPr>
              <w:t>! ----\n"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7033E84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1FD19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B830C5" w14:textId="730EB2E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</w:t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18E5048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932D5B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E3D835A" w14:textId="15F32DA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</w:t>
            </w:r>
            <w:r w:rsidRPr="00D6473B">
              <w:tab/>
              <w:t>//////////////////////////////////////</w:t>
            </w:r>
          </w:p>
        </w:tc>
      </w:tr>
      <w:tr w:rsidR="00C61657" w14:paraId="23BE63D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34E94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E7413B" w14:textId="2D2A32F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>"\n\n</w:t>
            </w:r>
            <w:r w:rsidRPr="007D6E47">
              <w:rPr>
                <w:rFonts w:hint="eastAsia"/>
                <w:color w:val="0000FF"/>
              </w:rPr>
              <w:t>按任意键继续</w:t>
            </w:r>
            <w:r w:rsidRPr="007D6E47">
              <w:rPr>
                <w:rFonts w:hint="eastAsia"/>
                <w:color w:val="0000FF"/>
              </w:rPr>
              <w:t>...."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22A518D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797AD5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E2AA1E" w14:textId="46F1C70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  <w:t>c</w:t>
            </w:r>
            <w:r w:rsidRPr="00D6473B">
              <w:rPr>
                <w:b/>
                <w:color w:val="EE0000"/>
              </w:rPr>
              <w:t>=</w:t>
            </w:r>
            <w:proofErr w:type="spellStart"/>
            <w:r w:rsidRPr="00D6473B">
              <w:t>getchar</w:t>
            </w:r>
            <w:proofErr w:type="spellEnd"/>
            <w:r w:rsidRPr="00D6473B">
              <w:rPr>
                <w:b/>
                <w:color w:val="EE0000"/>
              </w:rPr>
              <w:t>();</w:t>
            </w:r>
          </w:p>
        </w:tc>
      </w:tr>
      <w:tr w:rsidR="00C61657" w14:paraId="4751F95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9D943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4C25C7" w14:textId="446E4D0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rPr>
                <w:b/>
                <w:color w:val="EE0000"/>
              </w:rPr>
              <w:t>}</w:t>
            </w:r>
            <w:r w:rsidRPr="00D6473B">
              <w:t xml:space="preserve"> </w:t>
            </w:r>
            <w:r w:rsidRPr="00D6473B">
              <w:rPr>
                <w:b/>
              </w:rPr>
              <w:t>while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(</w:t>
            </w:r>
            <w:r w:rsidRPr="00D6473B">
              <w:t>choice</w:t>
            </w:r>
            <w:r w:rsidRPr="00D6473B">
              <w:rPr>
                <w:b/>
                <w:color w:val="EE0000"/>
              </w:rPr>
              <w:t>!=</w:t>
            </w:r>
            <w:r w:rsidRPr="0068526C">
              <w:rPr>
                <w:bCs/>
                <w:color w:val="000000" w:themeColor="text1"/>
              </w:rPr>
              <w:t>0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71F6B7F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129C5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04A339" w14:textId="568F24A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70BE235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FE5420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23E2BB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517EA55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E3960A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3DD770" w14:textId="4C7DB2D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*</w:t>
            </w:r>
            <w:r w:rsidRPr="007D6E47">
              <w:rPr>
                <w:rFonts w:hint="eastAsia"/>
                <w:b/>
                <w:color w:val="4C94D8" w:themeColor="text2" w:themeTint="80"/>
              </w:rPr>
              <w:t>*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color w:val="4C94D8" w:themeColor="text2" w:themeTint="80"/>
              </w:rPr>
              <w:t>修改元素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b/>
                <w:color w:val="4C94D8" w:themeColor="text2" w:themeTint="80"/>
              </w:rPr>
              <w:t>**</w:t>
            </w:r>
          </w:p>
        </w:tc>
      </w:tr>
      <w:tr w:rsidR="00C61657" w14:paraId="260E9C8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B435B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7EB5BA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44C74EA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14533E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E54651" w14:textId="0D43E23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</w:rPr>
              <w:t>bool</w:t>
            </w:r>
            <w:r w:rsidRPr="00D6473B">
              <w:t xml:space="preserve"> </w:t>
            </w:r>
            <w:proofErr w:type="spellStart"/>
            <w:r w:rsidRPr="00D6473B">
              <w:t>ListUpdate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*&amp;</w:t>
            </w:r>
            <w:r w:rsidRPr="00D6473B">
              <w:t>L</w:t>
            </w:r>
            <w:r w:rsidRPr="00D6473B">
              <w:rPr>
                <w:b/>
                <w:color w:val="EE0000"/>
              </w:rPr>
              <w:t>,</w:t>
            </w:r>
            <w:r w:rsidRPr="00D6473B">
              <w:t xml:space="preserve"> </w:t>
            </w:r>
            <w:r w:rsidRPr="00D6473B">
              <w:rPr>
                <w:b/>
              </w:rPr>
              <w:t>int</w:t>
            </w:r>
            <w:r w:rsidRPr="00D6473B">
              <w:t xml:space="preserve"> 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,</w:t>
            </w:r>
            <w:r w:rsidRPr="00D6473B">
              <w:t xml:space="preserve"> </w:t>
            </w:r>
            <w:proofErr w:type="spellStart"/>
            <w:r w:rsidRPr="00D6473B">
              <w:rPr>
                <w:b/>
              </w:rPr>
              <w:t>ElemType</w:t>
            </w:r>
            <w:proofErr w:type="spellEnd"/>
            <w:r w:rsidRPr="00D6473B">
              <w:t xml:space="preserve"> e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20605CB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70BC67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C9DE43" w14:textId="004928B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2B01056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DFBB36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C1EF745" w14:textId="11AC208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</w:t>
            </w:r>
            <w:r w:rsidRPr="00D6473B">
              <w:t>p</w:t>
            </w:r>
            <w:r w:rsidRPr="00D6473B">
              <w:rPr>
                <w:b/>
                <w:color w:val="EE0000"/>
              </w:rPr>
              <w:t>=</w:t>
            </w:r>
            <w:r w:rsidRPr="00D6473B">
              <w:t>L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41F596F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7119C1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9D4891" w14:textId="1368439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&lt;</w:t>
            </w:r>
            <w:r w:rsidRPr="00D6473B">
              <w:t xml:space="preserve">1 </w:t>
            </w:r>
            <w:r w:rsidRPr="009F53E7">
              <w:rPr>
                <w:b/>
                <w:color w:val="EE0000"/>
              </w:rPr>
              <w:t xml:space="preserve">|| </w:t>
            </w:r>
            <w:proofErr w:type="spellStart"/>
            <w:r w:rsidRPr="003A2E2D">
              <w:rPr>
                <w:bCs/>
                <w:color w:val="000000" w:themeColor="text1"/>
              </w:rPr>
              <w:t>i</w:t>
            </w:r>
            <w:proofErr w:type="spellEnd"/>
            <w:r w:rsidRPr="00D6473B">
              <w:rPr>
                <w:b/>
                <w:color w:val="EE0000"/>
              </w:rPr>
              <w:t>&gt;</w:t>
            </w:r>
            <w:r w:rsidRPr="00D6473B">
              <w:t>L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 xml:space="preserve">data </w:t>
            </w:r>
            <w:r w:rsidRPr="009F53E7">
              <w:rPr>
                <w:b/>
                <w:color w:val="EE0000"/>
              </w:rPr>
              <w:t xml:space="preserve">|| </w:t>
            </w:r>
            <w:proofErr w:type="spellStart"/>
            <w:r w:rsidRPr="0068526C">
              <w:rPr>
                <w:bCs/>
                <w:color w:val="000000" w:themeColor="text1"/>
              </w:rPr>
              <w:t>i</w:t>
            </w:r>
            <w:proofErr w:type="spellEnd"/>
            <w:r w:rsidRPr="00D6473B">
              <w:rPr>
                <w:b/>
                <w:color w:val="EE0000"/>
              </w:rPr>
              <w:t>&gt;</w:t>
            </w:r>
            <w:proofErr w:type="spellStart"/>
            <w:r w:rsidRPr="00D6473B">
              <w:t>MaxSize</w:t>
            </w:r>
            <w:proofErr w:type="spellEnd"/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59E65AF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7B4149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86D6AD" w14:textId="21F5E5A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return</w:t>
            </w:r>
            <w:r w:rsidRPr="00D6473B">
              <w:t xml:space="preserve"> </w:t>
            </w:r>
            <w:r w:rsidRPr="00D6473B">
              <w:rPr>
                <w:b/>
              </w:rPr>
              <w:t>false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3A56790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5CD21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F4D9DB" w14:textId="717930D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  <w:b/>
              </w:rPr>
              <w:t>while</w:t>
            </w:r>
            <w:r w:rsidRPr="00D6473B">
              <w:rPr>
                <w:rFonts w:hint="eastAsia"/>
                <w:b/>
                <w:color w:val="EE0000"/>
              </w:rPr>
              <w:t>(--</w:t>
            </w:r>
            <w:proofErr w:type="spellStart"/>
            <w:r w:rsidRPr="00D6473B">
              <w:rPr>
                <w:rFonts w:hint="eastAsia"/>
              </w:rPr>
              <w:t>i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&gt;</w:t>
            </w:r>
            <w:r w:rsidRPr="00D6473B">
              <w:rPr>
                <w:rFonts w:hint="eastAsia"/>
              </w:rPr>
              <w:t>0</w:t>
            </w:r>
            <w:r w:rsidRPr="00D6473B">
              <w:rPr>
                <w:rFonts w:hint="eastAsia"/>
                <w:b/>
                <w:color w:val="EE0000"/>
              </w:rPr>
              <w:t>)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移动到节点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proofErr w:type="spellStart"/>
            <w:r w:rsidRPr="007D6E47">
              <w:rPr>
                <w:rFonts w:hint="eastAsia"/>
                <w:color w:val="4C94D8" w:themeColor="text2" w:themeTint="80"/>
              </w:rPr>
              <w:t>i</w:t>
            </w:r>
            <w:proofErr w:type="spellEnd"/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</w:p>
        </w:tc>
      </w:tr>
      <w:tr w:rsidR="00C61657" w14:paraId="59EA1E9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708B9B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C9B9CF" w14:textId="515371F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  <w:t>p</w:t>
            </w:r>
            <w:r w:rsidRPr="00D6473B">
              <w:rPr>
                <w:b/>
                <w:color w:val="EE0000"/>
              </w:rPr>
              <w:t>=</w:t>
            </w:r>
            <w:r w:rsidRPr="00D6473B">
              <w:t>p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0AE6B41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4AD9C6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554FE4" w14:textId="0948AE4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  <w:t>p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data</w:t>
            </w:r>
            <w:r w:rsidRPr="00D6473B">
              <w:rPr>
                <w:b/>
                <w:color w:val="EE0000"/>
              </w:rPr>
              <w:t>=</w:t>
            </w:r>
            <w:r w:rsidRPr="00D6473B">
              <w:t>e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11E306C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CE6036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4DAC97" w14:textId="4452E2E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return</w:t>
            </w:r>
            <w:r w:rsidRPr="00D6473B">
              <w:t xml:space="preserve"> </w:t>
            </w:r>
            <w:r w:rsidRPr="00D6473B">
              <w:rPr>
                <w:b/>
              </w:rPr>
              <w:t>true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53C4EF6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EB14C7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CED4C3" w14:textId="3AD7EDE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02F0F75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66EB0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53FBD4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53F9447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6A16A2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73365B" w14:textId="08CF321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*</w:t>
            </w:r>
            <w:r w:rsidRPr="007D6E47">
              <w:rPr>
                <w:rFonts w:hint="eastAsia"/>
                <w:b/>
                <w:color w:val="4C94D8" w:themeColor="text2" w:themeTint="80"/>
              </w:rPr>
              <w:t>*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color w:val="4C94D8" w:themeColor="text2" w:themeTint="80"/>
              </w:rPr>
              <w:t>插入元素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b/>
                <w:color w:val="4C94D8" w:themeColor="text2" w:themeTint="80"/>
              </w:rPr>
              <w:t>**</w:t>
            </w:r>
          </w:p>
        </w:tc>
      </w:tr>
      <w:tr w:rsidR="00C61657" w14:paraId="3C037FB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D9F266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9158AC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57379E6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7E24AC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5BFE4E" w14:textId="0FC0FDB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</w:rPr>
              <w:t>bool</w:t>
            </w:r>
            <w:r w:rsidRPr="00D6473B">
              <w:t xml:space="preserve"> </w:t>
            </w:r>
            <w:proofErr w:type="spellStart"/>
            <w:r w:rsidRPr="00D6473B">
              <w:t>ListInsert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*&amp;</w:t>
            </w:r>
            <w:r w:rsidRPr="00D6473B">
              <w:t>L</w:t>
            </w:r>
            <w:r w:rsidRPr="00D6473B">
              <w:rPr>
                <w:b/>
                <w:color w:val="EE0000"/>
              </w:rPr>
              <w:t>,</w:t>
            </w:r>
            <w:r w:rsidRPr="00D6473B">
              <w:t xml:space="preserve"> </w:t>
            </w:r>
            <w:r w:rsidRPr="00D6473B">
              <w:rPr>
                <w:b/>
              </w:rPr>
              <w:t>int</w:t>
            </w:r>
            <w:r w:rsidRPr="00D6473B">
              <w:t xml:space="preserve"> 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,</w:t>
            </w:r>
            <w:r w:rsidRPr="00D6473B">
              <w:t xml:space="preserve"> </w:t>
            </w:r>
            <w:proofErr w:type="spellStart"/>
            <w:r w:rsidRPr="00D6473B">
              <w:rPr>
                <w:b/>
              </w:rPr>
              <w:t>ElemType</w:t>
            </w:r>
            <w:proofErr w:type="spellEnd"/>
            <w:r w:rsidRPr="00D6473B">
              <w:t xml:space="preserve"> e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3B4130C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0E6DD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98C16C" w14:textId="79D1FDC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42ED36F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E0872B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26F763" w14:textId="080223F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</w:t>
            </w:r>
            <w:r w:rsidRPr="00D6473B">
              <w:t>p</w:t>
            </w:r>
            <w:r w:rsidRPr="00D6473B">
              <w:rPr>
                <w:b/>
                <w:color w:val="EE0000"/>
              </w:rPr>
              <w:t>=</w:t>
            </w:r>
            <w:r w:rsidRPr="00D6473B">
              <w:t>L</w:t>
            </w:r>
            <w:r w:rsidRPr="00D6473B">
              <w:rPr>
                <w:b/>
                <w:color w:val="EE0000"/>
              </w:rPr>
              <w:t>,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*</w:t>
            </w:r>
            <w:r w:rsidRPr="00D6473B">
              <w:t>s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5F2E427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C2754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1B3788" w14:textId="5529D49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&lt;</w:t>
            </w:r>
            <w:r w:rsidRPr="00D6473B">
              <w:t xml:space="preserve">1 </w:t>
            </w:r>
            <w:r w:rsidRPr="009F53E7">
              <w:rPr>
                <w:b/>
                <w:color w:val="EE0000"/>
              </w:rPr>
              <w:t xml:space="preserve">|| </w:t>
            </w:r>
            <w:proofErr w:type="spellStart"/>
            <w:r w:rsidRPr="007D6E47">
              <w:rPr>
                <w:bCs/>
                <w:color w:val="000000" w:themeColor="text1"/>
              </w:rPr>
              <w:t>i</w:t>
            </w:r>
            <w:proofErr w:type="spellEnd"/>
            <w:r w:rsidRPr="00D6473B">
              <w:rPr>
                <w:b/>
                <w:color w:val="EE0000"/>
              </w:rPr>
              <w:t>&gt;</w:t>
            </w:r>
            <w:r w:rsidRPr="00D6473B">
              <w:t>L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data</w:t>
            </w:r>
            <w:r w:rsidRPr="00D6473B">
              <w:rPr>
                <w:b/>
                <w:color w:val="EE0000"/>
              </w:rPr>
              <w:t>+</w:t>
            </w:r>
            <w:r w:rsidRPr="00D6473B">
              <w:t xml:space="preserve">1 </w:t>
            </w:r>
            <w:r w:rsidRPr="009F53E7">
              <w:rPr>
                <w:b/>
                <w:color w:val="EE0000"/>
              </w:rPr>
              <w:t xml:space="preserve">|| </w:t>
            </w:r>
            <w:r w:rsidRPr="0068526C">
              <w:rPr>
                <w:bCs/>
                <w:color w:val="000000" w:themeColor="text1"/>
              </w:rPr>
              <w:t>L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data</w:t>
            </w:r>
            <w:r w:rsidRPr="00D6473B">
              <w:rPr>
                <w:b/>
                <w:color w:val="EE0000"/>
              </w:rPr>
              <w:t>&gt;=</w:t>
            </w:r>
            <w:proofErr w:type="spellStart"/>
            <w:r w:rsidRPr="00D6473B">
              <w:t>MaxSize</w:t>
            </w:r>
            <w:proofErr w:type="spellEnd"/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6F2AB9D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C8667A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43B2AE" w14:textId="40CE020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return</w:t>
            </w:r>
            <w:r w:rsidRPr="00D6473B">
              <w:t xml:space="preserve"> </w:t>
            </w:r>
            <w:r w:rsidRPr="00D6473B">
              <w:rPr>
                <w:b/>
              </w:rPr>
              <w:t>false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49D3C43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C55FEB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18F09F" w14:textId="3A3141A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while</w:t>
            </w:r>
            <w:r w:rsidRPr="00D6473B">
              <w:rPr>
                <w:b/>
                <w:color w:val="EE0000"/>
              </w:rPr>
              <w:t>(--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&gt;</w:t>
            </w:r>
            <w:r w:rsidRPr="00D6473B">
              <w:t xml:space="preserve">0 </w:t>
            </w:r>
            <w:r w:rsidRPr="00D6473B">
              <w:rPr>
                <w:b/>
                <w:color w:val="EE0000"/>
              </w:rPr>
              <w:t>&amp;&amp;</w:t>
            </w:r>
            <w:r w:rsidRPr="00D6473B">
              <w:t xml:space="preserve"> p</w:t>
            </w:r>
            <w:r w:rsidRPr="00D6473B">
              <w:rPr>
                <w:b/>
                <w:color w:val="EE0000"/>
              </w:rPr>
              <w:t>!=</w:t>
            </w:r>
            <w:r w:rsidRPr="0068526C">
              <w:rPr>
                <w:bCs/>
                <w:color w:val="000000" w:themeColor="text1"/>
              </w:rPr>
              <w:t>N</w:t>
            </w:r>
            <w:r w:rsidRPr="00D6473B">
              <w:t>ULL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267E9B4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C50AAD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B7FD56" w14:textId="0EAF8AF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  <w:t>p</w:t>
            </w:r>
            <w:r w:rsidRPr="00D6473B">
              <w:rPr>
                <w:b/>
                <w:color w:val="EE0000"/>
              </w:rPr>
              <w:t>=</w:t>
            </w:r>
            <w:r w:rsidRPr="00D6473B">
              <w:t>p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00537FE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CC8C4D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3333B6" w14:textId="7F72F88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</w:t>
            </w:r>
            <w:r w:rsidRPr="00D6473B">
              <w:t>p</w:t>
            </w:r>
            <w:r w:rsidRPr="00D6473B">
              <w:rPr>
                <w:b/>
                <w:color w:val="EE0000"/>
              </w:rPr>
              <w:t>==</w:t>
            </w:r>
            <w:r w:rsidRPr="00D6473B">
              <w:t xml:space="preserve">NULL </w:t>
            </w:r>
            <w:r w:rsidRPr="00D6473B">
              <w:rPr>
                <w:b/>
                <w:color w:val="EE0000"/>
              </w:rPr>
              <w:t>&amp;&amp;</w:t>
            </w:r>
            <w:r w:rsidRPr="00D6473B">
              <w:t xml:space="preserve"> 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!=</w:t>
            </w:r>
            <w:r w:rsidRPr="0068526C">
              <w:rPr>
                <w:bCs/>
                <w:color w:val="000000" w:themeColor="text1"/>
              </w:rPr>
              <w:t>L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data</w:t>
            </w:r>
            <w:r w:rsidRPr="00D6473B">
              <w:rPr>
                <w:b/>
                <w:color w:val="EE0000"/>
              </w:rPr>
              <w:t>+</w:t>
            </w:r>
            <w:r w:rsidRPr="00D6473B">
              <w:t>1</w:t>
            </w:r>
            <w:r w:rsidRPr="00D6473B">
              <w:rPr>
                <w:b/>
                <w:color w:val="EE0000"/>
              </w:rPr>
              <w:t>)</w:t>
            </w:r>
            <w:r w:rsidRPr="00D6473B">
              <w:tab/>
            </w:r>
            <w:r w:rsidRPr="00D6473B">
              <w:rPr>
                <w:b/>
              </w:rPr>
              <w:t>return</w:t>
            </w:r>
            <w:r w:rsidRPr="00D6473B">
              <w:t xml:space="preserve"> </w:t>
            </w:r>
            <w:r w:rsidRPr="00D6473B">
              <w:rPr>
                <w:b/>
              </w:rPr>
              <w:t>false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25A0B29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DEBB2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2BDC7A3" w14:textId="78B521D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  <w:t>s</w:t>
            </w:r>
            <w:r w:rsidRPr="00D6473B">
              <w:rPr>
                <w:b/>
                <w:color w:val="EE0000"/>
              </w:rPr>
              <w:t>=(</w:t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*)</w:t>
            </w:r>
            <w:r w:rsidRPr="00D6473B">
              <w:t>malloc</w:t>
            </w:r>
            <w:r w:rsidRPr="00D6473B">
              <w:rPr>
                <w:b/>
                <w:color w:val="EE0000"/>
              </w:rPr>
              <w:t>(</w:t>
            </w:r>
            <w:proofErr w:type="spellStart"/>
            <w:r w:rsidRPr="00E14389">
              <w:rPr>
                <w:b/>
              </w:rPr>
              <w:t>sizeof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rPr>
                <w:b/>
                <w:color w:val="EE0000"/>
              </w:rPr>
              <w:t>));</w:t>
            </w:r>
          </w:p>
        </w:tc>
      </w:tr>
      <w:tr w:rsidR="00C61657" w14:paraId="2F26E15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554FDE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9C4C45" w14:textId="57E11EC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  <w:t>s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data</w:t>
            </w:r>
            <w:r w:rsidRPr="00D6473B">
              <w:rPr>
                <w:b/>
                <w:color w:val="EE0000"/>
              </w:rPr>
              <w:t>=</w:t>
            </w:r>
            <w:r w:rsidRPr="00D6473B">
              <w:t>e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6738866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9E037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F8A757" w14:textId="7266D6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  <w:t>s</w:t>
            </w:r>
            <w:r w:rsidRPr="00D6473B">
              <w:rPr>
                <w:rFonts w:hint="eastAsia"/>
                <w:b/>
                <w:color w:val="EE0000"/>
              </w:rPr>
              <w:t>-&gt;</w:t>
            </w:r>
            <w:r w:rsidRPr="00D6473B">
              <w:rPr>
                <w:rFonts w:hint="eastAsia"/>
              </w:rPr>
              <w:t>next</w:t>
            </w:r>
            <w:r w:rsidRPr="00D6473B">
              <w:rPr>
                <w:rFonts w:hint="eastAsia"/>
                <w:b/>
                <w:color w:val="EE0000"/>
              </w:rPr>
              <w:t>=</w:t>
            </w:r>
            <w:r w:rsidRPr="00D6473B">
              <w:rPr>
                <w:rFonts w:hint="eastAsia"/>
              </w:rPr>
              <w:t>p</w:t>
            </w:r>
            <w:r w:rsidRPr="00D6473B">
              <w:rPr>
                <w:rFonts w:hint="eastAsia"/>
                <w:b/>
                <w:color w:val="EE0000"/>
              </w:rPr>
              <w:t>-&gt;</w:t>
            </w:r>
            <w:r w:rsidRPr="00D6473B">
              <w:rPr>
                <w:rFonts w:hint="eastAsia"/>
              </w:rPr>
              <w:t>next</w:t>
            </w:r>
            <w:r w:rsidRPr="00D6473B">
              <w:rPr>
                <w:rFonts w:hint="eastAsia"/>
                <w:b/>
                <w:color w:val="EE0000"/>
              </w:rPr>
              <w:t>;</w:t>
            </w:r>
            <w:r w:rsidRPr="00D6473B">
              <w:rPr>
                <w:rFonts w:hint="eastAsia"/>
              </w:rPr>
              <w:tab/>
            </w:r>
            <w:r w:rsidRPr="007D6E47">
              <w:rPr>
                <w:rFonts w:hint="eastAsia"/>
                <w:color w:val="4C94D8" w:themeColor="text2" w:themeTint="80"/>
              </w:rPr>
              <w:t>// p</w:t>
            </w:r>
            <w:r w:rsidRPr="007D6E47">
              <w:rPr>
                <w:rFonts w:hint="eastAsia"/>
                <w:b/>
                <w:color w:val="4C94D8" w:themeColor="text2" w:themeTint="80"/>
              </w:rPr>
              <w:t>-&gt;</w:t>
            </w:r>
            <w:r w:rsidRPr="007D6E47">
              <w:rPr>
                <w:rFonts w:hint="eastAsia"/>
                <w:color w:val="4C94D8" w:themeColor="text2" w:themeTint="80"/>
              </w:rPr>
              <w:t>next</w:t>
            </w:r>
            <w:r w:rsidRPr="007D6E47">
              <w:rPr>
                <w:rFonts w:hint="eastAsia"/>
                <w:color w:val="4C94D8" w:themeColor="text2" w:themeTint="80"/>
              </w:rPr>
              <w:t>连到</w:t>
            </w:r>
            <w:r w:rsidRPr="007D6E47">
              <w:rPr>
                <w:rFonts w:hint="eastAsia"/>
                <w:color w:val="4C94D8" w:themeColor="text2" w:themeTint="80"/>
              </w:rPr>
              <w:t xml:space="preserve"> s </w:t>
            </w:r>
            <w:r w:rsidRPr="007D6E47">
              <w:rPr>
                <w:rFonts w:hint="eastAsia"/>
                <w:color w:val="4C94D8" w:themeColor="text2" w:themeTint="80"/>
              </w:rPr>
              <w:t>后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</w:p>
        </w:tc>
      </w:tr>
      <w:tr w:rsidR="00C61657" w14:paraId="529E695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8A18E4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DC3308" w14:textId="6E3E7E1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  <w:t>p</w:t>
            </w:r>
            <w:r w:rsidRPr="00D6473B">
              <w:rPr>
                <w:rFonts w:hint="eastAsia"/>
                <w:b/>
                <w:color w:val="EE0000"/>
              </w:rPr>
              <w:t>-&gt;</w:t>
            </w:r>
            <w:r w:rsidRPr="00D6473B">
              <w:rPr>
                <w:rFonts w:hint="eastAsia"/>
              </w:rPr>
              <w:t>next</w:t>
            </w:r>
            <w:r w:rsidRPr="00D6473B">
              <w:rPr>
                <w:rFonts w:hint="eastAsia"/>
                <w:b/>
                <w:color w:val="EE0000"/>
              </w:rPr>
              <w:t>=</w:t>
            </w:r>
            <w:r w:rsidRPr="00D6473B">
              <w:rPr>
                <w:rFonts w:hint="eastAsia"/>
              </w:rPr>
              <w:t>s</w:t>
            </w:r>
            <w:r w:rsidRPr="00D6473B">
              <w:rPr>
                <w:rFonts w:hint="eastAsia"/>
                <w:b/>
                <w:color w:val="EE0000"/>
              </w:rPr>
              <w:t>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p</w:t>
            </w:r>
            <w:r w:rsidRPr="007D6E47">
              <w:rPr>
                <w:rFonts w:hint="eastAsia"/>
                <w:b/>
                <w:color w:val="4C94D8" w:themeColor="text2" w:themeTint="80"/>
              </w:rPr>
              <w:t>-&gt;</w:t>
            </w:r>
            <w:r w:rsidRPr="007D6E47">
              <w:rPr>
                <w:rFonts w:hint="eastAsia"/>
                <w:color w:val="4C94D8" w:themeColor="text2" w:themeTint="80"/>
              </w:rPr>
              <w:t>next</w:t>
            </w:r>
            <w:r w:rsidRPr="007D6E47">
              <w:rPr>
                <w:rFonts w:hint="eastAsia"/>
                <w:color w:val="4C94D8" w:themeColor="text2" w:themeTint="80"/>
              </w:rPr>
              <w:t>置为</w:t>
            </w:r>
            <w:r w:rsidRPr="007D6E47">
              <w:rPr>
                <w:rFonts w:hint="eastAsia"/>
                <w:color w:val="4C94D8" w:themeColor="text2" w:themeTint="80"/>
              </w:rPr>
              <w:t xml:space="preserve"> s </w:t>
            </w:r>
          </w:p>
        </w:tc>
      </w:tr>
      <w:tr w:rsidR="00C61657" w14:paraId="276AD38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667039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009BED" w14:textId="6E77A00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  <w:t>L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data</w:t>
            </w:r>
            <w:r w:rsidRPr="00D6473B">
              <w:rPr>
                <w:b/>
                <w:color w:val="EE0000"/>
              </w:rPr>
              <w:t>++;</w:t>
            </w:r>
          </w:p>
        </w:tc>
      </w:tr>
      <w:tr w:rsidR="00C61657" w14:paraId="603896B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40487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29F213" w14:textId="7E421F0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return</w:t>
            </w:r>
            <w:r w:rsidRPr="00D6473B">
              <w:t xml:space="preserve"> </w:t>
            </w:r>
            <w:r w:rsidRPr="00D6473B">
              <w:rPr>
                <w:b/>
              </w:rPr>
              <w:t>true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1A561A4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7DAB2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1C4A2B" w14:textId="49AC3EB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}</w:t>
            </w:r>
            <w:r w:rsidRPr="00D6473B">
              <w:t xml:space="preserve"> </w:t>
            </w:r>
          </w:p>
        </w:tc>
      </w:tr>
      <w:tr w:rsidR="00C61657" w14:paraId="715A117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C3176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66B5D3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1C7026B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3857EC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5DB185" w14:textId="6FEE7B6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*</w:t>
            </w:r>
            <w:r w:rsidRPr="007D6E47">
              <w:rPr>
                <w:rFonts w:hint="eastAsia"/>
                <w:b/>
                <w:color w:val="4C94D8" w:themeColor="text2" w:themeTint="80"/>
              </w:rPr>
              <w:t>*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color w:val="4C94D8" w:themeColor="text2" w:themeTint="80"/>
              </w:rPr>
              <w:t>删除数据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b/>
                <w:color w:val="4C94D8" w:themeColor="text2" w:themeTint="80"/>
              </w:rPr>
              <w:t>**</w:t>
            </w:r>
          </w:p>
        </w:tc>
      </w:tr>
      <w:tr w:rsidR="00C61657" w14:paraId="3752132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9E34D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5D88B2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67604BA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A33DF4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095075" w14:textId="2B00C32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</w:rPr>
              <w:t>bool</w:t>
            </w:r>
            <w:r w:rsidRPr="00D6473B">
              <w:t xml:space="preserve"> </w:t>
            </w:r>
            <w:proofErr w:type="spellStart"/>
            <w:r w:rsidRPr="00D6473B">
              <w:t>ListDelete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*&amp;</w:t>
            </w:r>
            <w:r w:rsidRPr="00D6473B">
              <w:t>L</w:t>
            </w:r>
            <w:r w:rsidRPr="00D6473B">
              <w:rPr>
                <w:b/>
                <w:color w:val="EE0000"/>
              </w:rPr>
              <w:t>,</w:t>
            </w:r>
            <w:r w:rsidRPr="00D6473B">
              <w:t xml:space="preserve"> </w:t>
            </w:r>
            <w:r w:rsidRPr="00D6473B">
              <w:rPr>
                <w:b/>
              </w:rPr>
              <w:t>int</w:t>
            </w:r>
            <w:r w:rsidRPr="00D6473B">
              <w:t xml:space="preserve"> 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,</w:t>
            </w:r>
            <w:r w:rsidRPr="00D6473B">
              <w:t xml:space="preserve"> </w:t>
            </w:r>
            <w:proofErr w:type="spellStart"/>
            <w:r w:rsidRPr="00D6473B">
              <w:rPr>
                <w:b/>
              </w:rPr>
              <w:t>ElemType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&amp;</w:t>
            </w:r>
            <w:r w:rsidRPr="00D6473B">
              <w:t>e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7598DE9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D1A8EC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E3D616" w14:textId="574AC97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270701D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1D9289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F61EC4" w14:textId="6B20ADF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</w:t>
            </w:r>
            <w:r w:rsidRPr="00D6473B">
              <w:t>p</w:t>
            </w:r>
            <w:r w:rsidRPr="00D6473B">
              <w:rPr>
                <w:b/>
                <w:color w:val="EE0000"/>
              </w:rPr>
              <w:t>=</w:t>
            </w:r>
            <w:r w:rsidRPr="00D6473B">
              <w:t>L</w:t>
            </w:r>
            <w:r w:rsidRPr="00D6473B">
              <w:rPr>
                <w:b/>
                <w:color w:val="EE0000"/>
              </w:rPr>
              <w:t>,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*</w:t>
            </w:r>
            <w:r w:rsidRPr="00D6473B">
              <w:t>q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526FD8A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D603FB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079F9C5" w14:textId="5FBE58E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&lt;</w:t>
            </w:r>
            <w:r w:rsidRPr="00D6473B">
              <w:t xml:space="preserve">1 </w:t>
            </w:r>
            <w:r w:rsidRPr="009F53E7">
              <w:rPr>
                <w:b/>
                <w:color w:val="EE0000"/>
              </w:rPr>
              <w:t xml:space="preserve">|| </w:t>
            </w:r>
            <w:proofErr w:type="spellStart"/>
            <w:r w:rsidRPr="0068526C">
              <w:rPr>
                <w:bCs/>
                <w:color w:val="000000" w:themeColor="text1"/>
              </w:rPr>
              <w:t>i</w:t>
            </w:r>
            <w:proofErr w:type="spellEnd"/>
            <w:r w:rsidRPr="00D6473B">
              <w:rPr>
                <w:b/>
                <w:color w:val="EE0000"/>
              </w:rPr>
              <w:t>&gt;</w:t>
            </w:r>
            <w:r w:rsidRPr="00D6473B">
              <w:t>L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data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3454DEF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E037D3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E683A3" w14:textId="2465B27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return</w:t>
            </w:r>
            <w:r w:rsidRPr="00D6473B">
              <w:t xml:space="preserve"> </w:t>
            </w:r>
            <w:r w:rsidRPr="00D6473B">
              <w:rPr>
                <w:b/>
              </w:rPr>
              <w:t>false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034EF2E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E6E444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3F528E" w14:textId="6C7B840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while</w:t>
            </w:r>
            <w:r w:rsidRPr="00D6473B">
              <w:rPr>
                <w:b/>
                <w:color w:val="EE0000"/>
              </w:rPr>
              <w:t>(--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&gt;</w:t>
            </w:r>
            <w:r w:rsidRPr="00D6473B">
              <w:t xml:space="preserve">0 </w:t>
            </w:r>
            <w:r w:rsidRPr="00D6473B">
              <w:rPr>
                <w:b/>
                <w:color w:val="EE0000"/>
              </w:rPr>
              <w:t>&amp;&amp;</w:t>
            </w:r>
            <w:r w:rsidRPr="00D6473B">
              <w:t xml:space="preserve"> p</w:t>
            </w:r>
            <w:r w:rsidRPr="00D6473B">
              <w:rPr>
                <w:b/>
                <w:color w:val="EE0000"/>
              </w:rPr>
              <w:t>!=N</w:t>
            </w:r>
            <w:r w:rsidRPr="00D6473B">
              <w:t>ULL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0C00A2D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4B67F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E19AE9" w14:textId="5985A8E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  <w:t>p</w:t>
            </w:r>
            <w:r w:rsidRPr="00D6473B">
              <w:rPr>
                <w:b/>
                <w:color w:val="EE0000"/>
              </w:rPr>
              <w:t>=</w:t>
            </w:r>
            <w:r w:rsidRPr="00D6473B">
              <w:t>p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6BAD3C2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DB96E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38C368" w14:textId="77ACCEE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</w:t>
            </w:r>
            <w:r w:rsidRPr="00D6473B">
              <w:t>p</w:t>
            </w:r>
            <w:r w:rsidRPr="00D6473B">
              <w:rPr>
                <w:b/>
                <w:color w:val="EE0000"/>
              </w:rPr>
              <w:t>==</w:t>
            </w:r>
            <w:r w:rsidRPr="00D6473B">
              <w:t xml:space="preserve">NULL </w:t>
            </w:r>
            <w:r w:rsidRPr="009F53E7">
              <w:rPr>
                <w:b/>
                <w:color w:val="EE0000"/>
              </w:rPr>
              <w:t xml:space="preserve">|| </w:t>
            </w:r>
            <w:r w:rsidRPr="0068526C">
              <w:rPr>
                <w:bCs/>
                <w:color w:val="000000" w:themeColor="text1"/>
              </w:rPr>
              <w:t>p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==</w:t>
            </w:r>
            <w:r w:rsidRPr="00D6473B">
              <w:t>NULL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08A78D9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B12B82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2EDB81" w14:textId="3B8B385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return</w:t>
            </w:r>
            <w:r w:rsidRPr="00D6473B">
              <w:t xml:space="preserve"> </w:t>
            </w:r>
            <w:r w:rsidRPr="00D6473B">
              <w:rPr>
                <w:b/>
              </w:rPr>
              <w:t>false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23E0BA7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A36DF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BD7FE7" w14:textId="66FDE86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  <w:t>q</w:t>
            </w:r>
            <w:r w:rsidRPr="00D6473B">
              <w:rPr>
                <w:b/>
                <w:color w:val="EE0000"/>
              </w:rPr>
              <w:t>=</w:t>
            </w:r>
            <w:r w:rsidRPr="00D6473B">
              <w:t>p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0294C2B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032B16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98F250" w14:textId="35C8AB9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  <w:t>e</w:t>
            </w:r>
            <w:r w:rsidRPr="00D6473B">
              <w:rPr>
                <w:b/>
                <w:color w:val="EE0000"/>
              </w:rPr>
              <w:t>=</w:t>
            </w:r>
            <w:r w:rsidRPr="00D6473B">
              <w:t>q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data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4AC850E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5613F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496583" w14:textId="6E6C0F0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  <w:t>p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=</w:t>
            </w:r>
            <w:r w:rsidRPr="00D6473B">
              <w:t>q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054F4D5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82F704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F3429C" w14:textId="428988D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  <w:t>free</w:t>
            </w:r>
            <w:r w:rsidRPr="00D6473B">
              <w:rPr>
                <w:b/>
                <w:color w:val="EE0000"/>
              </w:rPr>
              <w:t>(</w:t>
            </w:r>
            <w:r w:rsidRPr="00D6473B">
              <w:t>q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0FC3F70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F1210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68DFA32" w14:textId="3152646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  <w:t>L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data</w:t>
            </w:r>
            <w:r w:rsidRPr="00D6473B">
              <w:rPr>
                <w:b/>
                <w:color w:val="EE0000"/>
              </w:rPr>
              <w:t>--;</w:t>
            </w:r>
          </w:p>
        </w:tc>
      </w:tr>
      <w:tr w:rsidR="00C61657" w14:paraId="7125254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DF0CBD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C7CD8B" w14:textId="40E2E99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return</w:t>
            </w:r>
            <w:r w:rsidRPr="00D6473B">
              <w:t xml:space="preserve"> </w:t>
            </w:r>
            <w:r w:rsidRPr="00D6473B">
              <w:rPr>
                <w:b/>
              </w:rPr>
              <w:t>true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58A1891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7A9AA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8CB8FC" w14:textId="5C28DAD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}</w:t>
            </w:r>
            <w:r w:rsidRPr="00D6473B">
              <w:t xml:space="preserve"> </w:t>
            </w:r>
          </w:p>
        </w:tc>
      </w:tr>
      <w:tr w:rsidR="00C61657" w14:paraId="4A65F1F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D0943D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7D3BA4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7A4CDD1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4695C16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FE9954" w14:textId="26613E4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7D6E47">
              <w:rPr>
                <w:color w:val="4C94D8" w:themeColor="text2" w:themeTint="80"/>
              </w:rPr>
              <w:t>////////////////////////////////////////////////////////////////////////////////////////////////////////////</w:t>
            </w:r>
          </w:p>
        </w:tc>
      </w:tr>
      <w:tr w:rsidR="00C61657" w14:paraId="78831F9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CD117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22CF9A" w14:textId="7B9F1C8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*</w:t>
            </w:r>
            <w:r w:rsidRPr="007D6E47">
              <w:rPr>
                <w:rFonts w:hint="eastAsia"/>
                <w:b/>
                <w:color w:val="4C94D8" w:themeColor="text2" w:themeTint="80"/>
              </w:rPr>
              <w:t>*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color w:val="4C94D8" w:themeColor="text2" w:themeTint="80"/>
              </w:rPr>
              <w:t>选做实验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b/>
                <w:color w:val="4C94D8" w:themeColor="text2" w:themeTint="80"/>
              </w:rPr>
              <w:t>**</w:t>
            </w:r>
          </w:p>
        </w:tc>
      </w:tr>
      <w:tr w:rsidR="00C61657" w14:paraId="0CA75CF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F45A40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B24FAD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2666C3C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9681E6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62410F" w14:textId="2215849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</w:rPr>
              <w:t>void</w:t>
            </w:r>
            <w:r w:rsidRPr="00D6473B">
              <w:t xml:space="preserve"> main2</w:t>
            </w:r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*&amp;</w:t>
            </w:r>
            <w:r w:rsidRPr="00D6473B">
              <w:t>L1</w:t>
            </w:r>
            <w:r w:rsidRPr="00D6473B">
              <w:rPr>
                <w:b/>
                <w:color w:val="EE0000"/>
              </w:rPr>
              <w:t>,</w:t>
            </w:r>
            <w:r w:rsidRPr="00D6473B">
              <w:t xml:space="preserve"> </w:t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*&amp;</w:t>
            </w:r>
            <w:r w:rsidRPr="00D6473B">
              <w:t>L2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7724F20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85696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2AA5BC" w14:textId="2E8C54E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78510EE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092D93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CA4C61D" w14:textId="58A2A0D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int</w:t>
            </w:r>
            <w:r w:rsidRPr="00D6473B">
              <w:t xml:space="preserve"> choice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0ECE242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EF5AC4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DE0E10" w14:textId="7200963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char</w:t>
            </w:r>
            <w:r w:rsidRPr="00D6473B">
              <w:t xml:space="preserve"> c</w:t>
            </w:r>
            <w:r w:rsidRPr="00D6473B">
              <w:rPr>
                <w:b/>
                <w:color w:val="EE0000"/>
              </w:rPr>
              <w:t>=</w:t>
            </w:r>
            <w:r w:rsidRPr="00D6473B">
              <w:t>'N'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47BF237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B949D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525622" w14:textId="1B90AF5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rPr>
                <w:b/>
              </w:rPr>
              <w:t>do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4F252EB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E453216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9F58F9" w14:textId="18A2E51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tab/>
              <w:t>choice</w:t>
            </w:r>
            <w:r w:rsidRPr="00D6473B">
              <w:rPr>
                <w:b/>
                <w:color w:val="EE0000"/>
              </w:rPr>
              <w:t>=</w:t>
            </w:r>
            <w:r w:rsidRPr="00D6473B">
              <w:t>999</w:t>
            </w:r>
            <w:r w:rsidRPr="00D6473B">
              <w:rPr>
                <w:b/>
                <w:color w:val="EE0000"/>
              </w:rPr>
              <w:t>;</w:t>
            </w:r>
            <w:r w:rsidRPr="00D6473B">
              <w:t xml:space="preserve"> c</w:t>
            </w:r>
            <w:r w:rsidRPr="00D6473B">
              <w:rPr>
                <w:b/>
                <w:color w:val="EE0000"/>
              </w:rPr>
              <w:t>=</w:t>
            </w:r>
            <w:r w:rsidRPr="00D6473B">
              <w:t>'N'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7C879F1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18B2A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89DA47" w14:textId="3C3B3FF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  <w:t>system</w:t>
            </w:r>
            <w:r w:rsidRPr="00D6473B">
              <w:rPr>
                <w:b/>
                <w:color w:val="EE0000"/>
              </w:rPr>
              <w:t>(</w:t>
            </w:r>
            <w:r w:rsidRPr="007D6E47">
              <w:rPr>
                <w:color w:val="0000FF"/>
              </w:rPr>
              <w:t>"</w:t>
            </w:r>
            <w:proofErr w:type="spellStart"/>
            <w:r w:rsidRPr="007D6E47">
              <w:rPr>
                <w:color w:val="0000FF"/>
              </w:rPr>
              <w:t>cls</w:t>
            </w:r>
            <w:proofErr w:type="spellEnd"/>
            <w:r w:rsidRPr="007D6E47">
              <w:rPr>
                <w:color w:val="0000FF"/>
              </w:rPr>
              <w:t>"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3F5B7DC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7B1DCE6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743D2C" w14:textId="4812427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>"*******</w:t>
            </w:r>
            <w:r w:rsidRPr="007D6E47">
              <w:rPr>
                <w:rFonts w:hint="eastAsia"/>
                <w:color w:val="0000FF"/>
              </w:rPr>
              <w:t>整形链表操作</w:t>
            </w:r>
            <w:r w:rsidRPr="007D6E47">
              <w:rPr>
                <w:rFonts w:hint="eastAsia"/>
                <w:color w:val="0000FF"/>
              </w:rPr>
              <w:t>*******\n"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5E49D6A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2B8B0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822ECA" w14:textId="7F8DD27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proofErr w:type="spellStart"/>
            <w:r w:rsidRPr="00D6473B">
              <w:t>cout</w:t>
            </w:r>
            <w:proofErr w:type="spellEnd"/>
            <w:r w:rsidRPr="00D6473B">
              <w:rPr>
                <w:b/>
                <w:color w:val="EE0000"/>
              </w:rPr>
              <w:t>&lt;&lt;</w:t>
            </w:r>
            <w:r w:rsidRPr="007D6E47">
              <w:rPr>
                <w:color w:val="0000FF"/>
              </w:rPr>
              <w:t>"--------------------------\n"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25A12E0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D7E19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F54D3E" w14:textId="7ECFC7E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    </w:t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>"----------</w:t>
            </w:r>
            <w:r w:rsidRPr="007D6E47">
              <w:rPr>
                <w:rFonts w:hint="eastAsia"/>
                <w:color w:val="0000FF"/>
              </w:rPr>
              <w:t>附加实验</w:t>
            </w:r>
            <w:r w:rsidRPr="007D6E47">
              <w:rPr>
                <w:rFonts w:hint="eastAsia"/>
                <w:color w:val="0000FF"/>
              </w:rPr>
              <w:t>--------\n"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5FF8755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18036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D48768A" w14:textId="04354E2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    </w:t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 xml:space="preserve">"      1  </w:t>
            </w:r>
            <w:proofErr w:type="gramStart"/>
            <w:r w:rsidRPr="007D6E47">
              <w:rPr>
                <w:rFonts w:hint="eastAsia"/>
                <w:color w:val="0000FF"/>
              </w:rPr>
              <w:t>逆置单</w:t>
            </w:r>
            <w:proofErr w:type="gramEnd"/>
            <w:r w:rsidRPr="007D6E47">
              <w:rPr>
                <w:rFonts w:hint="eastAsia"/>
                <w:color w:val="0000FF"/>
              </w:rPr>
              <w:t>链表</w:t>
            </w:r>
            <w:r w:rsidRPr="007D6E47">
              <w:rPr>
                <w:rFonts w:hint="eastAsia"/>
                <w:color w:val="0000FF"/>
              </w:rPr>
              <w:t xml:space="preserve">       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2356CC5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208FB0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9334A0" w14:textId="0C02EDA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 xml:space="preserve">"      2  </w:t>
            </w:r>
            <w:r w:rsidRPr="007D6E47">
              <w:rPr>
                <w:rFonts w:hint="eastAsia"/>
                <w:color w:val="0000FF"/>
              </w:rPr>
              <w:t>建立实验表</w:t>
            </w:r>
            <w:r w:rsidRPr="007D6E47">
              <w:rPr>
                <w:rFonts w:hint="eastAsia"/>
                <w:color w:val="0000FF"/>
              </w:rPr>
              <w:t>2      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7146BF4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C42029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69B4B8" w14:textId="6764EDB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 xml:space="preserve">"      3  </w:t>
            </w:r>
            <w:proofErr w:type="gramStart"/>
            <w:r w:rsidRPr="007D6E47">
              <w:rPr>
                <w:rFonts w:hint="eastAsia"/>
                <w:color w:val="0000FF"/>
              </w:rPr>
              <w:t>有序表</w:t>
            </w:r>
            <w:proofErr w:type="gramEnd"/>
            <w:r w:rsidRPr="007D6E47">
              <w:rPr>
                <w:rFonts w:hint="eastAsia"/>
                <w:color w:val="0000FF"/>
              </w:rPr>
              <w:t>的并</w:t>
            </w:r>
            <w:r w:rsidRPr="007D6E47">
              <w:rPr>
                <w:rFonts w:hint="eastAsia"/>
                <w:color w:val="0000FF"/>
              </w:rPr>
              <w:t xml:space="preserve">       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6D09A92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B217B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44BCBE" w14:textId="25FFBC6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    </w:t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 xml:space="preserve">"      0   </w:t>
            </w:r>
            <w:r w:rsidRPr="007D6E47">
              <w:rPr>
                <w:rFonts w:hint="eastAsia"/>
                <w:color w:val="0000FF"/>
              </w:rPr>
              <w:t>退出程序</w:t>
            </w:r>
            <w:r w:rsidRPr="007D6E47">
              <w:rPr>
                <w:rFonts w:hint="eastAsia"/>
                <w:color w:val="0000FF"/>
              </w:rPr>
              <w:t xml:space="preserve">        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392A71F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B7AC99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939792" w14:textId="5EEC779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</w:t>
            </w:r>
            <w:proofErr w:type="spellStart"/>
            <w:r w:rsidRPr="00D6473B">
              <w:t>cout</w:t>
            </w:r>
            <w:proofErr w:type="spellEnd"/>
            <w:r w:rsidRPr="00D6473B">
              <w:rPr>
                <w:b/>
                <w:color w:val="EE0000"/>
              </w:rPr>
              <w:t>&lt;&lt;</w:t>
            </w:r>
            <w:r w:rsidRPr="007D6E47">
              <w:rPr>
                <w:color w:val="0000FF"/>
              </w:rPr>
              <w:t>"--------------------------\n"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110CB12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37AAC16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2881EA" w14:textId="30B5AFF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proofErr w:type="spellStart"/>
            <w:r w:rsidRPr="00D6473B">
              <w:t>cout</w:t>
            </w:r>
            <w:proofErr w:type="spellEnd"/>
            <w:r w:rsidRPr="00D6473B">
              <w:rPr>
                <w:b/>
                <w:color w:val="EE0000"/>
              </w:rPr>
              <w:t>&lt;&lt;</w:t>
            </w:r>
            <w:r w:rsidRPr="007D6E47">
              <w:rPr>
                <w:color w:val="0000FF"/>
              </w:rPr>
              <w:t>"**************************\n"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466C041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16BD6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6CDD21" w14:textId="452C0F6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    </w:t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请选择</w:t>
            </w:r>
            <w:r w:rsidRPr="007D6E47">
              <w:rPr>
                <w:rFonts w:hint="eastAsia"/>
                <w:color w:val="0000FF"/>
              </w:rPr>
              <w:t xml:space="preserve"> (0-3): "</w:t>
            </w:r>
            <w:r w:rsidRPr="00D6473B">
              <w:rPr>
                <w:rFonts w:hint="eastAsia"/>
                <w:b/>
                <w:color w:val="EE0000"/>
              </w:rPr>
              <w:t>);</w:t>
            </w:r>
          </w:p>
        </w:tc>
      </w:tr>
      <w:tr w:rsidR="00C61657" w14:paraId="59BAA52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1D16686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957007E" w14:textId="46572A7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</w:t>
            </w:r>
            <w:proofErr w:type="spellStart"/>
            <w:r w:rsidRPr="00D6473B">
              <w:t>cin</w:t>
            </w:r>
            <w:proofErr w:type="spellEnd"/>
            <w:r w:rsidRPr="00D6473B">
              <w:rPr>
                <w:b/>
                <w:color w:val="EE0000"/>
              </w:rPr>
              <w:t>&gt;&gt;(</w:t>
            </w:r>
            <w:r w:rsidRPr="00D6473B">
              <w:t>c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1AE2896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A5E90D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8E7422D" w14:textId="19043D5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choice</w:t>
            </w:r>
            <w:r w:rsidRPr="00D6473B">
              <w:rPr>
                <w:b/>
                <w:color w:val="EE0000"/>
              </w:rPr>
              <w:t>=</w:t>
            </w:r>
            <w:r w:rsidRPr="009F53E7">
              <w:rPr>
                <w:color w:val="000000" w:themeColor="text1"/>
              </w:rPr>
              <w:t>input(c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1A5BF76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A7EEED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9C89B7" w14:textId="52B1277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</w:t>
            </w:r>
            <w:proofErr w:type="spellStart"/>
            <w:r w:rsidRPr="00D6473B">
              <w:t>clear</w:t>
            </w:r>
            <w:r w:rsidRPr="009F53E7">
              <w:rPr>
                <w:color w:val="000000" w:themeColor="text1"/>
              </w:rPr>
              <w:t>InputBu</w:t>
            </w:r>
            <w:r w:rsidRPr="00D6473B">
              <w:t>ffer</w:t>
            </w:r>
            <w:proofErr w:type="spellEnd"/>
            <w:r w:rsidRPr="00D6473B">
              <w:rPr>
                <w:b/>
                <w:color w:val="EE0000"/>
              </w:rPr>
              <w:t>();</w:t>
            </w:r>
          </w:p>
        </w:tc>
      </w:tr>
      <w:tr w:rsidR="00C61657" w14:paraId="2662E28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1C2E4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27C2A5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0F84106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28F7F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BCC952" w14:textId="7143CE4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</w:t>
            </w:r>
            <w:r w:rsidRPr="00D6473B">
              <w:rPr>
                <w:b/>
              </w:rPr>
              <w:t>switch</w:t>
            </w:r>
            <w:r w:rsidRPr="00D6473B">
              <w:rPr>
                <w:b/>
                <w:color w:val="EE0000"/>
              </w:rPr>
              <w:t>(</w:t>
            </w:r>
            <w:r w:rsidRPr="00D6473B">
              <w:t>choice</w:t>
            </w:r>
            <w:r w:rsidRPr="00D6473B">
              <w:rPr>
                <w:b/>
                <w:color w:val="EE0000"/>
              </w:rPr>
              <w:t>)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6DF3634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2E99D4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4284F5" w14:textId="514E6A8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    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  <w:b/>
              </w:rPr>
              <w:t>case</w:t>
            </w:r>
            <w:r w:rsidRPr="00D6473B">
              <w:rPr>
                <w:rFonts w:hint="eastAsia"/>
              </w:rPr>
              <w:t xml:space="preserve"> 0</w:t>
            </w:r>
            <w:r w:rsidRPr="00D6473B">
              <w:rPr>
                <w:rFonts w:hint="eastAsia"/>
                <w:b/>
                <w:color w:val="EE0000"/>
              </w:rPr>
              <w:t>:</w:t>
            </w:r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</w:rPr>
              <w:t>return</w:t>
            </w:r>
            <w:r w:rsidRPr="00D6473B">
              <w:rPr>
                <w:rFonts w:hint="eastAsia"/>
                <w:b/>
                <w:color w:val="EE0000"/>
              </w:rPr>
              <w:t>;</w:t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退出子程序</w:t>
            </w:r>
          </w:p>
        </w:tc>
      </w:tr>
      <w:tr w:rsidR="00C61657" w14:paraId="73D01B4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438F8B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AA9983" w14:textId="48591E3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7F08287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F9CB0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EE60E6" w14:textId="1DEA3DF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case</w:t>
            </w:r>
            <w:r w:rsidRPr="00D6473B">
              <w:t xml:space="preserve"> 1</w:t>
            </w:r>
            <w:r w:rsidRPr="00D6473B">
              <w:rPr>
                <w:b/>
                <w:color w:val="EE0000"/>
              </w:rPr>
              <w:t>: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7DE77BB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1B5B26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897201" w14:textId="3E58EA5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(!</w:t>
            </w:r>
            <w:proofErr w:type="spellStart"/>
            <w:r w:rsidRPr="0068526C">
              <w:rPr>
                <w:bCs/>
                <w:color w:val="000000" w:themeColor="text1"/>
              </w:rPr>
              <w:t>Li</w:t>
            </w:r>
            <w:r w:rsidRPr="00D6473B">
              <w:t>stLength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r w:rsidRPr="00D6473B">
              <w:t>L1</w:t>
            </w:r>
            <w:r w:rsidRPr="00D6473B">
              <w:rPr>
                <w:b/>
                <w:color w:val="EE0000"/>
              </w:rPr>
              <w:t>))</w:t>
            </w:r>
          </w:p>
        </w:tc>
      </w:tr>
      <w:tr w:rsidR="00C61657" w14:paraId="6F689F4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483E1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81CB7F" w14:textId="7423578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3D78E1C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B315BB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976135" w14:textId="0AE2F32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 xml:space="preserve">"\n   --- </w:t>
            </w:r>
            <w:r w:rsidRPr="007D6E47">
              <w:rPr>
                <w:rFonts w:hint="eastAsia"/>
                <w:color w:val="0000FF"/>
              </w:rPr>
              <w:t>表为空</w:t>
            </w:r>
            <w:r w:rsidRPr="007D6E47">
              <w:rPr>
                <w:rFonts w:hint="eastAsia"/>
                <w:color w:val="0000FF"/>
              </w:rPr>
              <w:t>! ---"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3C8A860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E510C7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57ACBD" w14:textId="3F95D4F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break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2CB7BA8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CE668D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506176" w14:textId="7216CB8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6B32D86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CFDD1E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6B3090" w14:textId="6F8A2FA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>"\n</w:t>
            </w:r>
            <w:proofErr w:type="gramStart"/>
            <w:r w:rsidRPr="007D6E47">
              <w:rPr>
                <w:rFonts w:hint="eastAsia"/>
                <w:color w:val="0000FF"/>
              </w:rPr>
              <w:t>逆置前结果</w:t>
            </w:r>
            <w:proofErr w:type="gramEnd"/>
            <w:r w:rsidRPr="007D6E47">
              <w:rPr>
                <w:rFonts w:hint="eastAsia"/>
                <w:color w:val="0000FF"/>
              </w:rPr>
              <w:t>:"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18A4738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EDCA9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830005" w14:textId="2352725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  <w:t>DispList_1</w:t>
            </w:r>
            <w:r w:rsidRPr="00D6473B">
              <w:rPr>
                <w:b/>
                <w:color w:val="EE0000"/>
              </w:rPr>
              <w:t>(</w:t>
            </w:r>
            <w:r w:rsidRPr="00D6473B">
              <w:t>L1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33728E2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02C04A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BC220A" w14:textId="2CF8F2E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proofErr w:type="spellStart"/>
            <w:r w:rsidRPr="00D6473B">
              <w:t>ListReverse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r w:rsidRPr="00D6473B">
              <w:t>L1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18A8D09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1E83FF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5EB8DB9" w14:textId="658C7C4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>"\n</w:t>
            </w:r>
            <w:proofErr w:type="gramStart"/>
            <w:r w:rsidRPr="007D6E47">
              <w:rPr>
                <w:rFonts w:hint="eastAsia"/>
                <w:color w:val="0000FF"/>
              </w:rPr>
              <w:t>逆置后</w:t>
            </w:r>
            <w:proofErr w:type="gramEnd"/>
            <w:r w:rsidRPr="007D6E47">
              <w:rPr>
                <w:rFonts w:hint="eastAsia"/>
                <w:color w:val="0000FF"/>
              </w:rPr>
              <w:t>结果</w:t>
            </w:r>
            <w:r w:rsidRPr="007D6E47">
              <w:rPr>
                <w:rFonts w:hint="eastAsia"/>
                <w:color w:val="0000FF"/>
              </w:rPr>
              <w:t>:"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23FF9D6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7F5B43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0F0A00" w14:textId="5989D97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  <w:t>DispList_1</w:t>
            </w:r>
            <w:r w:rsidRPr="00D6473B">
              <w:rPr>
                <w:b/>
                <w:color w:val="EE0000"/>
              </w:rPr>
              <w:t>(</w:t>
            </w:r>
            <w:r w:rsidRPr="00D6473B">
              <w:t>L1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45EA952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ABF9A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94CF88" w14:textId="186859E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break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02BF9C8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81307D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20EA0C" w14:textId="764D210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  <w:r w:rsidRPr="00D6473B">
              <w:t xml:space="preserve"> </w:t>
            </w:r>
          </w:p>
        </w:tc>
      </w:tr>
      <w:tr w:rsidR="00C61657" w14:paraId="0050761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2DB93F6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CC8040E" w14:textId="07F8A89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2AF7808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3B6BD9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9388E6" w14:textId="69677DF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case</w:t>
            </w:r>
            <w:r w:rsidRPr="00D6473B">
              <w:t xml:space="preserve"> 2</w:t>
            </w:r>
            <w:r w:rsidRPr="00D6473B">
              <w:rPr>
                <w:b/>
                <w:color w:val="EE0000"/>
              </w:rPr>
              <w:t>: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6DDB397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D7F8D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7183D5" w14:textId="42577A6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int</w:t>
            </w:r>
            <w:r w:rsidRPr="00D6473B">
              <w:t xml:space="preserve"> n</w:t>
            </w:r>
            <w:r w:rsidRPr="00D6473B">
              <w:rPr>
                <w:b/>
                <w:color w:val="EE0000"/>
              </w:rPr>
              <w:t>=</w:t>
            </w:r>
            <w:r w:rsidRPr="00D6473B">
              <w:t>0</w:t>
            </w:r>
            <w:r w:rsidRPr="00D6473B">
              <w:rPr>
                <w:b/>
                <w:color w:val="EE0000"/>
              </w:rPr>
              <w:t>,</w:t>
            </w:r>
            <w:r w:rsidRPr="00D6473B">
              <w:t>i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5C78D0A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35E2A5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8B98FC" w14:textId="30FF212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proofErr w:type="gramStart"/>
            <w:r w:rsidRPr="00D6473B">
              <w:rPr>
                <w:b/>
              </w:rPr>
              <w:t>bool</w:t>
            </w:r>
            <w:proofErr w:type="gramEnd"/>
            <w:r w:rsidRPr="00D6473B">
              <w:t xml:space="preserve"> </w:t>
            </w:r>
            <w:proofErr w:type="spellStart"/>
            <w:r w:rsidRPr="00D6473B">
              <w:t>isOK</w:t>
            </w:r>
            <w:proofErr w:type="spellEnd"/>
            <w:r w:rsidRPr="00D6473B">
              <w:rPr>
                <w:b/>
                <w:color w:val="EE0000"/>
              </w:rPr>
              <w:t>=</w:t>
            </w:r>
            <w:r w:rsidRPr="00D6473B">
              <w:t>0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110DBE8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1001C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205947" w14:textId="46A6977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DestroyList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D6473B">
              <w:rPr>
                <w:rFonts w:hint="eastAsia"/>
              </w:rPr>
              <w:t>L2</w:t>
            </w:r>
            <w:r w:rsidRPr="00D6473B">
              <w:rPr>
                <w:rFonts w:hint="eastAsia"/>
                <w:b/>
                <w:color w:val="EE0000"/>
              </w:rPr>
              <w:t>);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避免野节点</w:t>
            </w:r>
            <w:r w:rsidRPr="00D6473B">
              <w:rPr>
                <w:rFonts w:hint="eastAsia"/>
              </w:rPr>
              <w:t xml:space="preserve"> </w:t>
            </w:r>
          </w:p>
        </w:tc>
      </w:tr>
      <w:tr w:rsidR="00C61657" w14:paraId="4EE4E20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7A2F26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3AFC12" w14:textId="000CF3E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proofErr w:type="spellStart"/>
            <w:r w:rsidRPr="00D6473B">
              <w:t>InitList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r w:rsidRPr="00D6473B">
              <w:t>L2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474936A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3E26B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5F97A4" w14:textId="0BF6296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0A73831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1B9FDA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4418AC" w14:textId="7D9E521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  <w:b/>
              </w:rPr>
              <w:t>if</w:t>
            </w:r>
            <w:r w:rsidRPr="00D6473B">
              <w:rPr>
                <w:rFonts w:hint="eastAsia"/>
                <w:b/>
                <w:color w:val="EE0000"/>
              </w:rPr>
              <w:t>(!</w:t>
            </w:r>
            <w:r w:rsidRPr="009F53E7">
              <w:rPr>
                <w:rFonts w:hint="eastAsia"/>
                <w:color w:val="000000" w:themeColor="text1"/>
              </w:rPr>
              <w:t>Input(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请输入表</w:t>
            </w:r>
            <w:r w:rsidRPr="007D6E47">
              <w:rPr>
                <w:rFonts w:hint="eastAsia"/>
                <w:color w:val="0000FF"/>
              </w:rPr>
              <w:t xml:space="preserve"> 2 </w:t>
            </w:r>
            <w:r w:rsidRPr="007D6E47">
              <w:rPr>
                <w:rFonts w:hint="eastAsia"/>
                <w:color w:val="0000FF"/>
              </w:rPr>
              <w:t>的长度</w:t>
            </w:r>
            <w:r w:rsidRPr="007D6E47">
              <w:rPr>
                <w:rFonts w:hint="eastAsia"/>
                <w:color w:val="0000FF"/>
              </w:rPr>
              <w:t>:"</w:t>
            </w:r>
            <w:r w:rsidRPr="00D6473B">
              <w:rPr>
                <w:rFonts w:hint="eastAsia"/>
                <w:b/>
                <w:color w:val="EE0000"/>
              </w:rPr>
              <w:t>,&amp;</w:t>
            </w:r>
            <w:r w:rsidRPr="00D6473B">
              <w:rPr>
                <w:rFonts w:hint="eastAsia"/>
              </w:rPr>
              <w:t>n</w:t>
            </w:r>
            <w:r w:rsidRPr="00D6473B">
              <w:rPr>
                <w:rFonts w:hint="eastAsia"/>
                <w:b/>
                <w:color w:val="EE0000"/>
              </w:rPr>
              <w:t>))</w:t>
            </w:r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</w:rPr>
              <w:t>break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63C4982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9B84C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C41CF8F" w14:textId="3DC1354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20506D5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4A410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AD9C41" w14:textId="3825366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  <w:t>n</w:t>
            </w:r>
            <w:r w:rsidRPr="00D6473B">
              <w:rPr>
                <w:rFonts w:hint="eastAsia"/>
                <w:b/>
                <w:color w:val="EE0000"/>
              </w:rPr>
              <w:t>&lt;</w:t>
            </w:r>
            <w:r w:rsidRPr="00D6473B">
              <w:rPr>
                <w:rFonts w:hint="eastAsia"/>
              </w:rPr>
              <w:t>0</w:t>
            </w:r>
            <w:r w:rsidRPr="00D6473B">
              <w:rPr>
                <w:rFonts w:hint="eastAsia"/>
                <w:b/>
                <w:color w:val="EE0000"/>
              </w:rPr>
              <w:t>?</w:t>
            </w:r>
            <w:r w:rsidRPr="00D6473B">
              <w:rPr>
                <w:rFonts w:hint="eastAsia"/>
              </w:rPr>
              <w:t>n</w:t>
            </w:r>
            <w:r w:rsidRPr="00D6473B">
              <w:rPr>
                <w:rFonts w:hint="eastAsia"/>
                <w:b/>
                <w:color w:val="EE0000"/>
              </w:rPr>
              <w:t>=</w:t>
            </w:r>
            <w:r w:rsidRPr="00D6473B">
              <w:rPr>
                <w:rFonts w:hint="eastAsia"/>
              </w:rPr>
              <w:t>0</w:t>
            </w:r>
            <w:r w:rsidRPr="00D6473B">
              <w:rPr>
                <w:rFonts w:hint="eastAsia"/>
                <w:b/>
                <w:color w:val="EE0000"/>
              </w:rPr>
              <w:t>:</w:t>
            </w:r>
            <w:r w:rsidRPr="00D6473B">
              <w:rPr>
                <w:rFonts w:hint="eastAsia"/>
              </w:rPr>
              <w:t>n</w:t>
            </w:r>
            <w:r w:rsidRPr="00D6473B">
              <w:rPr>
                <w:rFonts w:hint="eastAsia"/>
                <w:b/>
                <w:color w:val="EE0000"/>
              </w:rPr>
              <w:t>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限制长度</w:t>
            </w:r>
            <w:r w:rsidRPr="00D6473B">
              <w:rPr>
                <w:rFonts w:hint="eastAsia"/>
              </w:rPr>
              <w:t xml:space="preserve"> </w:t>
            </w:r>
          </w:p>
        </w:tc>
      </w:tr>
      <w:tr w:rsidR="00C61657" w14:paraId="16DACDC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567B48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85D21F" w14:textId="06A549A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  <w:t>n</w:t>
            </w:r>
            <w:r w:rsidRPr="00D6473B">
              <w:rPr>
                <w:b/>
                <w:color w:val="EE0000"/>
              </w:rPr>
              <w:t>&gt;</w:t>
            </w:r>
            <w:proofErr w:type="spellStart"/>
            <w:r w:rsidRPr="00D6473B">
              <w:t>MaxSize</w:t>
            </w:r>
            <w:r w:rsidRPr="00D6473B">
              <w:rPr>
                <w:b/>
                <w:color w:val="EE0000"/>
              </w:rPr>
              <w:t>?</w:t>
            </w:r>
            <w:r w:rsidRPr="00D6473B">
              <w:t>n</w:t>
            </w:r>
            <w:proofErr w:type="spellEnd"/>
            <w:r w:rsidRPr="00D6473B">
              <w:rPr>
                <w:b/>
                <w:color w:val="EE0000"/>
              </w:rPr>
              <w:t>=</w:t>
            </w:r>
            <w:proofErr w:type="spellStart"/>
            <w:r w:rsidRPr="00D6473B">
              <w:t>MaxSize</w:t>
            </w:r>
            <w:r w:rsidRPr="00D6473B">
              <w:rPr>
                <w:b/>
                <w:color w:val="EE0000"/>
              </w:rPr>
              <w:t>:</w:t>
            </w:r>
            <w:r w:rsidRPr="00D6473B">
              <w:t>n</w:t>
            </w:r>
            <w:proofErr w:type="spellEnd"/>
            <w:r w:rsidRPr="00D6473B">
              <w:rPr>
                <w:b/>
                <w:color w:val="EE0000"/>
              </w:rPr>
              <w:t>=</w:t>
            </w:r>
            <w:r w:rsidRPr="00D6473B">
              <w:t>n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04076E5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A78E5A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101BCE" w14:textId="0E06D6D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2D8945C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127257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D45337" w14:textId="376CF42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  <w:b/>
              </w:rPr>
              <w:t>ElemType</w:t>
            </w:r>
            <w:proofErr w:type="spellEnd"/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*</w:t>
            </w:r>
            <w:r w:rsidRPr="00D6473B">
              <w:rPr>
                <w:rFonts w:hint="eastAsia"/>
              </w:rPr>
              <w:t xml:space="preserve">a </w:t>
            </w:r>
            <w:r w:rsidRPr="00D6473B">
              <w:rPr>
                <w:rFonts w:hint="eastAsia"/>
                <w:b/>
                <w:color w:val="EE0000"/>
              </w:rPr>
              <w:t>=</w:t>
            </w:r>
            <w:r w:rsidRPr="00D6473B">
              <w:rPr>
                <w:rFonts w:hint="eastAsia"/>
              </w:rPr>
              <w:t xml:space="preserve"> new </w:t>
            </w:r>
            <w:proofErr w:type="spellStart"/>
            <w:r w:rsidRPr="00D6473B">
              <w:rPr>
                <w:rFonts w:hint="eastAsia"/>
                <w:b/>
              </w:rPr>
              <w:t>ElemType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[</w:t>
            </w:r>
            <w:r w:rsidRPr="00D6473B">
              <w:rPr>
                <w:rFonts w:hint="eastAsia"/>
              </w:rPr>
              <w:t>n</w:t>
            </w:r>
            <w:r w:rsidRPr="00D6473B">
              <w:rPr>
                <w:rFonts w:hint="eastAsia"/>
                <w:b/>
                <w:color w:val="EE0000"/>
              </w:rPr>
              <w:t>];</w:t>
            </w:r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动态分配数组</w:t>
            </w:r>
          </w:p>
        </w:tc>
      </w:tr>
      <w:tr w:rsidR="00C61657" w14:paraId="2172839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4BEA88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555388" w14:textId="69DEAA1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73FB7AB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3BEC91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343C56" w14:textId="1E31451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for</w:t>
            </w:r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=</w:t>
            </w:r>
            <w:r w:rsidRPr="00D6473B">
              <w:t>0</w:t>
            </w:r>
            <w:r w:rsidRPr="00D6473B">
              <w:rPr>
                <w:b/>
                <w:color w:val="EE0000"/>
              </w:rPr>
              <w:t>;</w:t>
            </w:r>
            <w:r w:rsidRPr="00D6473B">
              <w:t>i</w:t>
            </w:r>
            <w:r w:rsidRPr="00D6473B">
              <w:rPr>
                <w:b/>
                <w:color w:val="EE0000"/>
              </w:rPr>
              <w:t>&lt;</w:t>
            </w:r>
            <w:proofErr w:type="spellStart"/>
            <w:r w:rsidRPr="00D6473B">
              <w:t>n</w:t>
            </w:r>
            <w:r w:rsidRPr="00D6473B">
              <w:rPr>
                <w:b/>
                <w:color w:val="EE0000"/>
              </w:rPr>
              <w:t>;</w:t>
            </w:r>
            <w:r w:rsidRPr="00D6473B">
              <w:t>i</w:t>
            </w:r>
            <w:proofErr w:type="spellEnd"/>
            <w:r w:rsidRPr="00D6473B">
              <w:rPr>
                <w:b/>
                <w:color w:val="EE0000"/>
              </w:rPr>
              <w:t>++)</w:t>
            </w:r>
          </w:p>
        </w:tc>
      </w:tr>
      <w:tr w:rsidR="00C61657" w14:paraId="3111BBD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47E9D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E1F8C8" w14:textId="6333AD4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  <w:t>a</w:t>
            </w:r>
            <w:r w:rsidRPr="00D6473B">
              <w:rPr>
                <w:rFonts w:hint="eastAsia"/>
                <w:b/>
                <w:color w:val="EE0000"/>
              </w:rPr>
              <w:t>[</w:t>
            </w:r>
            <w:proofErr w:type="spellStart"/>
            <w:r w:rsidRPr="00D6473B">
              <w:rPr>
                <w:rFonts w:hint="eastAsia"/>
              </w:rPr>
              <w:t>i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]=</w:t>
            </w:r>
            <w:r w:rsidRPr="00D6473B">
              <w:rPr>
                <w:rFonts w:hint="eastAsia"/>
              </w:rPr>
              <w:t>rand</w:t>
            </w:r>
            <w:r w:rsidRPr="00D6473B">
              <w:rPr>
                <w:rFonts w:hint="eastAsia"/>
                <w:b/>
                <w:color w:val="EE0000"/>
              </w:rPr>
              <w:t>();</w:t>
            </w:r>
            <w:r w:rsidRPr="00D6473B">
              <w:rPr>
                <w:rFonts w:hint="eastAsia"/>
              </w:rPr>
              <w:tab/>
              <w:t>//</w:t>
            </w:r>
            <w:r w:rsidRPr="007D6E47">
              <w:rPr>
                <w:rFonts w:hint="eastAsia"/>
                <w:color w:val="4C94D8" w:themeColor="text2" w:themeTint="80"/>
              </w:rPr>
              <w:t>生成试验数据</w:t>
            </w:r>
            <w:r w:rsidRPr="00D6473B">
              <w:rPr>
                <w:rFonts w:hint="eastAsia"/>
              </w:rPr>
              <w:t xml:space="preserve"> </w:t>
            </w:r>
          </w:p>
        </w:tc>
      </w:tr>
      <w:tr w:rsidR="00C61657" w14:paraId="639C7DD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EAFD9C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41BA7F" w14:textId="508AC87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1D056B1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3E2A4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E7A082" w14:textId="773A6BD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proofErr w:type="spellStart"/>
            <w:r w:rsidRPr="00D6473B">
              <w:t>isOK</w:t>
            </w:r>
            <w:proofErr w:type="spellEnd"/>
            <w:r w:rsidRPr="00D6473B">
              <w:rPr>
                <w:b/>
                <w:color w:val="EE0000"/>
              </w:rPr>
              <w:t>=</w:t>
            </w:r>
            <w:proofErr w:type="spellStart"/>
            <w:r w:rsidRPr="00D6473B">
              <w:t>CreateList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r w:rsidRPr="00D6473B">
              <w:t>L2</w:t>
            </w:r>
            <w:r w:rsidRPr="00D6473B">
              <w:rPr>
                <w:b/>
                <w:color w:val="EE0000"/>
              </w:rPr>
              <w:t>,</w:t>
            </w:r>
            <w:r w:rsidRPr="00D6473B">
              <w:t>a</w:t>
            </w:r>
            <w:r w:rsidRPr="00D6473B">
              <w:rPr>
                <w:b/>
                <w:color w:val="EE0000"/>
              </w:rPr>
              <w:t>,</w:t>
            </w:r>
            <w:r w:rsidRPr="00D6473B">
              <w:t>n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02CF0F3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D1B21F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F2D480" w14:textId="1748817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7BDB306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2E5700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06D30C" w14:textId="539C2C1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 xml:space="preserve">"\n---- </w:t>
            </w:r>
            <w:r w:rsidRPr="007D6E47">
              <w:rPr>
                <w:rFonts w:hint="eastAsia"/>
                <w:color w:val="0000FF"/>
              </w:rPr>
              <w:t>顺序表</w:t>
            </w:r>
            <w:r w:rsidRPr="007D6E47">
              <w:rPr>
                <w:rFonts w:hint="eastAsia"/>
                <w:color w:val="0000FF"/>
              </w:rPr>
              <w:t xml:space="preserve"> 2 </w:t>
            </w:r>
            <w:r w:rsidRPr="007D6E47">
              <w:rPr>
                <w:rFonts w:hint="eastAsia"/>
                <w:color w:val="0000FF"/>
              </w:rPr>
              <w:t>建立</w:t>
            </w:r>
            <w:r w:rsidRPr="007D6E47">
              <w:rPr>
                <w:rFonts w:hint="eastAsia"/>
                <w:color w:val="0000FF"/>
              </w:rPr>
              <w:t>%s! ----"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proofErr w:type="spellStart"/>
            <w:r w:rsidRPr="00D6473B">
              <w:rPr>
                <w:rFonts w:hint="eastAsia"/>
              </w:rPr>
              <w:t>isOK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?</w:t>
            </w:r>
            <w:r w:rsidRPr="007D6E47">
              <w:rPr>
                <w:rFonts w:hint="eastAsia"/>
                <w:color w:val="0000FF"/>
              </w:rPr>
              <w:t>"</w:t>
            </w:r>
            <w:r w:rsidRPr="007D6E47">
              <w:rPr>
                <w:rFonts w:hint="eastAsia"/>
                <w:color w:val="0000FF"/>
              </w:rPr>
              <w:t>成功</w:t>
            </w:r>
            <w:r w:rsidRPr="007D6E47">
              <w:rPr>
                <w:rFonts w:hint="eastAsia"/>
                <w:color w:val="0000FF"/>
              </w:rPr>
              <w:t>"</w:t>
            </w:r>
            <w:r w:rsidRPr="00D6473B">
              <w:rPr>
                <w:rFonts w:hint="eastAsia"/>
                <w:b/>
                <w:color w:val="EE0000"/>
              </w:rPr>
              <w:t>:</w:t>
            </w:r>
            <w:r w:rsidRPr="007D6E47">
              <w:rPr>
                <w:rFonts w:hint="eastAsia"/>
                <w:color w:val="0000FF"/>
              </w:rPr>
              <w:t>"</w:t>
            </w:r>
            <w:r w:rsidRPr="007D6E47">
              <w:rPr>
                <w:rFonts w:hint="eastAsia"/>
                <w:color w:val="0000FF"/>
              </w:rPr>
              <w:t>失败</w:t>
            </w:r>
            <w:r w:rsidRPr="007D6E47">
              <w:rPr>
                <w:rFonts w:hint="eastAsia"/>
                <w:color w:val="0000FF"/>
              </w:rPr>
              <w:t>"</w:t>
            </w:r>
            <w:r w:rsidRPr="00D6473B">
              <w:rPr>
                <w:rFonts w:hint="eastAsia"/>
                <w:b/>
                <w:color w:val="EE0000"/>
              </w:rPr>
              <w:t>);</w:t>
            </w:r>
            <w:r w:rsidRPr="00D6473B">
              <w:rPr>
                <w:rFonts w:hint="eastAsia"/>
              </w:rPr>
              <w:t xml:space="preserve"> </w:t>
            </w:r>
          </w:p>
        </w:tc>
      </w:tr>
      <w:tr w:rsidR="00C61657" w14:paraId="6CF2258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5C077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97A06B" w14:textId="29554BF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  <w:t>delete</w:t>
            </w:r>
            <w:r w:rsidRPr="00D6473B">
              <w:rPr>
                <w:rFonts w:hint="eastAsia"/>
                <w:b/>
                <w:color w:val="EE0000"/>
              </w:rPr>
              <w:t>[]</w:t>
            </w:r>
            <w:r w:rsidRPr="00D6473B">
              <w:rPr>
                <w:rFonts w:hint="eastAsia"/>
              </w:rPr>
              <w:t xml:space="preserve"> a</w:t>
            </w:r>
            <w:r w:rsidRPr="00D6473B">
              <w:rPr>
                <w:rFonts w:hint="eastAsia"/>
                <w:b/>
                <w:color w:val="EE0000"/>
              </w:rPr>
              <w:t>;</w:t>
            </w:r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释放数组</w:t>
            </w:r>
          </w:p>
        </w:tc>
      </w:tr>
      <w:tr w:rsidR="00C61657" w14:paraId="062BB6F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AA8075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B2D5BE9" w14:textId="48505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break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3D543B7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8E1DFC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525358" w14:textId="4D38390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5C90455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1E5647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84AE718" w14:textId="00F1E39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20E32B9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5AA95E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457D42" w14:textId="5AB419D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case</w:t>
            </w:r>
            <w:r w:rsidRPr="00D6473B">
              <w:t xml:space="preserve"> 3</w:t>
            </w:r>
            <w:r w:rsidRPr="00D6473B">
              <w:rPr>
                <w:b/>
                <w:color w:val="EE0000"/>
              </w:rPr>
              <w:t>: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2CC71A8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4752A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3AEDF1" w14:textId="4A4F9FE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  <w:b/>
              </w:rPr>
              <w:t>int</w:t>
            </w:r>
            <w:r w:rsidRPr="00D6473B">
              <w:rPr>
                <w:rFonts w:hint="eastAsia"/>
              </w:rPr>
              <w:t xml:space="preserve"> overflow</w:t>
            </w:r>
            <w:r w:rsidRPr="00D6473B">
              <w:rPr>
                <w:rFonts w:hint="eastAsia"/>
                <w:b/>
                <w:color w:val="EE0000"/>
              </w:rPr>
              <w:t>=</w:t>
            </w:r>
            <w:r w:rsidRPr="00D6473B">
              <w:rPr>
                <w:rFonts w:hint="eastAsia"/>
              </w:rPr>
              <w:t>0</w:t>
            </w:r>
            <w:r w:rsidRPr="00D6473B">
              <w:rPr>
                <w:rFonts w:hint="eastAsia"/>
                <w:b/>
                <w:color w:val="EE0000"/>
              </w:rPr>
              <w:t>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判断是否溢出</w:t>
            </w:r>
            <w:r w:rsidRPr="00D6473B">
              <w:rPr>
                <w:rFonts w:hint="eastAsia"/>
              </w:rPr>
              <w:t xml:space="preserve"> </w:t>
            </w:r>
          </w:p>
        </w:tc>
      </w:tr>
      <w:tr w:rsidR="00C61657" w14:paraId="3794D9F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88F8E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C27F27" w14:textId="6BB7181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t>ListEmpty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r w:rsidRPr="00D6473B">
              <w:t>L2</w:t>
            </w:r>
            <w:r w:rsidRPr="00D6473B">
              <w:rPr>
                <w:b/>
                <w:color w:val="EE0000"/>
              </w:rPr>
              <w:t>)!=0)</w:t>
            </w:r>
          </w:p>
        </w:tc>
      </w:tr>
      <w:tr w:rsidR="00C61657" w14:paraId="124BDFA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4D1A206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4189AF" w14:textId="6A24381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714C810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A03A95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843E07" w14:textId="0A89CA3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 xml:space="preserve">"\n---- </w:t>
            </w:r>
            <w:r w:rsidRPr="007D6E47">
              <w:rPr>
                <w:rFonts w:hint="eastAsia"/>
                <w:color w:val="0000FF"/>
              </w:rPr>
              <w:t>表</w:t>
            </w:r>
            <w:r w:rsidRPr="007D6E47">
              <w:rPr>
                <w:rFonts w:hint="eastAsia"/>
                <w:color w:val="0000FF"/>
              </w:rPr>
              <w:t xml:space="preserve"> 2 </w:t>
            </w:r>
            <w:r w:rsidRPr="007D6E47">
              <w:rPr>
                <w:rFonts w:hint="eastAsia"/>
                <w:color w:val="0000FF"/>
              </w:rPr>
              <w:t>为空</w:t>
            </w:r>
            <w:r w:rsidRPr="007D6E47">
              <w:rPr>
                <w:rFonts w:hint="eastAsia"/>
                <w:color w:val="0000FF"/>
              </w:rPr>
              <w:t>,</w:t>
            </w:r>
            <w:r w:rsidRPr="007D6E47">
              <w:rPr>
                <w:rFonts w:hint="eastAsia"/>
                <w:color w:val="0000FF"/>
              </w:rPr>
              <w:t>程序已退出</w:t>
            </w:r>
            <w:r w:rsidRPr="007D6E47">
              <w:rPr>
                <w:rFonts w:hint="eastAsia"/>
                <w:color w:val="0000FF"/>
              </w:rPr>
              <w:t>! ----"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0229065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C6A213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893E54" w14:textId="631F685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break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68D9ECA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0F0F5A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0C95C1" w14:textId="46F37D1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60E5D1C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4A12DC6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65F7F3" w14:textId="0612DC3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645B0D6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C5B1C8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61ADF2" w14:textId="1C97AD7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t>ListEmpty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r w:rsidRPr="00D6473B">
              <w:t>L1</w:t>
            </w:r>
            <w:r w:rsidRPr="00D6473B">
              <w:rPr>
                <w:b/>
                <w:color w:val="EE0000"/>
              </w:rPr>
              <w:t>)</w:t>
            </w:r>
            <w:r w:rsidRPr="00D6473B">
              <w:t xml:space="preserve"> </w:t>
            </w:r>
            <w:r w:rsidRPr="009F53E7">
              <w:rPr>
                <w:b/>
                <w:color w:val="EE0000"/>
              </w:rPr>
              <w:t>|| L</w:t>
            </w:r>
            <w:r w:rsidRPr="00D6473B">
              <w:t>1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data</w:t>
            </w:r>
            <w:r w:rsidRPr="00D6473B">
              <w:rPr>
                <w:b/>
                <w:color w:val="EE0000"/>
              </w:rPr>
              <w:t>&gt;=</w:t>
            </w:r>
            <w:proofErr w:type="spellStart"/>
            <w:r w:rsidRPr="00D6473B">
              <w:t>MaxSize</w:t>
            </w:r>
            <w:proofErr w:type="spellEnd"/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33990F6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D4729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3D7AB3" w14:textId="01E63C2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165992B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22E2C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61A091" w14:textId="789F0F3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    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 xml:space="preserve">"\n ---- </w:t>
            </w:r>
            <w:r w:rsidRPr="007D6E47">
              <w:rPr>
                <w:rFonts w:hint="eastAsia"/>
                <w:color w:val="0000FF"/>
              </w:rPr>
              <w:t>表</w:t>
            </w:r>
            <w:r w:rsidRPr="007D6E47">
              <w:rPr>
                <w:rFonts w:hint="eastAsia"/>
                <w:color w:val="0000FF"/>
              </w:rPr>
              <w:t xml:space="preserve"> 1 </w:t>
            </w:r>
            <w:r w:rsidRPr="007D6E47">
              <w:rPr>
                <w:rFonts w:hint="eastAsia"/>
                <w:color w:val="0000FF"/>
              </w:rPr>
              <w:t>为空或已满</w:t>
            </w:r>
            <w:r w:rsidRPr="007D6E47">
              <w:rPr>
                <w:rFonts w:hint="eastAsia"/>
                <w:color w:val="0000FF"/>
              </w:rPr>
              <w:t>! ----"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1889246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4F96B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565F0B" w14:textId="0917A9C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break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2F52AA9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D463E8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D8EEEC" w14:textId="6BD8ADA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</w:t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  <w:t xml:space="preserve"> </w:t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614E25D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AA1EF5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6881F3" w14:textId="7289C2C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44911CE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A150DF6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4C56A70" w14:textId="2A01CBE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  <w:t>overflow</w:t>
            </w:r>
            <w:r w:rsidRPr="00D6473B">
              <w:rPr>
                <w:b/>
                <w:color w:val="EE0000"/>
              </w:rPr>
              <w:t>=</w:t>
            </w:r>
            <w:r w:rsidRPr="00D6473B">
              <w:t>L1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data</w:t>
            </w:r>
            <w:r w:rsidRPr="00D6473B">
              <w:rPr>
                <w:b/>
                <w:color w:val="EE0000"/>
              </w:rPr>
              <w:t>+</w:t>
            </w:r>
            <w:r w:rsidRPr="00D6473B">
              <w:t>L2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data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3091418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069758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CFA246" w14:textId="21F8D3C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5489F49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B1015F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26DA1B" w14:textId="61E2731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  <w:t>Sort</w:t>
            </w:r>
            <w:r w:rsidRPr="00D6473B">
              <w:rPr>
                <w:b/>
                <w:color w:val="EE0000"/>
              </w:rPr>
              <w:t>(</w:t>
            </w:r>
            <w:r w:rsidRPr="00D6473B">
              <w:t>L1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6873717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DA8C2F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4BAE87" w14:textId="4765C00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  <w:t>Sort</w:t>
            </w:r>
            <w:r w:rsidRPr="00D6473B">
              <w:rPr>
                <w:b/>
                <w:color w:val="EE0000"/>
              </w:rPr>
              <w:t>(</w:t>
            </w:r>
            <w:r w:rsidRPr="00D6473B">
              <w:t>L2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35AC87C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2466E3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FF42A5" w14:textId="2584866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4C352EA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4F304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FC3976" w14:textId="6824667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 xml:space="preserve">"\n\n  ------- </w:t>
            </w:r>
            <w:r w:rsidRPr="007D6E47">
              <w:rPr>
                <w:rFonts w:hint="eastAsia"/>
                <w:color w:val="0000FF"/>
              </w:rPr>
              <w:t>两表已排序</w:t>
            </w:r>
            <w:r w:rsidRPr="007D6E47">
              <w:rPr>
                <w:rFonts w:hint="eastAsia"/>
                <w:color w:val="0000FF"/>
              </w:rPr>
              <w:t>! ------\n"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11B5594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CB0DF6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766960" w14:textId="577CEA8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表</w:t>
            </w:r>
            <w:r w:rsidRPr="007D6E47">
              <w:rPr>
                <w:rFonts w:hint="eastAsia"/>
                <w:color w:val="0000FF"/>
              </w:rPr>
              <w:t xml:space="preserve"> 1 </w:t>
            </w:r>
            <w:r w:rsidRPr="007D6E47">
              <w:rPr>
                <w:rFonts w:hint="eastAsia"/>
                <w:color w:val="0000FF"/>
              </w:rPr>
              <w:t>排序如下</w:t>
            </w:r>
            <w:r w:rsidRPr="007D6E47">
              <w:rPr>
                <w:rFonts w:hint="eastAsia"/>
                <w:color w:val="0000FF"/>
              </w:rPr>
              <w:t>:\n"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624B26D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C34B54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1AA57A" w14:textId="6E3D44E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  <w:t>DispList_1</w:t>
            </w:r>
            <w:r w:rsidRPr="00D6473B">
              <w:rPr>
                <w:b/>
                <w:color w:val="EE0000"/>
              </w:rPr>
              <w:t>(</w:t>
            </w:r>
            <w:r w:rsidRPr="00D6473B">
              <w:t>L1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4EDB8A5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CE08B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31B438" w14:textId="3F8A582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表</w:t>
            </w:r>
            <w:r w:rsidRPr="007D6E47">
              <w:rPr>
                <w:rFonts w:hint="eastAsia"/>
                <w:color w:val="0000FF"/>
              </w:rPr>
              <w:t xml:space="preserve"> 2 </w:t>
            </w:r>
            <w:r w:rsidRPr="007D6E47">
              <w:rPr>
                <w:rFonts w:hint="eastAsia"/>
                <w:color w:val="0000FF"/>
              </w:rPr>
              <w:t>排序如下</w:t>
            </w:r>
            <w:r w:rsidRPr="007D6E47">
              <w:rPr>
                <w:rFonts w:hint="eastAsia"/>
                <w:color w:val="0000FF"/>
              </w:rPr>
              <w:t>:\n"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5898C88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D8E7A7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FD46FA" w14:textId="39645CA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  <w:t>DispList_1</w:t>
            </w:r>
            <w:r w:rsidRPr="00D6473B">
              <w:rPr>
                <w:b/>
                <w:color w:val="EE0000"/>
              </w:rPr>
              <w:t>(</w:t>
            </w:r>
            <w:r w:rsidRPr="00D6473B">
              <w:t>L2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51A77D0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C157B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64FE23F" w14:textId="5A4465D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35257AE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0704E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54F41A" w14:textId="0D04A34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ListUnion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D6473B">
              <w:rPr>
                <w:rFonts w:hint="eastAsia"/>
              </w:rPr>
              <w:t>L1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>L2</w:t>
            </w:r>
            <w:r w:rsidRPr="00D6473B">
              <w:rPr>
                <w:rFonts w:hint="eastAsia"/>
                <w:b/>
                <w:color w:val="EE0000"/>
              </w:rPr>
              <w:t>);</w:t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调用合并函数</w:t>
            </w:r>
            <w:r w:rsidRPr="00D6473B">
              <w:rPr>
                <w:rFonts w:hint="eastAsia"/>
              </w:rPr>
              <w:t xml:space="preserve"> </w:t>
            </w:r>
          </w:p>
        </w:tc>
      </w:tr>
      <w:tr w:rsidR="00C61657" w14:paraId="0A2351A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217B7D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F41DAE" w14:textId="05F8CC6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629A864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2EF6F4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8E0D22" w14:textId="34C5B38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 xml:space="preserve">"\n\n  ------- </w:t>
            </w:r>
            <w:r w:rsidRPr="007D6E47">
              <w:rPr>
                <w:rFonts w:hint="eastAsia"/>
                <w:color w:val="0000FF"/>
              </w:rPr>
              <w:t>两表已合并</w:t>
            </w:r>
            <w:r w:rsidRPr="007D6E47">
              <w:rPr>
                <w:rFonts w:hint="eastAsia"/>
                <w:color w:val="0000FF"/>
              </w:rPr>
              <w:t>! ------\n"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1BA3947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5D679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5C07CA" w14:textId="1F85196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表</w:t>
            </w:r>
            <w:r w:rsidRPr="007D6E47">
              <w:rPr>
                <w:rFonts w:hint="eastAsia"/>
                <w:color w:val="0000FF"/>
              </w:rPr>
              <w:t xml:space="preserve"> 1 </w:t>
            </w:r>
            <w:r w:rsidRPr="007D6E47">
              <w:rPr>
                <w:rFonts w:hint="eastAsia"/>
                <w:color w:val="0000FF"/>
              </w:rPr>
              <w:t>结果如下</w:t>
            </w:r>
            <w:r w:rsidRPr="007D6E47">
              <w:rPr>
                <w:rFonts w:hint="eastAsia"/>
                <w:color w:val="0000FF"/>
              </w:rPr>
              <w:t>:\n"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3B0F06F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9E43BF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DE1D18" w14:textId="502CA30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  <w:t>DispList_1</w:t>
            </w:r>
            <w:r w:rsidRPr="00D6473B">
              <w:rPr>
                <w:b/>
                <w:color w:val="EE0000"/>
              </w:rPr>
              <w:t>(</w:t>
            </w:r>
            <w:r w:rsidRPr="00D6473B">
              <w:t>L1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51E1962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22C7C3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A61787" w14:textId="5B77A4E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顺序表</w:t>
            </w:r>
            <w:r w:rsidRPr="007D6E47">
              <w:rPr>
                <w:rFonts w:hint="eastAsia"/>
                <w:color w:val="0000FF"/>
              </w:rPr>
              <w:t xml:space="preserve"> 1 </w:t>
            </w:r>
            <w:r w:rsidRPr="007D6E47">
              <w:rPr>
                <w:rFonts w:hint="eastAsia"/>
                <w:color w:val="0000FF"/>
              </w:rPr>
              <w:t>长度为</w:t>
            </w:r>
            <w:r w:rsidRPr="007D6E47">
              <w:rPr>
                <w:rFonts w:hint="eastAsia"/>
                <w:color w:val="0000FF"/>
              </w:rPr>
              <w:t xml:space="preserve"> %d/%d \n"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</w:rPr>
              <w:t>ListLength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D6473B">
              <w:rPr>
                <w:rFonts w:hint="eastAsia"/>
              </w:rPr>
              <w:t>L1</w:t>
            </w:r>
            <w:r w:rsidRPr="00D6473B">
              <w:rPr>
                <w:rFonts w:hint="eastAsia"/>
                <w:b/>
                <w:color w:val="EE0000"/>
              </w:rPr>
              <w:t>),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</w:rPr>
              <w:t>MaxSize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);</w:t>
            </w:r>
          </w:p>
        </w:tc>
      </w:tr>
      <w:tr w:rsidR="00C61657" w14:paraId="3837BD2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023E66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4B1A2C" w14:textId="17FF005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 xml:space="preserve">"\n  -------- </w:t>
            </w:r>
            <w:r w:rsidRPr="007D6E47">
              <w:rPr>
                <w:rFonts w:hint="eastAsia"/>
                <w:color w:val="0000FF"/>
              </w:rPr>
              <w:t>运算</w:t>
            </w:r>
            <w:r w:rsidRPr="007D6E47">
              <w:rPr>
                <w:rFonts w:hint="eastAsia"/>
                <w:color w:val="0000FF"/>
              </w:rPr>
              <w:t>%s --------"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 xml:space="preserve"> overflow</w:t>
            </w:r>
            <w:r w:rsidRPr="00D6473B">
              <w:rPr>
                <w:rFonts w:hint="eastAsia"/>
                <w:b/>
                <w:color w:val="EE0000"/>
              </w:rPr>
              <w:t>&gt;</w:t>
            </w:r>
            <w:proofErr w:type="spellStart"/>
            <w:r w:rsidRPr="00D6473B">
              <w:rPr>
                <w:rFonts w:hint="eastAsia"/>
              </w:rPr>
              <w:t>MaxSize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?</w:t>
            </w:r>
            <w:r w:rsidRPr="007D6E47">
              <w:rPr>
                <w:rFonts w:hint="eastAsia"/>
                <w:color w:val="0000FF"/>
              </w:rPr>
              <w:t>"</w:t>
            </w:r>
            <w:r w:rsidRPr="007D6E47">
              <w:rPr>
                <w:rFonts w:hint="eastAsia"/>
                <w:color w:val="0000FF"/>
              </w:rPr>
              <w:t>溢出</w:t>
            </w:r>
            <w:r w:rsidRPr="007D6E47">
              <w:rPr>
                <w:rFonts w:hint="eastAsia"/>
                <w:color w:val="0000FF"/>
              </w:rPr>
              <w:t>"</w:t>
            </w:r>
            <w:r w:rsidRPr="00D6473B">
              <w:rPr>
                <w:rFonts w:hint="eastAsia"/>
                <w:b/>
                <w:color w:val="EE0000"/>
              </w:rPr>
              <w:t>:</w:t>
            </w:r>
            <w:r w:rsidRPr="007D6E47">
              <w:rPr>
                <w:rFonts w:hint="eastAsia"/>
                <w:color w:val="0000FF"/>
              </w:rPr>
              <w:t>"</w:t>
            </w:r>
            <w:r w:rsidRPr="007D6E47">
              <w:rPr>
                <w:rFonts w:hint="eastAsia"/>
                <w:color w:val="0000FF"/>
              </w:rPr>
              <w:t>未溢出</w:t>
            </w:r>
            <w:r w:rsidRPr="007D6E47">
              <w:rPr>
                <w:rFonts w:hint="eastAsia"/>
                <w:color w:val="0000FF"/>
              </w:rPr>
              <w:t>"</w:t>
            </w:r>
            <w:r w:rsidRPr="00D6473B">
              <w:rPr>
                <w:rFonts w:hint="eastAsia"/>
                <w:b/>
                <w:color w:val="EE0000"/>
              </w:rPr>
              <w:t>);</w:t>
            </w:r>
          </w:p>
        </w:tc>
      </w:tr>
      <w:tr w:rsidR="00C61657" w14:paraId="72B3F79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E58DE1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4D188F" w14:textId="2CBC3D0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</w:p>
        </w:tc>
      </w:tr>
      <w:tr w:rsidR="00C61657" w14:paraId="012C584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789C46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3FFF28" w14:textId="4C7E1D5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InitList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D6473B">
              <w:rPr>
                <w:rFonts w:hint="eastAsia"/>
              </w:rPr>
              <w:t>L2</w:t>
            </w:r>
            <w:r w:rsidRPr="00D6473B">
              <w:rPr>
                <w:rFonts w:hint="eastAsia"/>
                <w:b/>
                <w:color w:val="EE0000"/>
              </w:rPr>
              <w:t>);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重建表</w:t>
            </w:r>
            <w:r w:rsidRPr="00D6473B">
              <w:rPr>
                <w:rFonts w:hint="eastAsia"/>
              </w:rPr>
              <w:t xml:space="preserve"> 2 </w:t>
            </w:r>
            <w:r w:rsidRPr="007D6E47">
              <w:rPr>
                <w:rFonts w:hint="eastAsia"/>
                <w:color w:val="4C94D8" w:themeColor="text2" w:themeTint="80"/>
              </w:rPr>
              <w:t>以便继续运行程序</w:t>
            </w:r>
            <w:r w:rsidRPr="00D6473B">
              <w:rPr>
                <w:rFonts w:hint="eastAsia"/>
              </w:rPr>
              <w:tab/>
            </w:r>
          </w:p>
        </w:tc>
      </w:tr>
      <w:tr w:rsidR="00C61657" w14:paraId="5BFAAE0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838491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257C3AD" w14:textId="1D379C3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break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14E22AA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4501C3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5841D4" w14:textId="7970EA7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14BC164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4C703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7ACAA0" w14:textId="7BE05E3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  <w:b/>
              </w:rPr>
              <w:t>default</w:t>
            </w:r>
            <w:r w:rsidRPr="00D6473B">
              <w:rPr>
                <w:rFonts w:hint="eastAsia"/>
                <w:b/>
                <w:color w:val="EE0000"/>
              </w:rPr>
              <w:t>:</w:t>
            </w:r>
            <w:r w:rsidRPr="00D6473B">
              <w:rPr>
                <w:rFonts w:hint="eastAsia"/>
              </w:rPr>
              <w:t xml:space="preserve"> </w:t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 xml:space="preserve">"\n    ---- </w:t>
            </w:r>
            <w:r w:rsidRPr="007D6E47">
              <w:rPr>
                <w:rFonts w:hint="eastAsia"/>
                <w:color w:val="0000FF"/>
              </w:rPr>
              <w:t>输入错误</w:t>
            </w:r>
            <w:r w:rsidRPr="007D6E47">
              <w:rPr>
                <w:rFonts w:hint="eastAsia"/>
                <w:color w:val="0000FF"/>
              </w:rPr>
              <w:t>! ----\n"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0B27A11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37FBBA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4EE157" w14:textId="698BC67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55F390B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F13FA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23BC16" w14:textId="324A872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  <w:t>//////////////////////////////////////</w:t>
            </w:r>
          </w:p>
        </w:tc>
      </w:tr>
      <w:tr w:rsidR="00C61657" w14:paraId="1DF4DA8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3CF06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6DE6C7E" w14:textId="702F793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proofErr w:type="spellStart"/>
            <w:r w:rsidRPr="00D6473B">
              <w:rPr>
                <w:rFonts w:hint="eastAsia"/>
              </w:rPr>
              <w:t>cout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&lt;&lt;</w:t>
            </w:r>
            <w:r w:rsidRPr="007D6E47">
              <w:rPr>
                <w:rFonts w:hint="eastAsia"/>
                <w:color w:val="0000FF"/>
              </w:rPr>
              <w:t>"\n\n</w:t>
            </w:r>
            <w:r w:rsidRPr="007D6E47">
              <w:rPr>
                <w:rFonts w:hint="eastAsia"/>
                <w:color w:val="0000FF"/>
              </w:rPr>
              <w:t>按任意键继续</w:t>
            </w:r>
            <w:r w:rsidRPr="007D6E47">
              <w:rPr>
                <w:rFonts w:hint="eastAsia"/>
                <w:color w:val="0000FF"/>
              </w:rPr>
              <w:t>...."</w:t>
            </w:r>
            <w:r w:rsidRPr="00D6473B">
              <w:rPr>
                <w:rFonts w:hint="eastAsia"/>
                <w:b/>
                <w:color w:val="EE0000"/>
              </w:rPr>
              <w:t>;</w:t>
            </w:r>
          </w:p>
        </w:tc>
      </w:tr>
      <w:tr w:rsidR="00C61657" w14:paraId="6DB515A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262AF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4C35B5" w14:textId="68495C7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  <w:t>c</w:t>
            </w:r>
            <w:r w:rsidRPr="00D6473B">
              <w:rPr>
                <w:b/>
                <w:color w:val="EE0000"/>
              </w:rPr>
              <w:t>=</w:t>
            </w:r>
            <w:proofErr w:type="spellStart"/>
            <w:r w:rsidRPr="00D6473B">
              <w:t>getchar</w:t>
            </w:r>
            <w:proofErr w:type="spellEnd"/>
            <w:r w:rsidRPr="00D6473B">
              <w:rPr>
                <w:b/>
                <w:color w:val="EE0000"/>
              </w:rPr>
              <w:t>();</w:t>
            </w:r>
          </w:p>
        </w:tc>
      </w:tr>
      <w:tr w:rsidR="00C61657" w14:paraId="06D84B0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1D28C7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563F5C5" w14:textId="616C167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  <w:r w:rsidRPr="00D6473B">
              <w:t xml:space="preserve"> </w:t>
            </w:r>
            <w:r w:rsidRPr="00D6473B">
              <w:rPr>
                <w:b/>
              </w:rPr>
              <w:t>while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(</w:t>
            </w:r>
            <w:r w:rsidRPr="00D6473B">
              <w:t>choice</w:t>
            </w:r>
            <w:r w:rsidRPr="00D6473B">
              <w:rPr>
                <w:b/>
                <w:color w:val="EE0000"/>
              </w:rPr>
              <w:t>!=0);</w:t>
            </w:r>
          </w:p>
        </w:tc>
      </w:tr>
      <w:tr w:rsidR="00C61657" w14:paraId="6F5118F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7B13D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5B51770" w14:textId="0AA6D50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0081367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A33517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C8841E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4698DFE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E5629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04CF7E" w14:textId="3D46784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51EB6">
              <w:rPr>
                <w:rFonts w:hint="eastAsia"/>
                <w:color w:val="4C94D8" w:themeColor="text2" w:themeTint="80"/>
              </w:rPr>
              <w:t>// *</w:t>
            </w:r>
            <w:r w:rsidRPr="007D6E47">
              <w:rPr>
                <w:rFonts w:hint="eastAsia"/>
                <w:b/>
                <w:color w:val="4C94D8" w:themeColor="text2" w:themeTint="80"/>
              </w:rPr>
              <w:t>*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proofErr w:type="gramStart"/>
            <w:r w:rsidRPr="007D6E47">
              <w:rPr>
                <w:rFonts w:hint="eastAsia"/>
                <w:color w:val="4C94D8" w:themeColor="text2" w:themeTint="80"/>
              </w:rPr>
              <w:t>逆置单</w:t>
            </w:r>
            <w:proofErr w:type="gramEnd"/>
            <w:r w:rsidRPr="007D6E47">
              <w:rPr>
                <w:rFonts w:hint="eastAsia"/>
                <w:color w:val="4C94D8" w:themeColor="text2" w:themeTint="80"/>
              </w:rPr>
              <w:t>链表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b/>
                <w:color w:val="4C94D8" w:themeColor="text2" w:themeTint="80"/>
              </w:rPr>
              <w:t>**</w:t>
            </w:r>
          </w:p>
        </w:tc>
      </w:tr>
      <w:tr w:rsidR="00C61657" w14:paraId="13DD589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28E250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2E436D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2BD3B80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6689FB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C34250" w14:textId="538131B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</w:rPr>
              <w:t>void</w:t>
            </w:r>
            <w:r w:rsidRPr="00D6473B">
              <w:t xml:space="preserve"> </w:t>
            </w:r>
            <w:proofErr w:type="spellStart"/>
            <w:r w:rsidRPr="00D6473B">
              <w:t>ListReverse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*&amp;</w:t>
            </w:r>
            <w:r w:rsidRPr="00D6473B">
              <w:t>L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2B8A83A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7F1C4D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1A5DBA" w14:textId="1E5DA90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  <w:b/>
                <w:color w:val="EE0000"/>
              </w:rPr>
              <w:t>{</w:t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原地置换法</w:t>
            </w:r>
            <w:r w:rsidRPr="00D6473B">
              <w:rPr>
                <w:rFonts w:hint="eastAsia"/>
              </w:rPr>
              <w:t xml:space="preserve"> </w:t>
            </w:r>
          </w:p>
        </w:tc>
      </w:tr>
      <w:tr w:rsidR="00C61657" w14:paraId="5C13F14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660234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351283" w14:textId="0A2A401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</w:t>
            </w:r>
            <w:r w:rsidRPr="00D6473B">
              <w:t>p</w:t>
            </w:r>
            <w:r w:rsidRPr="00D6473B">
              <w:rPr>
                <w:b/>
                <w:color w:val="EE0000"/>
              </w:rPr>
              <w:t>=</w:t>
            </w:r>
            <w:r w:rsidRPr="00D6473B">
              <w:t>L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,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*</w:t>
            </w:r>
            <w:r w:rsidRPr="00D6473B">
              <w:t>q</w:t>
            </w:r>
            <w:r w:rsidRPr="00D6473B">
              <w:rPr>
                <w:b/>
                <w:color w:val="EE0000"/>
              </w:rPr>
              <w:t>=</w:t>
            </w:r>
            <w:r w:rsidRPr="00D6473B">
              <w:t>p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5B31762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149003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99B13F" w14:textId="11E8B3C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while</w:t>
            </w:r>
            <w:r w:rsidRPr="00D6473B">
              <w:rPr>
                <w:b/>
                <w:color w:val="EE0000"/>
              </w:rPr>
              <w:t>(</w:t>
            </w:r>
            <w:r w:rsidRPr="00D6473B">
              <w:t>p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!=</w:t>
            </w:r>
            <w:r w:rsidRPr="000E14C3">
              <w:rPr>
                <w:bCs/>
                <w:color w:val="000000" w:themeColor="text1"/>
              </w:rPr>
              <w:t>N</w:t>
            </w:r>
            <w:r w:rsidRPr="00D6473B">
              <w:t>ULL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5D28EE1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70276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A41E3E" w14:textId="2746A15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4997313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357FAF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440597" w14:textId="5BA7F5E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  <w:t>p</w:t>
            </w:r>
            <w:r w:rsidRPr="00D6473B">
              <w:rPr>
                <w:rFonts w:hint="eastAsia"/>
                <w:b/>
                <w:color w:val="EE0000"/>
              </w:rPr>
              <w:t>-&gt;</w:t>
            </w:r>
            <w:r w:rsidRPr="00D6473B">
              <w:rPr>
                <w:rFonts w:hint="eastAsia"/>
              </w:rPr>
              <w:t>next</w:t>
            </w:r>
            <w:r w:rsidRPr="00D6473B">
              <w:rPr>
                <w:rFonts w:hint="eastAsia"/>
                <w:b/>
                <w:color w:val="EE0000"/>
              </w:rPr>
              <w:t>=</w:t>
            </w:r>
            <w:r w:rsidRPr="00D6473B">
              <w:rPr>
                <w:rFonts w:hint="eastAsia"/>
              </w:rPr>
              <w:t>q</w:t>
            </w:r>
            <w:r w:rsidRPr="00D6473B">
              <w:rPr>
                <w:rFonts w:hint="eastAsia"/>
                <w:b/>
                <w:color w:val="EE0000"/>
              </w:rPr>
              <w:t>-&gt;</w:t>
            </w:r>
            <w:r w:rsidRPr="00D6473B">
              <w:rPr>
                <w:rFonts w:hint="eastAsia"/>
              </w:rPr>
              <w:t>next</w:t>
            </w:r>
            <w:r w:rsidRPr="00D6473B">
              <w:rPr>
                <w:rFonts w:hint="eastAsia"/>
                <w:b/>
                <w:color w:val="EE0000"/>
              </w:rPr>
              <w:t>;</w:t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链接</w:t>
            </w:r>
            <w:r w:rsidRPr="00D6473B">
              <w:rPr>
                <w:rFonts w:hint="eastAsia"/>
              </w:rPr>
              <w:t xml:space="preserve"> q </w:t>
            </w:r>
            <w:r w:rsidRPr="007D6E47">
              <w:rPr>
                <w:rFonts w:hint="eastAsia"/>
                <w:color w:val="4C94D8" w:themeColor="text2" w:themeTint="80"/>
              </w:rPr>
              <w:t>后的节点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4C94D8" w:themeColor="text2" w:themeTint="80"/>
              </w:rPr>
              <w:t>不丢节点</w:t>
            </w:r>
            <w:r w:rsidRPr="00D6473B">
              <w:rPr>
                <w:rFonts w:hint="eastAsia"/>
                <w:b/>
                <w:color w:val="EE0000"/>
              </w:rPr>
              <w:t>)</w:t>
            </w:r>
            <w:r w:rsidRPr="00D6473B">
              <w:rPr>
                <w:rFonts w:hint="eastAsia"/>
              </w:rPr>
              <w:t xml:space="preserve"> </w:t>
            </w:r>
          </w:p>
        </w:tc>
      </w:tr>
      <w:tr w:rsidR="00C61657" w14:paraId="69FD7ED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C02E8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C4BFC3" w14:textId="55913EF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  <w:t>q</w:t>
            </w:r>
            <w:r w:rsidRPr="00D6473B">
              <w:rPr>
                <w:rFonts w:hint="eastAsia"/>
                <w:b/>
                <w:color w:val="EE0000"/>
              </w:rPr>
              <w:t>-&gt;</w:t>
            </w:r>
            <w:r w:rsidRPr="00D6473B">
              <w:rPr>
                <w:rFonts w:hint="eastAsia"/>
              </w:rPr>
              <w:t>next</w:t>
            </w:r>
            <w:r w:rsidRPr="00D6473B">
              <w:rPr>
                <w:rFonts w:hint="eastAsia"/>
                <w:b/>
                <w:color w:val="EE0000"/>
              </w:rPr>
              <w:t>=</w:t>
            </w:r>
            <w:r w:rsidRPr="00D6473B">
              <w:rPr>
                <w:rFonts w:hint="eastAsia"/>
              </w:rPr>
              <w:t>L</w:t>
            </w:r>
            <w:r w:rsidRPr="00D6473B">
              <w:rPr>
                <w:rFonts w:hint="eastAsia"/>
                <w:b/>
                <w:color w:val="EE0000"/>
              </w:rPr>
              <w:t>-&gt;</w:t>
            </w:r>
            <w:r w:rsidRPr="00D6473B">
              <w:rPr>
                <w:rFonts w:hint="eastAsia"/>
              </w:rPr>
              <w:t>next</w:t>
            </w:r>
            <w:r w:rsidRPr="00D6473B">
              <w:rPr>
                <w:rFonts w:hint="eastAsia"/>
                <w:b/>
                <w:color w:val="EE0000"/>
              </w:rPr>
              <w:t>;</w:t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链接</w:t>
            </w:r>
            <w:r w:rsidRPr="00D6473B">
              <w:rPr>
                <w:rFonts w:hint="eastAsia"/>
              </w:rPr>
              <w:t xml:space="preserve"> p </w:t>
            </w:r>
            <w:r w:rsidRPr="007D6E47">
              <w:rPr>
                <w:rFonts w:hint="eastAsia"/>
                <w:color w:val="4C94D8" w:themeColor="text2" w:themeTint="80"/>
              </w:rPr>
              <w:t>前的节点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4C94D8" w:themeColor="text2" w:themeTint="80"/>
              </w:rPr>
              <w:t>不丢节点</w:t>
            </w:r>
            <w:r w:rsidRPr="00D6473B">
              <w:rPr>
                <w:rFonts w:hint="eastAsia"/>
                <w:b/>
                <w:color w:val="EE0000"/>
              </w:rPr>
              <w:t>)</w:t>
            </w:r>
          </w:p>
        </w:tc>
      </w:tr>
      <w:tr w:rsidR="00C61657" w14:paraId="511148E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1F1AA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B4D570D" w14:textId="402A3FD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  <w:t>L</w:t>
            </w:r>
            <w:r w:rsidRPr="00D6473B">
              <w:rPr>
                <w:rFonts w:hint="eastAsia"/>
                <w:b/>
                <w:color w:val="EE0000"/>
              </w:rPr>
              <w:t>-&gt;</w:t>
            </w:r>
            <w:r w:rsidRPr="00D6473B">
              <w:rPr>
                <w:rFonts w:hint="eastAsia"/>
              </w:rPr>
              <w:t>next</w:t>
            </w:r>
            <w:r w:rsidRPr="00D6473B">
              <w:rPr>
                <w:rFonts w:hint="eastAsia"/>
                <w:b/>
                <w:color w:val="EE0000"/>
              </w:rPr>
              <w:t>=</w:t>
            </w:r>
            <w:r w:rsidRPr="00D6473B">
              <w:rPr>
                <w:rFonts w:hint="eastAsia"/>
              </w:rPr>
              <w:t>q</w:t>
            </w:r>
            <w:r w:rsidRPr="00D6473B">
              <w:rPr>
                <w:rFonts w:hint="eastAsia"/>
                <w:b/>
                <w:color w:val="EE0000"/>
              </w:rPr>
              <w:t>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将</w:t>
            </w:r>
            <w:r w:rsidRPr="00D6473B">
              <w:rPr>
                <w:rFonts w:hint="eastAsia"/>
              </w:rPr>
              <w:t xml:space="preserve"> q </w:t>
            </w:r>
            <w:r w:rsidRPr="007D6E47">
              <w:rPr>
                <w:rFonts w:hint="eastAsia"/>
                <w:color w:val="4C94D8" w:themeColor="text2" w:themeTint="80"/>
              </w:rPr>
              <w:t>插入表头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  <w:b/>
                <w:color w:val="EE0000"/>
              </w:rPr>
              <w:t>(</w:t>
            </w:r>
            <w:proofErr w:type="gramStart"/>
            <w:r w:rsidRPr="007D6E47">
              <w:rPr>
                <w:rFonts w:hint="eastAsia"/>
                <w:color w:val="4C94D8" w:themeColor="text2" w:themeTint="80"/>
              </w:rPr>
              <w:t>逆置</w:t>
            </w:r>
            <w:r w:rsidRPr="00D6473B">
              <w:rPr>
                <w:rFonts w:hint="eastAsia"/>
                <w:b/>
                <w:color w:val="EE0000"/>
              </w:rPr>
              <w:t>)</w:t>
            </w:r>
            <w:proofErr w:type="gramEnd"/>
          </w:p>
        </w:tc>
      </w:tr>
      <w:tr w:rsidR="00C61657" w14:paraId="7B05B09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B309E7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3CB557" w14:textId="2FE0AD7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  <w:t>q</w:t>
            </w:r>
            <w:r w:rsidRPr="00D6473B">
              <w:rPr>
                <w:rFonts w:hint="eastAsia"/>
                <w:b/>
                <w:color w:val="EE0000"/>
              </w:rPr>
              <w:t>=</w:t>
            </w:r>
            <w:r w:rsidRPr="00D6473B">
              <w:rPr>
                <w:rFonts w:hint="eastAsia"/>
              </w:rPr>
              <w:t>p</w:t>
            </w:r>
            <w:r w:rsidRPr="00D6473B">
              <w:rPr>
                <w:rFonts w:hint="eastAsia"/>
                <w:b/>
                <w:color w:val="EE0000"/>
              </w:rPr>
              <w:t>-&gt;</w:t>
            </w:r>
            <w:r w:rsidRPr="00D6473B">
              <w:rPr>
                <w:rFonts w:hint="eastAsia"/>
              </w:rPr>
              <w:t>next</w:t>
            </w:r>
            <w:r w:rsidRPr="00D6473B">
              <w:rPr>
                <w:rFonts w:hint="eastAsia"/>
                <w:b/>
                <w:color w:val="EE0000"/>
              </w:rPr>
              <w:t>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将</w:t>
            </w:r>
            <w:r w:rsidRPr="00D6473B">
              <w:rPr>
                <w:rFonts w:hint="eastAsia"/>
              </w:rPr>
              <w:t xml:space="preserve"> q </w:t>
            </w:r>
            <w:r w:rsidRPr="007D6E47">
              <w:rPr>
                <w:rFonts w:hint="eastAsia"/>
                <w:color w:val="4C94D8" w:themeColor="text2" w:themeTint="80"/>
              </w:rPr>
              <w:t>移至</w:t>
            </w:r>
            <w:r w:rsidRPr="00D6473B">
              <w:rPr>
                <w:rFonts w:hint="eastAsia"/>
              </w:rPr>
              <w:t xml:space="preserve"> p </w:t>
            </w:r>
            <w:r w:rsidRPr="007D6E47">
              <w:rPr>
                <w:rFonts w:hint="eastAsia"/>
                <w:color w:val="4C94D8" w:themeColor="text2" w:themeTint="80"/>
              </w:rPr>
              <w:t>后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4C94D8" w:themeColor="text2" w:themeTint="80"/>
              </w:rPr>
              <w:t>移动</w:t>
            </w:r>
            <w:r w:rsidRPr="00D6473B">
              <w:rPr>
                <w:rFonts w:hint="eastAsia"/>
                <w:b/>
                <w:color w:val="EE0000"/>
              </w:rPr>
              <w:t>)</w:t>
            </w:r>
          </w:p>
        </w:tc>
      </w:tr>
      <w:tr w:rsidR="00C61657" w14:paraId="787868F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C4C8C7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B471A3" w14:textId="596C9B0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6A06B78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76EC1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4C5285" w14:textId="3685519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048CBD1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BC27F5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9C26E3" w14:textId="3397B7BE" w:rsidR="00C61657" w:rsidRPr="007D6E47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4C94D8" w:themeColor="text2" w:themeTint="80"/>
              </w:rPr>
            </w:pPr>
            <w:r w:rsidRPr="007D6E47">
              <w:rPr>
                <w:color w:val="4C94D8" w:themeColor="text2" w:themeTint="80"/>
              </w:rPr>
              <w:t>/*</w:t>
            </w:r>
          </w:p>
        </w:tc>
      </w:tr>
      <w:tr w:rsidR="00C61657" w14:paraId="269F4C4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299B68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FCCF08" w14:textId="5E70BC1A" w:rsidR="00C61657" w:rsidRPr="007D6E47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4C94D8" w:themeColor="text2" w:themeTint="80"/>
              </w:rPr>
            </w:pPr>
            <w:r w:rsidRPr="007D6E47">
              <w:rPr>
                <w:color w:val="4C94D8" w:themeColor="text2" w:themeTint="80"/>
              </w:rPr>
              <w:t xml:space="preserve">void </w:t>
            </w:r>
            <w:proofErr w:type="spellStart"/>
            <w:r w:rsidRPr="007D6E47">
              <w:rPr>
                <w:color w:val="4C94D8" w:themeColor="text2" w:themeTint="80"/>
              </w:rPr>
              <w:t>InvertLinkedList</w:t>
            </w:r>
            <w:proofErr w:type="spellEnd"/>
            <w:r w:rsidRPr="007D6E47">
              <w:rPr>
                <w:color w:val="4C94D8" w:themeColor="text2" w:themeTint="80"/>
              </w:rPr>
              <w:t>(</w:t>
            </w:r>
            <w:proofErr w:type="spellStart"/>
            <w:r w:rsidRPr="007D6E47">
              <w:rPr>
                <w:color w:val="4C94D8" w:themeColor="text2" w:themeTint="80"/>
              </w:rPr>
              <w:t>LinkNode</w:t>
            </w:r>
            <w:proofErr w:type="spellEnd"/>
            <w:r w:rsidRPr="007D6E47">
              <w:rPr>
                <w:color w:val="4C94D8" w:themeColor="text2" w:themeTint="80"/>
              </w:rPr>
              <w:t xml:space="preserve"> &amp;L)</w:t>
            </w:r>
          </w:p>
        </w:tc>
      </w:tr>
      <w:tr w:rsidR="00C61657" w14:paraId="1F24C21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64C043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49B154" w14:textId="25ED279C" w:rsidR="00C61657" w:rsidRPr="007D6E47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4C94D8" w:themeColor="text2" w:themeTint="80"/>
              </w:rPr>
            </w:pPr>
            <w:r w:rsidRPr="007D6E47">
              <w:rPr>
                <w:rFonts w:hint="eastAsia"/>
                <w:color w:val="4C94D8" w:themeColor="text2" w:themeTint="80"/>
              </w:rPr>
              <w:t>{</w:t>
            </w:r>
            <w:r w:rsidRPr="007D6E47">
              <w:rPr>
                <w:rFonts w:hint="eastAsia"/>
                <w:color w:val="4C94D8" w:themeColor="text2" w:themeTint="80"/>
              </w:rPr>
              <w:tab/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头插法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</w:p>
        </w:tc>
      </w:tr>
      <w:tr w:rsidR="00C61657" w14:paraId="4D728D5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9CC32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7F7833D" w14:textId="1615504F" w:rsidR="00C61657" w:rsidRPr="007D6E47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4C94D8" w:themeColor="text2" w:themeTint="80"/>
              </w:rPr>
            </w:pPr>
            <w:r w:rsidRPr="007D6E47">
              <w:rPr>
                <w:color w:val="4C94D8" w:themeColor="text2" w:themeTint="80"/>
              </w:rPr>
              <w:tab/>
            </w:r>
            <w:proofErr w:type="spellStart"/>
            <w:r w:rsidRPr="007D6E47">
              <w:rPr>
                <w:color w:val="4C94D8" w:themeColor="text2" w:themeTint="80"/>
              </w:rPr>
              <w:t>LinkNode</w:t>
            </w:r>
            <w:proofErr w:type="spellEnd"/>
            <w:r w:rsidRPr="007D6E47">
              <w:rPr>
                <w:color w:val="4C94D8" w:themeColor="text2" w:themeTint="80"/>
              </w:rPr>
              <w:t xml:space="preserve"> *p, *q=L-&gt;next;</w:t>
            </w:r>
          </w:p>
        </w:tc>
      </w:tr>
      <w:tr w:rsidR="00C61657" w14:paraId="2322FD4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C6A2FE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BD2435" w14:textId="4AB6A8DC" w:rsidR="00C61657" w:rsidRPr="007D6E47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4C94D8" w:themeColor="text2" w:themeTint="80"/>
              </w:rPr>
            </w:pPr>
            <w:r w:rsidRPr="007D6E47">
              <w:rPr>
                <w:color w:val="4C94D8" w:themeColor="text2" w:themeTint="80"/>
              </w:rPr>
              <w:tab/>
              <w:t>L-&gt;next=NULL;</w:t>
            </w:r>
          </w:p>
        </w:tc>
      </w:tr>
      <w:tr w:rsidR="00C61657" w14:paraId="4107204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9D6C9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5AC366" w14:textId="5C78E8AC" w:rsidR="00C61657" w:rsidRPr="007D6E47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4C94D8" w:themeColor="text2" w:themeTint="80"/>
              </w:rPr>
            </w:pPr>
            <w:r w:rsidRPr="007D6E47">
              <w:rPr>
                <w:color w:val="4C94D8" w:themeColor="text2" w:themeTint="80"/>
              </w:rPr>
              <w:tab/>
              <w:t>while(q)</w:t>
            </w:r>
          </w:p>
        </w:tc>
      </w:tr>
      <w:tr w:rsidR="00C61657" w14:paraId="0222387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930D6C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AC82C8" w14:textId="2582E5C7" w:rsidR="00C61657" w:rsidRPr="007D6E47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4C94D8" w:themeColor="text2" w:themeTint="80"/>
              </w:rPr>
            </w:pPr>
            <w:r w:rsidRPr="007D6E47">
              <w:rPr>
                <w:color w:val="4C94D8" w:themeColor="text2" w:themeTint="80"/>
              </w:rPr>
              <w:tab/>
              <w:t>{</w:t>
            </w:r>
          </w:p>
        </w:tc>
      </w:tr>
      <w:tr w:rsidR="00C61657" w14:paraId="51D549B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7D083F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63698F" w14:textId="29B5CE39" w:rsidR="00C61657" w:rsidRPr="007D6E47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4C94D8" w:themeColor="text2" w:themeTint="80"/>
              </w:rPr>
            </w:pPr>
            <w:r w:rsidRPr="007D6E47">
              <w:rPr>
                <w:color w:val="4C94D8" w:themeColor="text2" w:themeTint="80"/>
              </w:rPr>
              <w:tab/>
            </w:r>
            <w:r w:rsidRPr="007D6E47">
              <w:rPr>
                <w:color w:val="4C94D8" w:themeColor="text2" w:themeTint="80"/>
              </w:rPr>
              <w:tab/>
              <w:t>p=q;</w:t>
            </w:r>
          </w:p>
        </w:tc>
      </w:tr>
      <w:tr w:rsidR="00C61657" w14:paraId="2A761DB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7518CB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908CCC" w14:textId="3EB52CC2" w:rsidR="00C61657" w:rsidRPr="007D6E47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4C94D8" w:themeColor="text2" w:themeTint="80"/>
              </w:rPr>
            </w:pPr>
            <w:r w:rsidRPr="007D6E47">
              <w:rPr>
                <w:color w:val="4C94D8" w:themeColor="text2" w:themeTint="80"/>
              </w:rPr>
              <w:tab/>
            </w:r>
            <w:r w:rsidRPr="007D6E47">
              <w:rPr>
                <w:color w:val="4C94D8" w:themeColor="text2" w:themeTint="80"/>
              </w:rPr>
              <w:tab/>
              <w:t>q=q-&gt;next;</w:t>
            </w:r>
          </w:p>
        </w:tc>
      </w:tr>
      <w:tr w:rsidR="00C61657" w14:paraId="22919DD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DAC8F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5D54FA" w14:textId="4782F654" w:rsidR="00C61657" w:rsidRPr="007D6E47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4C94D8" w:themeColor="text2" w:themeTint="80"/>
              </w:rPr>
            </w:pPr>
            <w:r w:rsidRPr="007D6E47">
              <w:rPr>
                <w:color w:val="4C94D8" w:themeColor="text2" w:themeTint="80"/>
              </w:rPr>
              <w:tab/>
            </w:r>
            <w:r w:rsidRPr="007D6E47">
              <w:rPr>
                <w:color w:val="4C94D8" w:themeColor="text2" w:themeTint="80"/>
              </w:rPr>
              <w:tab/>
              <w:t>p-&gt;next=L-&gt;next;</w:t>
            </w:r>
          </w:p>
        </w:tc>
      </w:tr>
      <w:tr w:rsidR="00C61657" w14:paraId="6600A1F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40167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AB1991" w14:textId="0630C4EB" w:rsidR="00C61657" w:rsidRPr="007D6E47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4C94D8" w:themeColor="text2" w:themeTint="80"/>
              </w:rPr>
            </w:pPr>
            <w:r w:rsidRPr="007D6E47">
              <w:rPr>
                <w:color w:val="4C94D8" w:themeColor="text2" w:themeTint="80"/>
              </w:rPr>
              <w:tab/>
            </w:r>
            <w:r w:rsidRPr="007D6E47">
              <w:rPr>
                <w:color w:val="4C94D8" w:themeColor="text2" w:themeTint="80"/>
              </w:rPr>
              <w:tab/>
              <w:t>L-&gt;next=p;</w:t>
            </w:r>
          </w:p>
        </w:tc>
      </w:tr>
      <w:tr w:rsidR="00C61657" w14:paraId="73D84E9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35006B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1DD745" w14:textId="17FF1B07" w:rsidR="00C61657" w:rsidRPr="007D6E47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4C94D8" w:themeColor="text2" w:themeTint="80"/>
              </w:rPr>
            </w:pPr>
            <w:r w:rsidRPr="007D6E47">
              <w:rPr>
                <w:color w:val="4C94D8" w:themeColor="text2" w:themeTint="80"/>
              </w:rPr>
              <w:tab/>
              <w:t>}</w:t>
            </w:r>
          </w:p>
        </w:tc>
      </w:tr>
      <w:tr w:rsidR="00C61657" w14:paraId="2902A3E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BACFE2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9FBC2C" w14:textId="30BCA31A" w:rsidR="00C61657" w:rsidRPr="007D6E47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4C94D8" w:themeColor="text2" w:themeTint="80"/>
              </w:rPr>
            </w:pPr>
            <w:r w:rsidRPr="007D6E47">
              <w:rPr>
                <w:color w:val="4C94D8" w:themeColor="text2" w:themeTint="80"/>
              </w:rPr>
              <w:t>}</w:t>
            </w:r>
          </w:p>
        </w:tc>
      </w:tr>
      <w:tr w:rsidR="00C61657" w14:paraId="168037B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B4C629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6E174A" w14:textId="4FC9E1D4" w:rsidR="00C61657" w:rsidRPr="007D6E47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4C94D8" w:themeColor="text2" w:themeTint="80"/>
              </w:rPr>
            </w:pPr>
            <w:r w:rsidRPr="007D6E47">
              <w:rPr>
                <w:color w:val="4C94D8" w:themeColor="text2" w:themeTint="80"/>
              </w:rPr>
              <w:t>*/</w:t>
            </w:r>
          </w:p>
        </w:tc>
      </w:tr>
      <w:tr w:rsidR="00C61657" w14:paraId="57D4234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6BA981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68F036" w14:textId="0EE9638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51EB6">
              <w:rPr>
                <w:rFonts w:hint="eastAsia"/>
                <w:color w:val="4C94D8" w:themeColor="text2" w:themeTint="80"/>
              </w:rPr>
              <w:t>// *</w:t>
            </w:r>
            <w:r w:rsidRPr="007D6E47">
              <w:rPr>
                <w:rFonts w:hint="eastAsia"/>
                <w:b/>
                <w:color w:val="4C94D8" w:themeColor="text2" w:themeTint="80"/>
              </w:rPr>
              <w:t>*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color w:val="4C94D8" w:themeColor="text2" w:themeTint="80"/>
              </w:rPr>
              <w:t>单链表的排序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b/>
                <w:color w:val="4C94D8" w:themeColor="text2" w:themeTint="80"/>
              </w:rPr>
              <w:t>**</w:t>
            </w:r>
          </w:p>
        </w:tc>
      </w:tr>
      <w:tr w:rsidR="00C61657" w14:paraId="3395073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60BCFC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2DF176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3B42688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4B2990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A47C54" w14:textId="2A9AE50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</w:rPr>
              <w:t>void</w:t>
            </w:r>
            <w:r w:rsidRPr="00D6473B">
              <w:t xml:space="preserve"> Sort</w:t>
            </w:r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*&amp;</w:t>
            </w:r>
            <w:r w:rsidRPr="00D6473B">
              <w:t>L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3C3AA70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A2BBA5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058135" w14:textId="13518BA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15D38A8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40E13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0D6B20" w14:textId="3A68138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</w:t>
            </w:r>
            <w:r w:rsidRPr="00D6473B">
              <w:t>L</w:t>
            </w:r>
            <w:r w:rsidRPr="00D6473B">
              <w:rPr>
                <w:b/>
                <w:color w:val="EE0000"/>
              </w:rPr>
              <w:t>==</w:t>
            </w:r>
            <w:r w:rsidRPr="00D6473B">
              <w:t xml:space="preserve">NULL </w:t>
            </w:r>
            <w:r w:rsidRPr="009F53E7">
              <w:rPr>
                <w:b/>
                <w:color w:val="EE0000"/>
              </w:rPr>
              <w:t>|| L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==</w:t>
            </w:r>
            <w:r w:rsidRPr="00D6473B">
              <w:t>NULL</w:t>
            </w:r>
            <w:r w:rsidRPr="00D6473B">
              <w:rPr>
                <w:b/>
                <w:color w:val="EE0000"/>
              </w:rPr>
              <w:t>)</w:t>
            </w:r>
            <w:r w:rsidRPr="00D6473B">
              <w:t xml:space="preserve"> </w:t>
            </w:r>
            <w:r w:rsidRPr="00D6473B">
              <w:rPr>
                <w:b/>
              </w:rPr>
              <w:t>return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6C3EFA6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0062A7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99397C" w14:textId="45C3392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</w:p>
        </w:tc>
      </w:tr>
      <w:tr w:rsidR="00C61657" w14:paraId="4C282EF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C65B6B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51EDD9A" w14:textId="6D737B3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</w:t>
            </w:r>
            <w:proofErr w:type="spellStart"/>
            <w:r w:rsidRPr="00D6473B">
              <w:rPr>
                <w:rFonts w:hint="eastAsia"/>
                <w:b/>
              </w:rPr>
              <w:t>LinkNode</w:t>
            </w:r>
            <w:proofErr w:type="spellEnd"/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*</w:t>
            </w:r>
            <w:r w:rsidRPr="00D6473B">
              <w:rPr>
                <w:rFonts w:hint="eastAsia"/>
              </w:rPr>
              <w:t>p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*</w:t>
            </w:r>
            <w:r w:rsidRPr="00D6473B">
              <w:rPr>
                <w:rFonts w:hint="eastAsia"/>
              </w:rPr>
              <w:t>q</w:t>
            </w:r>
            <w:r w:rsidRPr="00D6473B">
              <w:rPr>
                <w:rFonts w:hint="eastAsia"/>
                <w:b/>
                <w:color w:val="EE0000"/>
              </w:rPr>
              <w:t>,</w:t>
            </w:r>
            <w:r w:rsidRPr="00D6473B">
              <w:rPr>
                <w:rFonts w:hint="eastAsia"/>
              </w:rPr>
              <w:t xml:space="preserve"> </w:t>
            </w:r>
            <w:r w:rsidRPr="00D6473B">
              <w:rPr>
                <w:rFonts w:hint="eastAsia"/>
                <w:b/>
                <w:color w:val="EE0000"/>
              </w:rPr>
              <w:t>*</w:t>
            </w:r>
            <w:r w:rsidRPr="00D6473B">
              <w:rPr>
                <w:rFonts w:hint="eastAsia"/>
              </w:rPr>
              <w:t xml:space="preserve">end </w:t>
            </w:r>
            <w:r w:rsidRPr="00D6473B">
              <w:rPr>
                <w:rFonts w:hint="eastAsia"/>
                <w:b/>
                <w:color w:val="EE0000"/>
              </w:rPr>
              <w:t>=</w:t>
            </w:r>
            <w:r w:rsidRPr="00D6473B">
              <w:rPr>
                <w:rFonts w:hint="eastAsia"/>
              </w:rPr>
              <w:t xml:space="preserve"> NULL</w:t>
            </w:r>
            <w:r w:rsidRPr="00D6473B">
              <w:rPr>
                <w:rFonts w:hint="eastAsia"/>
                <w:b/>
                <w:color w:val="EE0000"/>
              </w:rPr>
              <w:t>;</w:t>
            </w:r>
            <w:r w:rsidRPr="00D6473B">
              <w:rPr>
                <w:rFonts w:hint="eastAsia"/>
              </w:rPr>
              <w:t xml:space="preserve">  </w:t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D6473B">
              <w:rPr>
                <w:rFonts w:hint="eastAsia"/>
              </w:rPr>
              <w:t>end</w:t>
            </w:r>
            <w:r w:rsidRPr="007D6E47">
              <w:rPr>
                <w:rFonts w:hint="eastAsia"/>
                <w:color w:val="4C94D8" w:themeColor="text2" w:themeTint="80"/>
              </w:rPr>
              <w:t>记录已排序部分的边界</w:t>
            </w:r>
          </w:p>
        </w:tc>
      </w:tr>
      <w:tr w:rsidR="00C61657" w14:paraId="42E51AE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A6DC06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7C696B" w14:textId="024A806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proofErr w:type="spellStart"/>
            <w:r w:rsidRPr="00D6473B">
              <w:rPr>
                <w:b/>
              </w:rPr>
              <w:t>ElemType</w:t>
            </w:r>
            <w:proofErr w:type="spellEnd"/>
            <w:r w:rsidRPr="00D6473B">
              <w:t xml:space="preserve"> ts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5704A88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1FEC61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0132BF" w14:textId="7F2C319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</w:p>
        </w:tc>
      </w:tr>
      <w:tr w:rsidR="00C61657" w14:paraId="144E380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3C1FA2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A5A23F" w14:textId="5D77C06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rPr>
                <w:b/>
              </w:rPr>
              <w:t>for</w:t>
            </w:r>
            <w:r w:rsidRPr="00D6473B">
              <w:rPr>
                <w:b/>
                <w:color w:val="EE0000"/>
              </w:rPr>
              <w:t>(</w:t>
            </w:r>
            <w:r w:rsidRPr="00D6473B">
              <w:t>p</w:t>
            </w:r>
            <w:r w:rsidRPr="00D6473B">
              <w:rPr>
                <w:b/>
                <w:color w:val="EE0000"/>
              </w:rPr>
              <w:t>=</w:t>
            </w:r>
            <w:r w:rsidRPr="00D6473B">
              <w:t>L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;</w:t>
            </w:r>
            <w:r w:rsidRPr="00D6473B">
              <w:t xml:space="preserve"> p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!=N</w:t>
            </w:r>
            <w:r w:rsidRPr="00D6473B">
              <w:t>ULL</w:t>
            </w:r>
            <w:r w:rsidRPr="00D6473B">
              <w:rPr>
                <w:b/>
                <w:color w:val="EE0000"/>
              </w:rPr>
              <w:t>;</w:t>
            </w:r>
            <w:r w:rsidRPr="00D6473B">
              <w:t xml:space="preserve"> p</w:t>
            </w:r>
            <w:r w:rsidRPr="00D6473B">
              <w:rPr>
                <w:b/>
                <w:color w:val="EE0000"/>
              </w:rPr>
              <w:t>=</w:t>
            </w:r>
            <w:r w:rsidRPr="00D6473B">
              <w:t>p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,</w:t>
            </w:r>
            <w:r w:rsidRPr="00D6473B">
              <w:t xml:space="preserve"> end</w:t>
            </w:r>
            <w:r w:rsidRPr="00D6473B">
              <w:rPr>
                <w:b/>
                <w:color w:val="EE0000"/>
              </w:rPr>
              <w:t>=</w:t>
            </w:r>
            <w:r w:rsidRPr="00D6473B">
              <w:t>q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3427FB1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89C178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402DC0" w14:textId="561D301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</w:t>
            </w:r>
            <w:r w:rsidRPr="00D6473B">
              <w:rPr>
                <w:b/>
              </w:rPr>
              <w:t>for</w:t>
            </w:r>
            <w:r w:rsidRPr="00D6473B">
              <w:rPr>
                <w:b/>
                <w:color w:val="EE0000"/>
              </w:rPr>
              <w:t>(</w:t>
            </w:r>
            <w:r w:rsidRPr="00D6473B">
              <w:t>q</w:t>
            </w:r>
            <w:r w:rsidRPr="00D6473B">
              <w:rPr>
                <w:b/>
                <w:color w:val="EE0000"/>
              </w:rPr>
              <w:t>=</w:t>
            </w:r>
            <w:r w:rsidRPr="00D6473B">
              <w:t>L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;</w:t>
            </w:r>
            <w:r w:rsidRPr="00D6473B">
              <w:t xml:space="preserve"> q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!=</w:t>
            </w:r>
            <w:r w:rsidRPr="0068526C">
              <w:rPr>
                <w:bCs/>
                <w:color w:val="000000" w:themeColor="text1"/>
              </w:rPr>
              <w:t>e</w:t>
            </w:r>
            <w:r w:rsidRPr="00D6473B">
              <w:t>nd</w:t>
            </w:r>
            <w:r w:rsidRPr="00D6473B">
              <w:rPr>
                <w:b/>
                <w:color w:val="EE0000"/>
              </w:rPr>
              <w:t>;</w:t>
            </w:r>
            <w:r w:rsidRPr="00D6473B">
              <w:t xml:space="preserve"> q</w:t>
            </w:r>
            <w:r w:rsidRPr="00D6473B">
              <w:rPr>
                <w:b/>
                <w:color w:val="EE0000"/>
              </w:rPr>
              <w:t>=</w:t>
            </w:r>
            <w:r w:rsidRPr="00D6473B">
              <w:t>q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004C507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A76656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B1C85F8" w14:textId="38C9F7A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        </w:t>
            </w:r>
            <w:r w:rsidRPr="00D6473B">
              <w:rPr>
                <w:rFonts w:hint="eastAsia"/>
                <w:b/>
              </w:rPr>
              <w:t>if</w:t>
            </w:r>
            <w:r w:rsidRPr="00D6473B">
              <w:rPr>
                <w:rFonts w:hint="eastAsia"/>
                <w:b/>
                <w:color w:val="EE0000"/>
              </w:rPr>
              <w:t>(</w:t>
            </w:r>
            <w:r w:rsidRPr="00D6473B">
              <w:rPr>
                <w:rFonts w:hint="eastAsia"/>
              </w:rPr>
              <w:t>q</w:t>
            </w:r>
            <w:r w:rsidRPr="00D6473B">
              <w:rPr>
                <w:rFonts w:hint="eastAsia"/>
                <w:b/>
                <w:color w:val="EE0000"/>
              </w:rPr>
              <w:t>-&gt;</w:t>
            </w:r>
            <w:r w:rsidRPr="00D6473B">
              <w:rPr>
                <w:rFonts w:hint="eastAsia"/>
              </w:rPr>
              <w:t xml:space="preserve">data </w:t>
            </w:r>
            <w:r w:rsidRPr="00D6473B">
              <w:rPr>
                <w:rFonts w:hint="eastAsia"/>
                <w:b/>
                <w:color w:val="EE0000"/>
              </w:rPr>
              <w:t>&gt;</w:t>
            </w:r>
            <w:r w:rsidRPr="00D6473B">
              <w:rPr>
                <w:rFonts w:hint="eastAsia"/>
              </w:rPr>
              <w:t xml:space="preserve"> q</w:t>
            </w:r>
            <w:r w:rsidRPr="00D6473B">
              <w:rPr>
                <w:rFonts w:hint="eastAsia"/>
                <w:b/>
                <w:color w:val="EE0000"/>
              </w:rPr>
              <w:t>-&gt;</w:t>
            </w:r>
            <w:r w:rsidRPr="00D6473B">
              <w:rPr>
                <w:rFonts w:hint="eastAsia"/>
              </w:rPr>
              <w:t>next</w:t>
            </w:r>
            <w:r w:rsidRPr="00D6473B">
              <w:rPr>
                <w:rFonts w:hint="eastAsia"/>
                <w:b/>
                <w:color w:val="EE0000"/>
              </w:rPr>
              <w:t>-&gt;</w:t>
            </w:r>
            <w:r w:rsidRPr="00D6473B">
              <w:rPr>
                <w:rFonts w:hint="eastAsia"/>
              </w:rPr>
              <w:t>data</w:t>
            </w:r>
            <w:r w:rsidRPr="00D6473B">
              <w:rPr>
                <w:rFonts w:hint="eastAsia"/>
                <w:b/>
                <w:color w:val="EE0000"/>
              </w:rPr>
              <w:t>)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冒泡</w:t>
            </w:r>
            <w:r w:rsidRPr="00D6473B">
              <w:rPr>
                <w:rFonts w:hint="eastAsia"/>
              </w:rPr>
              <w:t xml:space="preserve"> </w:t>
            </w:r>
          </w:p>
        </w:tc>
      </w:tr>
      <w:tr w:rsidR="00C61657" w14:paraId="4AE7659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91FDE7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6A6DFE1" w14:textId="372ECF0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04FF53B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ADA535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BCAB2A" w14:textId="19CA42ED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        </w:t>
            </w:r>
            <w:proofErr w:type="spellStart"/>
            <w:r w:rsidRPr="00D6473B">
              <w:t>ts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=</w:t>
            </w:r>
            <w:r w:rsidRPr="00D6473B">
              <w:t xml:space="preserve"> q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data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6F65900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53FAC2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BC4310" w14:textId="7F7634B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        q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 xml:space="preserve">data </w:t>
            </w:r>
            <w:r w:rsidRPr="00D6473B">
              <w:rPr>
                <w:b/>
                <w:color w:val="EE0000"/>
              </w:rPr>
              <w:t>=</w:t>
            </w:r>
            <w:r w:rsidRPr="00D6473B">
              <w:t xml:space="preserve"> q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data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08FEB24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E4AD2C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7844959" w14:textId="74D160A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        q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 xml:space="preserve">data </w:t>
            </w:r>
            <w:r w:rsidRPr="00D6473B">
              <w:rPr>
                <w:b/>
                <w:color w:val="EE0000"/>
              </w:rPr>
              <w:t>=</w:t>
            </w:r>
            <w:r w:rsidRPr="00D6473B">
              <w:t xml:space="preserve"> </w:t>
            </w:r>
            <w:proofErr w:type="spellStart"/>
            <w:r w:rsidRPr="00D6473B">
              <w:t>ts</w:t>
            </w:r>
            <w:proofErr w:type="spellEnd"/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0689CD6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354ED8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2A1C3A" w14:textId="1F755FB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    </w:t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4EA8388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93CD30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79A47D" w14:textId="74E5340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2852762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03FF336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625B3A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39AEE35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9E1D46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9F69E8" w14:textId="180B221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51EB6">
              <w:rPr>
                <w:rFonts w:hint="eastAsia"/>
                <w:color w:val="4C94D8" w:themeColor="text2" w:themeTint="80"/>
              </w:rPr>
              <w:t>/</w:t>
            </w:r>
            <w:r w:rsidRPr="007D6E47">
              <w:rPr>
                <w:rFonts w:hint="eastAsia"/>
                <w:color w:val="4C94D8" w:themeColor="text2" w:themeTint="80"/>
              </w:rPr>
              <w:t>/ *</w:t>
            </w:r>
            <w:r w:rsidRPr="007D6E47">
              <w:rPr>
                <w:rFonts w:hint="eastAsia"/>
                <w:b/>
                <w:color w:val="4C94D8" w:themeColor="text2" w:themeTint="80"/>
              </w:rPr>
              <w:t>*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color w:val="4C94D8" w:themeColor="text2" w:themeTint="80"/>
              </w:rPr>
              <w:t>单链表的并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b/>
                <w:color w:val="4C94D8" w:themeColor="text2" w:themeTint="80"/>
              </w:rPr>
              <w:t>**</w:t>
            </w:r>
          </w:p>
        </w:tc>
      </w:tr>
      <w:tr w:rsidR="00C61657" w14:paraId="3BE895D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E09644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5924E2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680B0CBE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7764CE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715D0A" w14:textId="7E27323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</w:rPr>
              <w:t>void</w:t>
            </w:r>
            <w:r w:rsidRPr="00D6473B">
              <w:t xml:space="preserve"> </w:t>
            </w:r>
            <w:proofErr w:type="spellStart"/>
            <w:r w:rsidRPr="00D6473B">
              <w:t>ListUnion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*&amp;</w:t>
            </w:r>
            <w:r w:rsidRPr="00D6473B">
              <w:t>L1</w:t>
            </w:r>
            <w:r w:rsidRPr="00D6473B">
              <w:rPr>
                <w:b/>
                <w:color w:val="EE0000"/>
              </w:rPr>
              <w:t>,</w:t>
            </w:r>
            <w:r w:rsidRPr="00D6473B">
              <w:t xml:space="preserve"> </w:t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*&amp;</w:t>
            </w:r>
            <w:r w:rsidRPr="00D6473B">
              <w:t>L2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0061F02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A9B952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B62979" w14:textId="40BDE60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5E69E0B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F6478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23470F" w14:textId="502EA58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</w:t>
            </w:r>
            <w:r w:rsidRPr="00D6473B">
              <w:t>L1</w:t>
            </w:r>
            <w:r w:rsidRPr="00D6473B">
              <w:rPr>
                <w:b/>
                <w:color w:val="EE0000"/>
              </w:rPr>
              <w:t>==</w:t>
            </w:r>
            <w:r w:rsidRPr="00D6473B">
              <w:t xml:space="preserve">NULL </w:t>
            </w:r>
            <w:r w:rsidRPr="009F53E7">
              <w:rPr>
                <w:b/>
                <w:color w:val="EE0000"/>
              </w:rPr>
              <w:t xml:space="preserve">|| </w:t>
            </w:r>
            <w:r w:rsidRPr="0068526C">
              <w:rPr>
                <w:bCs/>
                <w:color w:val="000000" w:themeColor="text1"/>
              </w:rPr>
              <w:t>L</w:t>
            </w:r>
            <w:r w:rsidRPr="00D6473B">
              <w:t>2</w:t>
            </w:r>
            <w:r w:rsidRPr="00D6473B">
              <w:rPr>
                <w:b/>
                <w:color w:val="EE0000"/>
              </w:rPr>
              <w:t>==</w:t>
            </w:r>
            <w:r w:rsidRPr="00D6473B">
              <w:t>NULL</w:t>
            </w:r>
            <w:r w:rsidRPr="00D6473B">
              <w:rPr>
                <w:b/>
                <w:color w:val="EE0000"/>
              </w:rPr>
              <w:t>)</w:t>
            </w:r>
            <w:r w:rsidRPr="00D6473B">
              <w:t xml:space="preserve"> </w:t>
            </w:r>
            <w:r w:rsidRPr="00D6473B">
              <w:rPr>
                <w:b/>
              </w:rPr>
              <w:t>return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6A2A1A1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B47774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B91367" w14:textId="2891507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</w:t>
            </w:r>
            <w:r w:rsidRPr="00D6473B">
              <w:t>p1</w:t>
            </w:r>
            <w:r w:rsidRPr="00D6473B">
              <w:rPr>
                <w:b/>
                <w:color w:val="EE0000"/>
              </w:rPr>
              <w:t>=</w:t>
            </w:r>
            <w:r w:rsidRPr="00D6473B">
              <w:t>L1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68C027B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CDD00F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7A1D3A" w14:textId="69C7A01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</w:t>
            </w:r>
            <w:r w:rsidRPr="00D6473B">
              <w:t>p2</w:t>
            </w:r>
            <w:r w:rsidRPr="00D6473B">
              <w:rPr>
                <w:b/>
                <w:color w:val="EE0000"/>
              </w:rPr>
              <w:t>=</w:t>
            </w:r>
            <w:r w:rsidRPr="00D6473B">
              <w:t>L2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4741566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7FC69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F1B88B" w14:textId="2A55968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proofErr w:type="spellStart"/>
            <w:r w:rsidRPr="00D6473B">
              <w:rPr>
                <w:b/>
              </w:rPr>
              <w:t>LinkNode</w:t>
            </w:r>
            <w:proofErr w:type="spellEnd"/>
            <w:r w:rsidRPr="00D6473B">
              <w:t xml:space="preserve"> </w:t>
            </w:r>
            <w:r w:rsidRPr="00D6473B">
              <w:rPr>
                <w:b/>
                <w:color w:val="EE0000"/>
              </w:rPr>
              <w:t>*</w:t>
            </w:r>
            <w:r w:rsidRPr="00D6473B">
              <w:t>p</w:t>
            </w:r>
            <w:r w:rsidRPr="00D6473B">
              <w:rPr>
                <w:b/>
                <w:color w:val="EE0000"/>
              </w:rPr>
              <w:t>=</w:t>
            </w:r>
            <w:r w:rsidRPr="00D6473B">
              <w:t>L1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18793694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D81898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8528C1" w14:textId="307CA2C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while</w:t>
            </w:r>
            <w:r w:rsidRPr="00D6473B">
              <w:rPr>
                <w:b/>
                <w:color w:val="EE0000"/>
              </w:rPr>
              <w:t>(</w:t>
            </w:r>
            <w:r w:rsidRPr="00D6473B">
              <w:t>p1</w:t>
            </w:r>
            <w:r w:rsidRPr="00D6473B">
              <w:rPr>
                <w:b/>
                <w:color w:val="EE0000"/>
              </w:rPr>
              <w:t>!=</w:t>
            </w:r>
            <w:r w:rsidRPr="0068526C">
              <w:rPr>
                <w:bCs/>
                <w:color w:val="000000" w:themeColor="text1"/>
              </w:rPr>
              <w:t>N</w:t>
            </w:r>
            <w:r w:rsidRPr="00D6473B">
              <w:t xml:space="preserve">ULL </w:t>
            </w:r>
            <w:r w:rsidRPr="00D6473B">
              <w:rPr>
                <w:b/>
                <w:color w:val="EE0000"/>
              </w:rPr>
              <w:t>&amp;&amp;</w:t>
            </w:r>
            <w:r w:rsidRPr="00D6473B">
              <w:t xml:space="preserve"> p2</w:t>
            </w:r>
            <w:r w:rsidRPr="00D6473B">
              <w:rPr>
                <w:b/>
                <w:color w:val="EE0000"/>
              </w:rPr>
              <w:t>!=</w:t>
            </w:r>
            <w:r w:rsidRPr="0068526C">
              <w:rPr>
                <w:bCs/>
                <w:color w:val="000000" w:themeColor="text1"/>
              </w:rPr>
              <w:t>N</w:t>
            </w:r>
            <w:r w:rsidRPr="00D6473B">
              <w:t>ULL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3C652EF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8CA22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3683A4" w14:textId="387D1E5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4B5EEA4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76346C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9E20D9" w14:textId="33026B2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</w:t>
            </w:r>
            <w:r w:rsidRPr="00D6473B">
              <w:t>p1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 xml:space="preserve">data </w:t>
            </w:r>
            <w:r w:rsidRPr="00D6473B">
              <w:rPr>
                <w:b/>
                <w:color w:val="EE0000"/>
              </w:rPr>
              <w:t>&lt;</w:t>
            </w:r>
            <w:r w:rsidRPr="00D6473B">
              <w:t xml:space="preserve"> p2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data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3F94F3C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CAD5DC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F498C1" w14:textId="7ED514F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{</w:t>
            </w:r>
            <w:r w:rsidRPr="00D6473B">
              <w:t>p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=</w:t>
            </w:r>
            <w:r w:rsidRPr="00D6473B">
              <w:t>p1</w:t>
            </w:r>
            <w:r w:rsidRPr="00D6473B">
              <w:rPr>
                <w:b/>
                <w:color w:val="EE0000"/>
              </w:rPr>
              <w:t>;</w:t>
            </w:r>
            <w:r w:rsidRPr="00D6473B">
              <w:t xml:space="preserve"> p</w:t>
            </w:r>
            <w:r w:rsidRPr="00D6473B">
              <w:rPr>
                <w:b/>
                <w:color w:val="EE0000"/>
              </w:rPr>
              <w:t>=</w:t>
            </w:r>
            <w:r w:rsidRPr="00D6473B">
              <w:t>p1</w:t>
            </w:r>
            <w:r w:rsidRPr="00D6473B">
              <w:rPr>
                <w:b/>
                <w:color w:val="EE0000"/>
              </w:rPr>
              <w:t>;</w:t>
            </w:r>
            <w:r w:rsidRPr="00D6473B">
              <w:t xml:space="preserve"> p1</w:t>
            </w:r>
            <w:r w:rsidRPr="00D6473B">
              <w:rPr>
                <w:b/>
                <w:color w:val="EE0000"/>
              </w:rPr>
              <w:t>=</w:t>
            </w:r>
            <w:r w:rsidRPr="00D6473B">
              <w:t>p1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;}</w:t>
            </w:r>
          </w:p>
        </w:tc>
      </w:tr>
      <w:tr w:rsidR="00C61657" w14:paraId="3E4EB4B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A0E35C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3264B9" w14:textId="4F93816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else</w:t>
            </w:r>
          </w:p>
        </w:tc>
      </w:tr>
      <w:tr w:rsidR="00C61657" w14:paraId="761373E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8CA96A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024B66" w14:textId="68D9507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tab/>
            </w:r>
            <w:r w:rsidRPr="00D6473B">
              <w:rPr>
                <w:b/>
                <w:color w:val="EE0000"/>
              </w:rPr>
              <w:t>{</w:t>
            </w:r>
            <w:r w:rsidRPr="00D6473B">
              <w:t>p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=</w:t>
            </w:r>
            <w:r w:rsidRPr="00D6473B">
              <w:t>p2</w:t>
            </w:r>
            <w:r w:rsidRPr="00D6473B">
              <w:rPr>
                <w:b/>
                <w:color w:val="EE0000"/>
              </w:rPr>
              <w:t>;</w:t>
            </w:r>
            <w:r w:rsidRPr="00D6473B">
              <w:t xml:space="preserve"> p</w:t>
            </w:r>
            <w:r w:rsidRPr="00D6473B">
              <w:rPr>
                <w:b/>
                <w:color w:val="EE0000"/>
              </w:rPr>
              <w:t>=</w:t>
            </w:r>
            <w:r w:rsidRPr="00D6473B">
              <w:t>p2</w:t>
            </w:r>
            <w:r w:rsidRPr="00D6473B">
              <w:rPr>
                <w:b/>
                <w:color w:val="EE0000"/>
              </w:rPr>
              <w:t>;</w:t>
            </w:r>
            <w:r w:rsidRPr="00D6473B">
              <w:t xml:space="preserve"> p2</w:t>
            </w:r>
            <w:r w:rsidRPr="00D6473B">
              <w:rPr>
                <w:b/>
                <w:color w:val="EE0000"/>
              </w:rPr>
              <w:t>=</w:t>
            </w:r>
            <w:r w:rsidRPr="00D6473B">
              <w:t>p2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;}</w:t>
            </w:r>
          </w:p>
        </w:tc>
      </w:tr>
      <w:tr w:rsidR="00C61657" w14:paraId="7E4F1BF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C58FD7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011A00" w14:textId="73F100E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77A45E0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B55D1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C18F55" w14:textId="7FBD958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</w:t>
            </w:r>
            <w:r w:rsidRPr="00D6473B">
              <w:t>p1</w:t>
            </w:r>
            <w:r w:rsidRPr="00D6473B">
              <w:rPr>
                <w:b/>
                <w:color w:val="EE0000"/>
              </w:rPr>
              <w:t>)</w:t>
            </w:r>
            <w:r w:rsidRPr="00D6473B">
              <w:tab/>
              <w:t>p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=</w:t>
            </w:r>
            <w:r w:rsidRPr="00D6473B">
              <w:t>p1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5995CFD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7DBE5E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1097A1" w14:textId="1DAECCA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else</w:t>
            </w:r>
            <w:r w:rsidRPr="00D6473B">
              <w:tab/>
            </w:r>
            <w:r w:rsidR="009F53E7">
              <w:tab/>
            </w:r>
            <w:r w:rsidRPr="00D6473B">
              <w:t>p</w:t>
            </w:r>
            <w:r w:rsidRPr="00D6473B">
              <w:rPr>
                <w:b/>
                <w:color w:val="EE0000"/>
              </w:rPr>
              <w:t>-&gt;</w:t>
            </w:r>
            <w:r w:rsidRPr="00D6473B">
              <w:t>next</w:t>
            </w:r>
            <w:r w:rsidRPr="00D6473B">
              <w:rPr>
                <w:b/>
                <w:color w:val="EE0000"/>
              </w:rPr>
              <w:t>=</w:t>
            </w:r>
            <w:r w:rsidRPr="00D6473B">
              <w:t>p2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03AB0FC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3D277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1EDA56" w14:textId="5607492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  <w:t>L1</w:t>
            </w:r>
            <w:r w:rsidRPr="00D6473B">
              <w:rPr>
                <w:rFonts w:hint="eastAsia"/>
                <w:b/>
                <w:color w:val="EE0000"/>
              </w:rPr>
              <w:t>-&gt;</w:t>
            </w:r>
            <w:r w:rsidRPr="00D6473B">
              <w:rPr>
                <w:rFonts w:hint="eastAsia"/>
              </w:rPr>
              <w:t>data</w:t>
            </w:r>
            <w:r w:rsidRPr="00D6473B">
              <w:rPr>
                <w:rFonts w:hint="eastAsia"/>
                <w:b/>
                <w:color w:val="EE0000"/>
              </w:rPr>
              <w:t>+=</w:t>
            </w:r>
            <w:r w:rsidRPr="00D6473B">
              <w:rPr>
                <w:rFonts w:hint="eastAsia"/>
              </w:rPr>
              <w:t>L2</w:t>
            </w:r>
            <w:r w:rsidRPr="00D6473B">
              <w:rPr>
                <w:rFonts w:hint="eastAsia"/>
                <w:b/>
                <w:color w:val="EE0000"/>
              </w:rPr>
              <w:t>-&gt;</w:t>
            </w:r>
            <w:r w:rsidRPr="00D6473B">
              <w:rPr>
                <w:rFonts w:hint="eastAsia"/>
              </w:rPr>
              <w:t>data</w:t>
            </w:r>
            <w:r w:rsidRPr="00D6473B">
              <w:rPr>
                <w:rFonts w:hint="eastAsia"/>
                <w:b/>
                <w:color w:val="EE0000"/>
              </w:rPr>
              <w:t>;</w:t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记录长度</w:t>
            </w:r>
            <w:r w:rsidRPr="00D6473B">
              <w:rPr>
                <w:rFonts w:hint="eastAsia"/>
              </w:rPr>
              <w:t xml:space="preserve"> </w:t>
            </w:r>
          </w:p>
        </w:tc>
      </w:tr>
      <w:tr w:rsidR="00C61657" w14:paraId="6D9EC1A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93E76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421BEBB" w14:textId="708D518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ab/>
              <w:t>L2</w:t>
            </w:r>
            <w:r w:rsidRPr="00D6473B">
              <w:rPr>
                <w:rFonts w:hint="eastAsia"/>
                <w:b/>
                <w:color w:val="EE0000"/>
              </w:rPr>
              <w:t>-&gt;</w:t>
            </w:r>
            <w:r w:rsidRPr="00D6473B">
              <w:rPr>
                <w:rFonts w:hint="eastAsia"/>
              </w:rPr>
              <w:t>next</w:t>
            </w:r>
            <w:r w:rsidRPr="00D6473B">
              <w:rPr>
                <w:rFonts w:hint="eastAsia"/>
                <w:b/>
                <w:color w:val="EE0000"/>
              </w:rPr>
              <w:t>=</w:t>
            </w:r>
            <w:r w:rsidRPr="00D6473B">
              <w:rPr>
                <w:rFonts w:hint="eastAsia"/>
              </w:rPr>
              <w:t>NULL</w:t>
            </w:r>
            <w:r w:rsidRPr="00D6473B">
              <w:rPr>
                <w:rFonts w:hint="eastAsia"/>
                <w:b/>
                <w:color w:val="EE0000"/>
              </w:rPr>
              <w:t>;</w:t>
            </w:r>
            <w:r w:rsidRPr="00D6473B">
              <w:rPr>
                <w:rFonts w:hint="eastAsia"/>
              </w:rPr>
              <w:tab/>
            </w:r>
            <w:r w:rsidRPr="00D6473B">
              <w:rPr>
                <w:rFonts w:hint="eastAsia"/>
              </w:rPr>
              <w:tab/>
            </w: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释放</w:t>
            </w:r>
            <w:r w:rsidRPr="007D6E47">
              <w:rPr>
                <w:rFonts w:hint="eastAsia"/>
                <w:color w:val="4C94D8" w:themeColor="text2" w:themeTint="80"/>
              </w:rPr>
              <w:t xml:space="preserve"> L2 </w:t>
            </w:r>
          </w:p>
        </w:tc>
      </w:tr>
      <w:tr w:rsidR="00C61657" w14:paraId="1A84864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24D66D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6DEF5D" w14:textId="787C858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proofErr w:type="spellStart"/>
            <w:r w:rsidRPr="00D6473B">
              <w:t>DestroyList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r w:rsidRPr="00D6473B">
              <w:t>L2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1ADC930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2BEE4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61D95D" w14:textId="5C1B406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5AEDE3B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714C54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E1C921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1CD180D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194CE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A728B4" w14:textId="1C83218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7D6E47">
              <w:rPr>
                <w:color w:val="4C94D8" w:themeColor="text2" w:themeTint="80"/>
              </w:rPr>
              <w:t>////////////////////////////////////////////////////////////////////////////////////////////////////////////</w:t>
            </w:r>
          </w:p>
        </w:tc>
      </w:tr>
      <w:tr w:rsidR="00C61657" w14:paraId="4671A8E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116CB6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872A60" w14:textId="6DA973D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51EB6">
              <w:rPr>
                <w:rFonts w:hint="eastAsia"/>
                <w:color w:val="4C94D8" w:themeColor="text2" w:themeTint="80"/>
              </w:rPr>
              <w:t xml:space="preserve">// </w:t>
            </w:r>
            <w:r w:rsidRPr="007D6E47">
              <w:rPr>
                <w:rFonts w:hint="eastAsia"/>
                <w:color w:val="4C94D8" w:themeColor="text2" w:themeTint="80"/>
              </w:rPr>
              <w:t>*</w:t>
            </w:r>
            <w:r w:rsidRPr="007D6E47">
              <w:rPr>
                <w:rFonts w:hint="eastAsia"/>
                <w:b/>
                <w:color w:val="4C94D8" w:themeColor="text2" w:themeTint="80"/>
              </w:rPr>
              <w:t>*</w:t>
            </w:r>
            <w:r w:rsidRPr="007D6E47">
              <w:rPr>
                <w:rFonts w:hint="eastAsia"/>
                <w:color w:val="4C94D8" w:themeColor="text2" w:themeTint="80"/>
              </w:rPr>
              <w:t xml:space="preserve"> sys</w:t>
            </w:r>
            <w:r w:rsidRPr="007D6E47">
              <w:rPr>
                <w:rFonts w:hint="eastAsia"/>
                <w:color w:val="4C94D8" w:themeColor="text2" w:themeTint="80"/>
              </w:rPr>
              <w:t>选择验证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b/>
                <w:color w:val="4C94D8" w:themeColor="text2" w:themeTint="80"/>
              </w:rPr>
              <w:t>**</w:t>
            </w:r>
          </w:p>
        </w:tc>
      </w:tr>
      <w:tr w:rsidR="00C61657" w14:paraId="4B057B7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399E31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AAA840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07C4504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F61978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FF5749" w14:textId="18CE8D8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</w:rPr>
              <w:t>int</w:t>
            </w:r>
            <w:r w:rsidRPr="00D6473B">
              <w:t xml:space="preserve"> </w:t>
            </w:r>
            <w:r w:rsidRPr="009F53E7">
              <w:rPr>
                <w:color w:val="000000" w:themeColor="text1"/>
              </w:rPr>
              <w:t>input</w:t>
            </w:r>
            <w:r w:rsidRPr="0068526C">
              <w:rPr>
                <w:b/>
                <w:bCs/>
                <w:color w:val="EE0000"/>
              </w:rPr>
              <w:t>(</w:t>
            </w:r>
            <w:r w:rsidRPr="0068526C">
              <w:rPr>
                <w:b/>
                <w:bCs/>
                <w:color w:val="000000" w:themeColor="text1"/>
              </w:rPr>
              <w:t>c</w:t>
            </w:r>
            <w:r w:rsidRPr="00D6473B">
              <w:rPr>
                <w:b/>
              </w:rPr>
              <w:t>har</w:t>
            </w:r>
            <w:r w:rsidRPr="00D6473B">
              <w:t xml:space="preserve"> c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10E5EA7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430D6C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66AC1F" w14:textId="471815F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63AA7ED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917E61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4E30103" w14:textId="0210494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</w:t>
            </w:r>
            <w:r w:rsidRPr="00D6473B">
              <w:t>'0'</w:t>
            </w:r>
            <w:r w:rsidRPr="00D6473B">
              <w:rPr>
                <w:b/>
                <w:color w:val="EE0000"/>
              </w:rPr>
              <w:t>&lt;=</w:t>
            </w:r>
            <w:r w:rsidRPr="00D6473B">
              <w:t xml:space="preserve">c </w:t>
            </w:r>
            <w:r w:rsidRPr="00D6473B">
              <w:rPr>
                <w:b/>
                <w:color w:val="EE0000"/>
              </w:rPr>
              <w:t>&amp;&amp;</w:t>
            </w:r>
            <w:r w:rsidRPr="00D6473B">
              <w:t xml:space="preserve"> '9'</w:t>
            </w:r>
            <w:r w:rsidRPr="00D6473B">
              <w:rPr>
                <w:b/>
                <w:color w:val="EE0000"/>
              </w:rPr>
              <w:t>&gt;=</w:t>
            </w:r>
            <w:r w:rsidRPr="00D6473B">
              <w:t>c</w:t>
            </w:r>
            <w:r w:rsidRPr="00D6473B">
              <w:rPr>
                <w:b/>
                <w:color w:val="EE0000"/>
              </w:rPr>
              <w:t>)</w:t>
            </w:r>
            <w:r w:rsidRPr="00D6473B">
              <w:t xml:space="preserve"> </w:t>
            </w:r>
          </w:p>
        </w:tc>
      </w:tr>
      <w:tr w:rsidR="00C61657" w14:paraId="4739C72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C0658A8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840ED4" w14:textId="45D6FAE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return</w:t>
            </w:r>
            <w:r w:rsidRPr="00D6473B">
              <w:t xml:space="preserve"> c</w:t>
            </w:r>
            <w:r w:rsidRPr="00D6473B">
              <w:rPr>
                <w:b/>
                <w:color w:val="EE0000"/>
              </w:rPr>
              <w:t>-</w:t>
            </w:r>
            <w:r w:rsidRPr="00D6473B">
              <w:t>'0'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37EAFCE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D64D5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625886" w14:textId="636399C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else</w:t>
            </w:r>
            <w:r w:rsidRPr="00D6473B">
              <w:t xml:space="preserve"> </w:t>
            </w:r>
          </w:p>
        </w:tc>
      </w:tr>
      <w:tr w:rsidR="00C61657" w14:paraId="25F32F2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79C50D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D58F9D" w14:textId="77E9FB13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tab/>
            </w:r>
            <w:r w:rsidRPr="00D6473B">
              <w:rPr>
                <w:b/>
              </w:rPr>
              <w:t>return</w:t>
            </w:r>
            <w:r w:rsidRPr="00D6473B">
              <w:t xml:space="preserve"> </w:t>
            </w:r>
            <w:r w:rsidR="00D6473B" w:rsidRPr="00D6473B">
              <w:rPr>
                <w:color w:val="000000" w:themeColor="text1"/>
              </w:rPr>
              <w:t>-1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6E03754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035BB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E18DA3" w14:textId="631D875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2D3AC7D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EC4E6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892AC6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7CC7D549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B105AA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7280E7" w14:textId="7EDD4C99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7D6E47">
              <w:rPr>
                <w:color w:val="4C94D8" w:themeColor="text2" w:themeTint="80"/>
              </w:rPr>
              <w:t>////////////////////////////////////////////////////////////////////////////////////////////////////////////</w:t>
            </w:r>
          </w:p>
        </w:tc>
      </w:tr>
      <w:tr w:rsidR="00C61657" w14:paraId="5328F2CA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F7044DB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0E7845" w14:textId="0AD0746F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7D6E47">
              <w:rPr>
                <w:rFonts w:hint="eastAsia"/>
                <w:color w:val="4C94D8" w:themeColor="text2" w:themeTint="80"/>
              </w:rPr>
              <w:t>// *</w:t>
            </w:r>
            <w:r w:rsidRPr="007D6E47">
              <w:rPr>
                <w:rFonts w:hint="eastAsia"/>
                <w:b/>
                <w:color w:val="4C94D8" w:themeColor="text2" w:themeTint="80"/>
              </w:rPr>
              <w:t>*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color w:val="4C94D8" w:themeColor="text2" w:themeTint="80"/>
              </w:rPr>
              <w:t>整型输入验证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b/>
                <w:color w:val="4C94D8" w:themeColor="text2" w:themeTint="80"/>
              </w:rPr>
              <w:t>**</w:t>
            </w:r>
          </w:p>
        </w:tc>
      </w:tr>
      <w:tr w:rsidR="00C61657" w14:paraId="67E8FB1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A565D4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4493DB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094A7151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476D8A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6379F5" w14:textId="7A0F7AB2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</w:rPr>
              <w:t>bool</w:t>
            </w:r>
            <w:r w:rsidRPr="00D6473B">
              <w:t xml:space="preserve"> </w:t>
            </w:r>
            <w:r w:rsidRPr="009F53E7">
              <w:rPr>
                <w:color w:val="000000" w:themeColor="text1"/>
              </w:rPr>
              <w:t>Input</w:t>
            </w:r>
            <w:r w:rsidRPr="0068526C">
              <w:rPr>
                <w:b/>
                <w:bCs/>
                <w:color w:val="EE0000"/>
              </w:rPr>
              <w:t>(</w:t>
            </w:r>
            <w:r w:rsidRPr="009F53E7">
              <w:rPr>
                <w:color w:val="000000" w:themeColor="text1"/>
              </w:rPr>
              <w:t>c</w:t>
            </w:r>
            <w:r w:rsidRPr="00D6473B">
              <w:t xml:space="preserve">onst </w:t>
            </w:r>
            <w:proofErr w:type="gramStart"/>
            <w:r w:rsidRPr="00D6473B">
              <w:rPr>
                <w:b/>
              </w:rPr>
              <w:t>char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*</w:t>
            </w:r>
            <w:r w:rsidRPr="00D6473B">
              <w:t>s</w:t>
            </w:r>
            <w:proofErr w:type="gramEnd"/>
            <w:r w:rsidRPr="00D6473B">
              <w:rPr>
                <w:b/>
                <w:color w:val="EE0000"/>
              </w:rPr>
              <w:t>,</w:t>
            </w:r>
            <w:r w:rsidRPr="00D6473B">
              <w:t xml:space="preserve"> </w:t>
            </w:r>
            <w:r w:rsidRPr="00D6473B">
              <w:rPr>
                <w:b/>
              </w:rPr>
              <w:t>int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*</w:t>
            </w:r>
            <w:r w:rsidRPr="00D6473B">
              <w:t>n</w:t>
            </w:r>
            <w:r w:rsidRPr="00D6473B">
              <w:rPr>
                <w:b/>
                <w:color w:val="EE0000"/>
              </w:rPr>
              <w:t>)</w:t>
            </w:r>
          </w:p>
        </w:tc>
      </w:tr>
      <w:tr w:rsidR="00C61657" w14:paraId="0500E19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68CC14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DEF8F1" w14:textId="3EE2FD9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2D7D657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53A4AD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555A7D" w14:textId="25277EA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</w:t>
            </w:r>
            <w:r w:rsidRPr="00D6473B">
              <w:t>s</w:t>
            </w:r>
            <w:r w:rsidRPr="00D6473B">
              <w:rPr>
                <w:b/>
                <w:color w:val="EE0000"/>
              </w:rPr>
              <w:t>)</w:t>
            </w:r>
            <w:r w:rsidRPr="00D6473B">
              <w:t xml:space="preserve"> </w:t>
            </w:r>
            <w:proofErr w:type="spellStart"/>
            <w:r w:rsidRPr="00D6473B">
              <w:t>printf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r w:rsidRPr="007D6E47">
              <w:rPr>
                <w:color w:val="0000FF"/>
              </w:rPr>
              <w:t>"%</w:t>
            </w:r>
            <w:proofErr w:type="spellStart"/>
            <w:r w:rsidRPr="007D6E47">
              <w:rPr>
                <w:color w:val="0000FF"/>
              </w:rPr>
              <w:t>s"</w:t>
            </w:r>
            <w:r w:rsidRPr="00D6473B">
              <w:rPr>
                <w:b/>
                <w:color w:val="EE0000"/>
              </w:rPr>
              <w:t>,</w:t>
            </w:r>
            <w:r w:rsidRPr="00D6473B">
              <w:t>s</w:t>
            </w:r>
            <w:proofErr w:type="spellEnd"/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21253E8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2BE192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7943A8" w14:textId="773346C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rPr>
                <w:b/>
              </w:rPr>
              <w:t>if</w:t>
            </w:r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t>scanf</w:t>
            </w:r>
            <w:proofErr w:type="spellEnd"/>
            <w:r w:rsidRPr="00D6473B">
              <w:rPr>
                <w:b/>
                <w:color w:val="EE0000"/>
              </w:rPr>
              <w:t>(</w:t>
            </w:r>
            <w:r w:rsidRPr="007D6E47">
              <w:rPr>
                <w:color w:val="0000FF"/>
              </w:rPr>
              <w:t>"%</w:t>
            </w:r>
            <w:proofErr w:type="spellStart"/>
            <w:r w:rsidRPr="007D6E47">
              <w:rPr>
                <w:color w:val="0000FF"/>
              </w:rPr>
              <w:t>d"</w:t>
            </w:r>
            <w:r w:rsidRPr="00D6473B">
              <w:rPr>
                <w:b/>
                <w:color w:val="EE0000"/>
              </w:rPr>
              <w:t>,</w:t>
            </w:r>
            <w:r w:rsidRPr="00D6473B">
              <w:t>n</w:t>
            </w:r>
            <w:proofErr w:type="spellEnd"/>
            <w:r w:rsidRPr="00D6473B">
              <w:rPr>
                <w:b/>
                <w:color w:val="EE0000"/>
              </w:rPr>
              <w:t>)!=1)</w:t>
            </w:r>
          </w:p>
        </w:tc>
      </w:tr>
      <w:tr w:rsidR="00C61657" w14:paraId="337C6190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D705434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5B0283" w14:textId="052F2646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ab/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10A223BD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996BE2E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0AB3D8" w14:textId="7CDC0725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rFonts w:hint="eastAsia"/>
              </w:rPr>
              <w:t xml:space="preserve">        </w:t>
            </w:r>
            <w:proofErr w:type="spellStart"/>
            <w:r w:rsidRPr="00D6473B">
              <w:rPr>
                <w:rFonts w:hint="eastAsia"/>
              </w:rPr>
              <w:t>printf</w:t>
            </w:r>
            <w:proofErr w:type="spellEnd"/>
            <w:r w:rsidRPr="00D6473B">
              <w:rPr>
                <w:rFonts w:hint="eastAsia"/>
                <w:b/>
                <w:color w:val="EE0000"/>
              </w:rPr>
              <w:t>(</w:t>
            </w:r>
            <w:r w:rsidRPr="007D6E47">
              <w:rPr>
                <w:rFonts w:hint="eastAsia"/>
                <w:color w:val="0000FF"/>
              </w:rPr>
              <w:t>"\n</w:t>
            </w:r>
            <w:r w:rsidRPr="007D6E47">
              <w:rPr>
                <w:rFonts w:hint="eastAsia"/>
                <w:color w:val="0000FF"/>
              </w:rPr>
              <w:t>输入字符非法</w:t>
            </w:r>
            <w:r w:rsidRPr="007D6E47">
              <w:rPr>
                <w:rFonts w:hint="eastAsia"/>
                <w:color w:val="0000FF"/>
              </w:rPr>
              <w:t>!"</w:t>
            </w:r>
            <w:r w:rsidRPr="00D6473B">
              <w:rPr>
                <w:rFonts w:hint="eastAsia"/>
                <w:b/>
                <w:color w:val="EE0000"/>
              </w:rPr>
              <w:t>);</w:t>
            </w:r>
          </w:p>
        </w:tc>
      </w:tr>
      <w:tr w:rsidR="00C61657" w14:paraId="6DC06792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37E58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6D2F67" w14:textId="200B0DBB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</w:t>
            </w:r>
            <w:proofErr w:type="spellStart"/>
            <w:r w:rsidRPr="00D6473B">
              <w:t>clear</w:t>
            </w:r>
            <w:r w:rsidRPr="009F53E7">
              <w:rPr>
                <w:color w:val="000000" w:themeColor="text1"/>
              </w:rPr>
              <w:t>InputBu</w:t>
            </w:r>
            <w:r w:rsidRPr="00D6473B">
              <w:t>ffer</w:t>
            </w:r>
            <w:proofErr w:type="spellEnd"/>
            <w:r w:rsidRPr="00D6473B">
              <w:rPr>
                <w:b/>
                <w:color w:val="EE0000"/>
              </w:rPr>
              <w:t>();</w:t>
            </w:r>
          </w:p>
        </w:tc>
      </w:tr>
      <w:tr w:rsidR="00C61657" w14:paraId="77ED4BEB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3FB9B2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67C4198" w14:textId="631A790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    </w:t>
            </w:r>
            <w:r w:rsidRPr="00D6473B">
              <w:rPr>
                <w:b/>
              </w:rPr>
              <w:t>return</w:t>
            </w:r>
            <w:r w:rsidRPr="00D6473B">
              <w:t xml:space="preserve"> 0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6FFBD686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2D0FF4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DE0F3F" w14:textId="09A0EC7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36B0046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4DD339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ACEA94" w14:textId="7D9B4CB1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proofErr w:type="spellStart"/>
            <w:r w:rsidRPr="00D6473B">
              <w:t>clear</w:t>
            </w:r>
            <w:r w:rsidRPr="009F53E7">
              <w:rPr>
                <w:color w:val="000000" w:themeColor="text1"/>
              </w:rPr>
              <w:t>InputBu</w:t>
            </w:r>
            <w:r w:rsidRPr="00D6473B">
              <w:t>ffer</w:t>
            </w:r>
            <w:proofErr w:type="spellEnd"/>
            <w:r w:rsidRPr="00D6473B">
              <w:rPr>
                <w:b/>
                <w:color w:val="EE0000"/>
              </w:rPr>
              <w:t>();</w:t>
            </w:r>
          </w:p>
        </w:tc>
      </w:tr>
      <w:tr w:rsidR="00C61657" w14:paraId="242CA4F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A4DE5A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6F76C7" w14:textId="49DA117E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rPr>
                <w:b/>
              </w:rPr>
              <w:t>return</w:t>
            </w:r>
            <w:r w:rsidRPr="00D6473B">
              <w:t xml:space="preserve"> 1</w:t>
            </w:r>
            <w:r w:rsidRPr="00D6473B">
              <w:rPr>
                <w:b/>
                <w:color w:val="EE0000"/>
              </w:rPr>
              <w:t>;</w:t>
            </w:r>
          </w:p>
        </w:tc>
      </w:tr>
      <w:tr w:rsidR="00C61657" w14:paraId="54265EF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B4A6DA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71F08E" w14:textId="4DDDFDE4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1E04B0F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55AF6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37E97A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3AAB15A8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A6B6B61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0360F3" w14:textId="5861FBF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7D6E47">
              <w:rPr>
                <w:color w:val="4C94D8" w:themeColor="text2" w:themeTint="80"/>
              </w:rPr>
              <w:t>////////////////////////////////////////////////////////////////////////////////////////////////////////////</w:t>
            </w:r>
          </w:p>
        </w:tc>
      </w:tr>
      <w:tr w:rsidR="00C61657" w14:paraId="719DFBD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FEDE90D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5127EF9" w14:textId="420C9218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51EB6">
              <w:rPr>
                <w:rFonts w:hint="eastAsia"/>
                <w:color w:val="4C94D8" w:themeColor="text2" w:themeTint="80"/>
              </w:rPr>
              <w:t>// *</w:t>
            </w:r>
            <w:r w:rsidRPr="007D6E47">
              <w:rPr>
                <w:rFonts w:hint="eastAsia"/>
                <w:b/>
                <w:color w:val="4C94D8" w:themeColor="text2" w:themeTint="80"/>
              </w:rPr>
              <w:t>*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color w:val="4C94D8" w:themeColor="text2" w:themeTint="80"/>
              </w:rPr>
              <w:t>清除缓冲区</w:t>
            </w:r>
            <w:r w:rsidRPr="007D6E47">
              <w:rPr>
                <w:rFonts w:hint="eastAsia"/>
                <w:color w:val="4C94D8" w:themeColor="text2" w:themeTint="80"/>
              </w:rPr>
              <w:t xml:space="preserve"> </w:t>
            </w:r>
            <w:r w:rsidRPr="007D6E47">
              <w:rPr>
                <w:rFonts w:hint="eastAsia"/>
                <w:b/>
                <w:color w:val="4C94D8" w:themeColor="text2" w:themeTint="80"/>
              </w:rPr>
              <w:t>**</w:t>
            </w:r>
          </w:p>
        </w:tc>
      </w:tr>
      <w:tr w:rsidR="00C61657" w14:paraId="36377AF5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C8A8C50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359F92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C61657" w14:paraId="778688F3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B6D411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66CAFF" w14:textId="774D6840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</w:rPr>
              <w:t>void</w:t>
            </w:r>
            <w:r w:rsidRPr="00D6473B">
              <w:t xml:space="preserve"> </w:t>
            </w:r>
            <w:proofErr w:type="spellStart"/>
            <w:r w:rsidRPr="00D6473B">
              <w:t>clear</w:t>
            </w:r>
            <w:r w:rsidRPr="009F53E7">
              <w:rPr>
                <w:color w:val="000000" w:themeColor="text1"/>
              </w:rPr>
              <w:t>InputBu</w:t>
            </w:r>
            <w:r w:rsidRPr="00D6473B">
              <w:t>ffer</w:t>
            </w:r>
            <w:proofErr w:type="spellEnd"/>
            <w:r w:rsidRPr="00D6473B">
              <w:rPr>
                <w:b/>
                <w:color w:val="EE0000"/>
              </w:rPr>
              <w:t>()</w:t>
            </w:r>
            <w:r w:rsidRPr="00D6473B">
              <w:t xml:space="preserve"> </w:t>
            </w:r>
            <w:r w:rsidRPr="00D6473B">
              <w:rPr>
                <w:b/>
                <w:color w:val="EE0000"/>
              </w:rPr>
              <w:t>{</w:t>
            </w:r>
          </w:p>
        </w:tc>
      </w:tr>
      <w:tr w:rsidR="00C61657" w14:paraId="59DE6137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820EA7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78D709" w14:textId="6FA54EAA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t xml:space="preserve">    </w:t>
            </w:r>
            <w:r w:rsidRPr="00D6473B">
              <w:rPr>
                <w:b/>
              </w:rPr>
              <w:t>while</w:t>
            </w:r>
            <w:r w:rsidRPr="00D6473B">
              <w:rPr>
                <w:b/>
                <w:color w:val="EE0000"/>
              </w:rPr>
              <w:t>(</w:t>
            </w:r>
            <w:proofErr w:type="spellStart"/>
            <w:r w:rsidRPr="00D6473B">
              <w:t>getchar</w:t>
            </w:r>
            <w:proofErr w:type="spellEnd"/>
            <w:r w:rsidRPr="00D6473B">
              <w:rPr>
                <w:b/>
                <w:color w:val="EE0000"/>
              </w:rPr>
              <w:t>()!=</w:t>
            </w:r>
            <w:r w:rsidRPr="0068526C">
              <w:rPr>
                <w:bCs/>
                <w:color w:val="000000" w:themeColor="text1"/>
              </w:rPr>
              <w:t>'</w:t>
            </w:r>
            <w:r w:rsidRPr="00D6473B">
              <w:t>\n'</w:t>
            </w:r>
            <w:r w:rsidRPr="00D6473B">
              <w:rPr>
                <w:b/>
                <w:color w:val="EE0000"/>
              </w:rPr>
              <w:t>);</w:t>
            </w:r>
          </w:p>
        </w:tc>
      </w:tr>
      <w:tr w:rsidR="00C61657" w14:paraId="2FAD28CF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2F59A3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8E7F10" w14:textId="33C7D3DC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6473B">
              <w:rPr>
                <w:b/>
                <w:color w:val="EE0000"/>
              </w:rPr>
              <w:t>}</w:t>
            </w:r>
          </w:p>
        </w:tc>
      </w:tr>
      <w:tr w:rsidR="00C61657" w14:paraId="69F7583C" w14:textId="77777777" w:rsidTr="007D6E4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E8E8E8" w:themeFill="background2"/>
            <w:vAlign w:val="center"/>
          </w:tcPr>
          <w:p w14:paraId="6E983C9F" w14:textId="77777777" w:rsidR="00C61657" w:rsidRPr="005C0275" w:rsidRDefault="00C6165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15A8D9B" w14:textId="77777777" w:rsidR="00C61657" w:rsidRPr="00D6473B" w:rsidRDefault="00C61657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</w:tbl>
    <w:p w14:paraId="3D7EE4E6" w14:textId="77777777" w:rsidR="00A30D33" w:rsidRPr="00A30D33" w:rsidRDefault="00A30D33" w:rsidP="00A30D33">
      <w:pPr>
        <w:pStyle w:val="001"/>
        <w:rPr>
          <w:b/>
          <w:bCs/>
        </w:rPr>
      </w:pPr>
    </w:p>
    <w:sectPr w:rsidR="00A30D33" w:rsidRPr="00A30D33" w:rsidSect="00BF5415">
      <w:footerReference w:type="default" r:id="rId8"/>
      <w:footnotePr>
        <w:numFmt w:val="decimalEnclosedCircleChinese"/>
      </w:footnotePr>
      <w:pgSz w:w="11906" w:h="16838"/>
      <w:pgMar w:top="1440" w:right="1474" w:bottom="1440" w:left="1474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0BF95" w14:textId="77777777" w:rsidR="002B37BC" w:rsidRDefault="002B37BC" w:rsidP="0040473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902583D" w14:textId="77777777" w:rsidR="002B37BC" w:rsidRDefault="002B37BC" w:rsidP="0040473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5FB4E" w14:textId="77777777" w:rsidR="00BF5415" w:rsidRDefault="00BF5415">
    <w:pPr>
      <w:pStyle w:val="af5"/>
      <w:jc w:val="center"/>
      <w:rPr>
        <w:rFonts w:hint="eastAsia"/>
      </w:rPr>
    </w:pPr>
    <w:r>
      <w:rPr>
        <w:rFonts w:hint="eastAsia"/>
      </w:rPr>
      <w:t xml:space="preserve">- </w:t>
    </w:r>
    <w:sdt>
      <w:sdtPr>
        <w:id w:val="67807881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  <w:r>
          <w:rPr>
            <w:rFonts w:hint="eastAsia"/>
          </w:rPr>
          <w:t xml:space="preserve"> </w:t>
        </w:r>
      </w:sdtContent>
    </w:sdt>
    <w:r>
      <w:rPr>
        <w:rFonts w:hint="eastAsia"/>
      </w:rPr>
      <w:t>-</w:t>
    </w:r>
  </w:p>
  <w:p w14:paraId="2D56C17E" w14:textId="77777777" w:rsidR="00BF5415" w:rsidRDefault="00BF5415" w:rsidP="00BF5415">
    <w:pPr>
      <w:pStyle w:val="af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F599A" w14:textId="77777777" w:rsidR="002B37BC" w:rsidRDefault="002B37BC" w:rsidP="0040473F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A13EAE1" w14:textId="77777777" w:rsidR="002B37BC" w:rsidRDefault="002B37BC" w:rsidP="0040473F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31BA"/>
    <w:multiLevelType w:val="hybridMultilevel"/>
    <w:tmpl w:val="6A860B18"/>
    <w:lvl w:ilvl="0" w:tplc="C7ACC83C">
      <w:start w:val="1"/>
      <w:numFmt w:val="decimal"/>
      <w:suff w:val="nothing"/>
      <w:lvlText w:val="%1"/>
      <w:lvlJc w:val="center"/>
      <w:pPr>
        <w:ind w:left="0" w:firstLine="130"/>
      </w:pPr>
      <w:rPr>
        <w:rFonts w:ascii="Times New Roman" w:hAnsi="Times New Roman" w:hint="default"/>
        <w:spacing w:val="0"/>
        <w:kern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A74DA3"/>
    <w:multiLevelType w:val="hybridMultilevel"/>
    <w:tmpl w:val="5530A0C0"/>
    <w:lvl w:ilvl="0" w:tplc="847AA5E8">
      <w:start w:val="1"/>
      <w:numFmt w:val="bullet"/>
      <w:pStyle w:val="911"/>
      <w:suff w:val="space"/>
      <w:lvlText w:val="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DCA3908"/>
    <w:multiLevelType w:val="hybridMultilevel"/>
    <w:tmpl w:val="1B54C80A"/>
    <w:lvl w:ilvl="0" w:tplc="F14EC890">
      <w:start w:val="1"/>
      <w:numFmt w:val="decimal"/>
      <w:suff w:val="space"/>
      <w:lvlText w:val="%1)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BC97C5E"/>
    <w:multiLevelType w:val="hybridMultilevel"/>
    <w:tmpl w:val="8FB46620"/>
    <w:lvl w:ilvl="0" w:tplc="4DCE2C9E">
      <w:start w:val="1"/>
      <w:numFmt w:val="decimal"/>
      <w:pStyle w:val="9121"/>
      <w:suff w:val="space"/>
      <w:lvlText w:val="%1)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C834663"/>
    <w:multiLevelType w:val="hybridMultilevel"/>
    <w:tmpl w:val="F4FE8056"/>
    <w:lvl w:ilvl="0" w:tplc="ABD8F934">
      <w:start w:val="1"/>
      <w:numFmt w:val="decimal"/>
      <w:pStyle w:val="9101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A846CAC"/>
    <w:multiLevelType w:val="hybridMultilevel"/>
    <w:tmpl w:val="3110BAF8"/>
    <w:lvl w:ilvl="0" w:tplc="C4CA1DD8">
      <w:start w:val="1"/>
      <w:numFmt w:val="decimal"/>
      <w:suff w:val="nothing"/>
      <w:lvlText w:val="%1"/>
      <w:lvlJc w:val="center"/>
      <w:pPr>
        <w:ind w:left="0" w:firstLine="0"/>
      </w:pPr>
      <w:rPr>
        <w:rFonts w:ascii="Times New Roman" w:hAnsi="Times New Roman" w:hint="default"/>
        <w:spacing w:val="0"/>
        <w:kern w:val="0"/>
      </w:rPr>
    </w:lvl>
    <w:lvl w:ilvl="1" w:tplc="FFFFFFFF">
      <w:start w:val="1"/>
      <w:numFmt w:val="lowerLetter"/>
      <w:lvlText w:val="%2)"/>
      <w:lvlJc w:val="left"/>
      <w:pPr>
        <w:ind w:left="2849" w:hanging="440"/>
      </w:pPr>
    </w:lvl>
    <w:lvl w:ilvl="2" w:tplc="FFFFFFFF" w:tentative="1">
      <w:start w:val="1"/>
      <w:numFmt w:val="lowerRoman"/>
      <w:lvlText w:val="%3."/>
      <w:lvlJc w:val="right"/>
      <w:pPr>
        <w:ind w:left="3289" w:hanging="440"/>
      </w:pPr>
    </w:lvl>
    <w:lvl w:ilvl="3" w:tplc="FFFFFFFF" w:tentative="1">
      <w:start w:val="1"/>
      <w:numFmt w:val="decimal"/>
      <w:lvlText w:val="%4."/>
      <w:lvlJc w:val="left"/>
      <w:pPr>
        <w:ind w:left="3729" w:hanging="440"/>
      </w:pPr>
    </w:lvl>
    <w:lvl w:ilvl="4" w:tplc="FFFFFFFF" w:tentative="1">
      <w:start w:val="1"/>
      <w:numFmt w:val="lowerLetter"/>
      <w:lvlText w:val="%5)"/>
      <w:lvlJc w:val="left"/>
      <w:pPr>
        <w:ind w:left="4169" w:hanging="440"/>
      </w:pPr>
    </w:lvl>
    <w:lvl w:ilvl="5" w:tplc="FFFFFFFF" w:tentative="1">
      <w:start w:val="1"/>
      <w:numFmt w:val="lowerRoman"/>
      <w:lvlText w:val="%6."/>
      <w:lvlJc w:val="right"/>
      <w:pPr>
        <w:ind w:left="4609" w:hanging="440"/>
      </w:pPr>
    </w:lvl>
    <w:lvl w:ilvl="6" w:tplc="FFFFFFFF" w:tentative="1">
      <w:start w:val="1"/>
      <w:numFmt w:val="decimal"/>
      <w:lvlText w:val="%7."/>
      <w:lvlJc w:val="left"/>
      <w:pPr>
        <w:ind w:left="5049" w:hanging="440"/>
      </w:pPr>
    </w:lvl>
    <w:lvl w:ilvl="7" w:tplc="FFFFFFFF" w:tentative="1">
      <w:start w:val="1"/>
      <w:numFmt w:val="lowerLetter"/>
      <w:lvlText w:val="%8)"/>
      <w:lvlJc w:val="left"/>
      <w:pPr>
        <w:ind w:left="5489" w:hanging="440"/>
      </w:pPr>
    </w:lvl>
    <w:lvl w:ilvl="8" w:tplc="FFFFFFFF" w:tentative="1">
      <w:start w:val="1"/>
      <w:numFmt w:val="lowerRoman"/>
      <w:lvlText w:val="%9."/>
      <w:lvlJc w:val="right"/>
      <w:pPr>
        <w:ind w:left="5929" w:hanging="440"/>
      </w:pPr>
    </w:lvl>
  </w:abstractNum>
  <w:abstractNum w:abstractNumId="6" w15:restartNumberingAfterBreak="0">
    <w:nsid w:val="4CD553D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50BD3BE1"/>
    <w:multiLevelType w:val="hybridMultilevel"/>
    <w:tmpl w:val="CDBE975C"/>
    <w:lvl w:ilvl="0" w:tplc="4D5E72C8">
      <w:start w:val="1"/>
      <w:numFmt w:val="decimal"/>
      <w:suff w:val="nothing"/>
      <w:lvlText w:val="%1"/>
      <w:lvlJc w:val="center"/>
      <w:pPr>
        <w:ind w:left="0" w:firstLine="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1085506"/>
    <w:multiLevelType w:val="multilevel"/>
    <w:tmpl w:val="DBFE6038"/>
    <w:lvl w:ilvl="0">
      <w:start w:val="1"/>
      <w:numFmt w:val="chineseCountingThousand"/>
      <w:pStyle w:val="011"/>
      <w:suff w:val="nothing"/>
      <w:lvlText w:val="%1、"/>
      <w:lvlJc w:val="left"/>
      <w:pPr>
        <w:ind w:left="1247" w:hanging="1247"/>
      </w:pPr>
      <w:rPr>
        <w:rFonts w:ascii="Times New Roman" w:eastAsia="黑体" w:hAnsi="Times New Roman" w:hint="default"/>
        <w:b w:val="0"/>
        <w:i w:val="0"/>
        <w:sz w:val="28"/>
        <w:em w:val="none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012"/>
      <w:suff w:val="space"/>
      <w:lvlText w:val="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013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9" w15:restartNumberingAfterBreak="0">
    <w:nsid w:val="6AD715FF"/>
    <w:multiLevelType w:val="hybridMultilevel"/>
    <w:tmpl w:val="2872E246"/>
    <w:lvl w:ilvl="0" w:tplc="179AEB32">
      <w:start w:val="1"/>
      <w:numFmt w:val="bullet"/>
      <w:pStyle w:val="915"/>
      <w:suff w:val="space"/>
      <w:lvlText w:val=""/>
      <w:lvlJc w:val="left"/>
      <w:pPr>
        <w:ind w:left="92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8" w:hanging="440"/>
      </w:pPr>
      <w:rPr>
        <w:rFonts w:ascii="Wingdings" w:hAnsi="Wingdings" w:hint="default"/>
      </w:rPr>
    </w:lvl>
  </w:abstractNum>
  <w:abstractNum w:abstractNumId="10" w15:restartNumberingAfterBreak="0">
    <w:nsid w:val="6C357678"/>
    <w:multiLevelType w:val="hybridMultilevel"/>
    <w:tmpl w:val="556CAB64"/>
    <w:lvl w:ilvl="0" w:tplc="8C10B4DA">
      <w:start w:val="1"/>
      <w:numFmt w:val="decimal"/>
      <w:pStyle w:val="913Step1"/>
      <w:suff w:val="space"/>
      <w:lvlText w:val="Step %1."/>
      <w:lvlJc w:val="left"/>
      <w:pPr>
        <w:ind w:left="440" w:hanging="440"/>
      </w:pPr>
      <w:rPr>
        <w:rFonts w:ascii="Times New Roman" w:hAnsi="Times New Roman" w:hint="default"/>
        <w:b/>
        <w:i w:val="0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47A2F15"/>
    <w:multiLevelType w:val="hybridMultilevel"/>
    <w:tmpl w:val="AF54B316"/>
    <w:lvl w:ilvl="0" w:tplc="D898D850">
      <w:start w:val="1"/>
      <w:numFmt w:val="decimal"/>
      <w:pStyle w:val="9161"/>
      <w:suff w:val="space"/>
      <w:lvlText w:val="[%1]"/>
      <w:lvlJc w:val="left"/>
      <w:pPr>
        <w:ind w:left="440" w:hanging="44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98230E9"/>
    <w:multiLevelType w:val="hybridMultilevel"/>
    <w:tmpl w:val="D14A8862"/>
    <w:lvl w:ilvl="0" w:tplc="32B6F846">
      <w:start w:val="1"/>
      <w:numFmt w:val="decimal"/>
      <w:suff w:val="nothing"/>
      <w:lvlText w:val="%1"/>
      <w:lvlJc w:val="center"/>
      <w:pPr>
        <w:ind w:left="709" w:firstLine="0"/>
      </w:pPr>
      <w:rPr>
        <w:rFonts w:ascii="Times New Roman" w:hAnsi="Times New Roman" w:hint="default"/>
        <w:spacing w:val="0"/>
        <w:kern w:val="0"/>
      </w:rPr>
    </w:lvl>
    <w:lvl w:ilvl="1" w:tplc="04090019">
      <w:start w:val="1"/>
      <w:numFmt w:val="lowerLetter"/>
      <w:lvlText w:val="%2)"/>
      <w:lvlJc w:val="left"/>
      <w:pPr>
        <w:ind w:left="2849" w:hanging="440"/>
      </w:pPr>
    </w:lvl>
    <w:lvl w:ilvl="2" w:tplc="0409001B" w:tentative="1">
      <w:start w:val="1"/>
      <w:numFmt w:val="lowerRoman"/>
      <w:lvlText w:val="%3."/>
      <w:lvlJc w:val="right"/>
      <w:pPr>
        <w:ind w:left="3289" w:hanging="440"/>
      </w:pPr>
    </w:lvl>
    <w:lvl w:ilvl="3" w:tplc="0409000F" w:tentative="1">
      <w:start w:val="1"/>
      <w:numFmt w:val="decimal"/>
      <w:lvlText w:val="%4."/>
      <w:lvlJc w:val="left"/>
      <w:pPr>
        <w:ind w:left="3729" w:hanging="440"/>
      </w:pPr>
    </w:lvl>
    <w:lvl w:ilvl="4" w:tplc="04090019" w:tentative="1">
      <w:start w:val="1"/>
      <w:numFmt w:val="lowerLetter"/>
      <w:lvlText w:val="%5)"/>
      <w:lvlJc w:val="left"/>
      <w:pPr>
        <w:ind w:left="4169" w:hanging="440"/>
      </w:pPr>
    </w:lvl>
    <w:lvl w:ilvl="5" w:tplc="0409001B" w:tentative="1">
      <w:start w:val="1"/>
      <w:numFmt w:val="lowerRoman"/>
      <w:lvlText w:val="%6."/>
      <w:lvlJc w:val="right"/>
      <w:pPr>
        <w:ind w:left="4609" w:hanging="440"/>
      </w:pPr>
    </w:lvl>
    <w:lvl w:ilvl="6" w:tplc="0409000F" w:tentative="1">
      <w:start w:val="1"/>
      <w:numFmt w:val="decimal"/>
      <w:lvlText w:val="%7."/>
      <w:lvlJc w:val="left"/>
      <w:pPr>
        <w:ind w:left="5049" w:hanging="440"/>
      </w:pPr>
    </w:lvl>
    <w:lvl w:ilvl="7" w:tplc="04090019" w:tentative="1">
      <w:start w:val="1"/>
      <w:numFmt w:val="lowerLetter"/>
      <w:lvlText w:val="%8)"/>
      <w:lvlJc w:val="left"/>
      <w:pPr>
        <w:ind w:left="5489" w:hanging="440"/>
      </w:pPr>
    </w:lvl>
    <w:lvl w:ilvl="8" w:tplc="0409001B" w:tentative="1">
      <w:start w:val="1"/>
      <w:numFmt w:val="lowerRoman"/>
      <w:lvlText w:val="%9."/>
      <w:lvlJc w:val="right"/>
      <w:pPr>
        <w:ind w:left="5929" w:hanging="440"/>
      </w:pPr>
    </w:lvl>
  </w:abstractNum>
  <w:abstractNum w:abstractNumId="13" w15:restartNumberingAfterBreak="0">
    <w:nsid w:val="7F3A16E2"/>
    <w:multiLevelType w:val="hybridMultilevel"/>
    <w:tmpl w:val="0C542CC4"/>
    <w:lvl w:ilvl="0" w:tplc="AC8E594C">
      <w:start w:val="1"/>
      <w:numFmt w:val="bullet"/>
      <w:pStyle w:val="914"/>
      <w:suff w:val="space"/>
      <w:lvlText w:val=""/>
      <w:lvlJc w:val="left"/>
      <w:pPr>
        <w:ind w:left="92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8" w:hanging="440"/>
      </w:pPr>
      <w:rPr>
        <w:rFonts w:ascii="Wingdings" w:hAnsi="Wingdings" w:hint="default"/>
      </w:rPr>
    </w:lvl>
  </w:abstractNum>
  <w:num w:numId="1" w16cid:durableId="3216673">
    <w:abstractNumId w:val="8"/>
  </w:num>
  <w:num w:numId="2" w16cid:durableId="2035571401">
    <w:abstractNumId w:val="4"/>
  </w:num>
  <w:num w:numId="3" w16cid:durableId="1350109337">
    <w:abstractNumId w:val="1"/>
  </w:num>
  <w:num w:numId="4" w16cid:durableId="2022853573">
    <w:abstractNumId w:val="2"/>
  </w:num>
  <w:num w:numId="5" w16cid:durableId="996415957">
    <w:abstractNumId w:val="3"/>
  </w:num>
  <w:num w:numId="6" w16cid:durableId="13769712">
    <w:abstractNumId w:val="10"/>
  </w:num>
  <w:num w:numId="7" w16cid:durableId="1863324582">
    <w:abstractNumId w:val="13"/>
  </w:num>
  <w:num w:numId="8" w16cid:durableId="1699771251">
    <w:abstractNumId w:val="13"/>
    <w:lvlOverride w:ilvl="0">
      <w:startOverride w:val="1"/>
    </w:lvlOverride>
  </w:num>
  <w:num w:numId="9" w16cid:durableId="1952128591">
    <w:abstractNumId w:val="9"/>
  </w:num>
  <w:num w:numId="10" w16cid:durableId="644119604">
    <w:abstractNumId w:val="9"/>
    <w:lvlOverride w:ilvl="0">
      <w:startOverride w:val="1"/>
    </w:lvlOverride>
  </w:num>
  <w:num w:numId="11" w16cid:durableId="184486618">
    <w:abstractNumId w:val="11"/>
  </w:num>
  <w:num w:numId="12" w16cid:durableId="2071611783">
    <w:abstractNumId w:val="6"/>
  </w:num>
  <w:num w:numId="13" w16cid:durableId="1945334306">
    <w:abstractNumId w:val="7"/>
  </w:num>
  <w:num w:numId="14" w16cid:durableId="380715285">
    <w:abstractNumId w:val="12"/>
  </w:num>
  <w:num w:numId="15" w16cid:durableId="1093016289">
    <w:abstractNumId w:val="5"/>
  </w:num>
  <w:num w:numId="16" w16cid:durableId="1276132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Fmt w:val="decimalEnclosedCircleChines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657"/>
    <w:rsid w:val="00004214"/>
    <w:rsid w:val="000113CB"/>
    <w:rsid w:val="0001390F"/>
    <w:rsid w:val="00083D44"/>
    <w:rsid w:val="000A66D1"/>
    <w:rsid w:val="000E0171"/>
    <w:rsid w:val="000E14C3"/>
    <w:rsid w:val="001041C7"/>
    <w:rsid w:val="00134FF3"/>
    <w:rsid w:val="00154893"/>
    <w:rsid w:val="001D16A0"/>
    <w:rsid w:val="001E0AB4"/>
    <w:rsid w:val="002003E6"/>
    <w:rsid w:val="00202031"/>
    <w:rsid w:val="002379E9"/>
    <w:rsid w:val="00256D92"/>
    <w:rsid w:val="002849B2"/>
    <w:rsid w:val="002B37BC"/>
    <w:rsid w:val="002E06A1"/>
    <w:rsid w:val="003077C6"/>
    <w:rsid w:val="00347F83"/>
    <w:rsid w:val="003750DB"/>
    <w:rsid w:val="003A2E2D"/>
    <w:rsid w:val="003B66C7"/>
    <w:rsid w:val="003F39A2"/>
    <w:rsid w:val="004001F8"/>
    <w:rsid w:val="0040473F"/>
    <w:rsid w:val="004131E4"/>
    <w:rsid w:val="00423A1A"/>
    <w:rsid w:val="004A2DE3"/>
    <w:rsid w:val="004E3E4A"/>
    <w:rsid w:val="004E51C8"/>
    <w:rsid w:val="00522075"/>
    <w:rsid w:val="005C0275"/>
    <w:rsid w:val="005C65FC"/>
    <w:rsid w:val="005F37AB"/>
    <w:rsid w:val="00612EBE"/>
    <w:rsid w:val="0062357B"/>
    <w:rsid w:val="00641698"/>
    <w:rsid w:val="0068526C"/>
    <w:rsid w:val="00702B7E"/>
    <w:rsid w:val="00706ED9"/>
    <w:rsid w:val="007322DF"/>
    <w:rsid w:val="007470E7"/>
    <w:rsid w:val="007B4941"/>
    <w:rsid w:val="007D6E47"/>
    <w:rsid w:val="00813991"/>
    <w:rsid w:val="00820C72"/>
    <w:rsid w:val="008324AE"/>
    <w:rsid w:val="00882CF7"/>
    <w:rsid w:val="00911925"/>
    <w:rsid w:val="00952C6D"/>
    <w:rsid w:val="00964E02"/>
    <w:rsid w:val="00965081"/>
    <w:rsid w:val="009F53E7"/>
    <w:rsid w:val="00A14010"/>
    <w:rsid w:val="00A30D33"/>
    <w:rsid w:val="00A51EB6"/>
    <w:rsid w:val="00A522C6"/>
    <w:rsid w:val="00A57F33"/>
    <w:rsid w:val="00A850B9"/>
    <w:rsid w:val="00AB229C"/>
    <w:rsid w:val="00AC3D71"/>
    <w:rsid w:val="00AE4E31"/>
    <w:rsid w:val="00B75C87"/>
    <w:rsid w:val="00BB3D42"/>
    <w:rsid w:val="00BF5415"/>
    <w:rsid w:val="00C0337F"/>
    <w:rsid w:val="00C101A7"/>
    <w:rsid w:val="00C30CAF"/>
    <w:rsid w:val="00C32875"/>
    <w:rsid w:val="00C37D28"/>
    <w:rsid w:val="00C47118"/>
    <w:rsid w:val="00C51EC6"/>
    <w:rsid w:val="00C543A9"/>
    <w:rsid w:val="00C61657"/>
    <w:rsid w:val="00C67E51"/>
    <w:rsid w:val="00CA16F7"/>
    <w:rsid w:val="00CA6248"/>
    <w:rsid w:val="00CD4B9F"/>
    <w:rsid w:val="00CF5A5B"/>
    <w:rsid w:val="00D003E4"/>
    <w:rsid w:val="00D6473B"/>
    <w:rsid w:val="00DB34C4"/>
    <w:rsid w:val="00E14389"/>
    <w:rsid w:val="00E25B88"/>
    <w:rsid w:val="00E3085E"/>
    <w:rsid w:val="00E3683C"/>
    <w:rsid w:val="00E76DA3"/>
    <w:rsid w:val="00E7714A"/>
    <w:rsid w:val="00EB7641"/>
    <w:rsid w:val="00F16289"/>
    <w:rsid w:val="00F16B4E"/>
    <w:rsid w:val="00F33633"/>
    <w:rsid w:val="00F96658"/>
    <w:rsid w:val="00FA02E5"/>
    <w:rsid w:val="00FC2CEB"/>
    <w:rsid w:val="00FD46F6"/>
    <w:rsid w:val="00FE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853364"/>
  <w14:defaultImageDpi w14:val="32767"/>
  <w15:chartTrackingRefBased/>
  <w15:docId w15:val="{947393B7-F8F1-45D8-926C-041A6E5DC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C72"/>
    <w:pPr>
      <w:spacing w:after="0"/>
    </w:pPr>
  </w:style>
  <w:style w:type="paragraph" w:styleId="1">
    <w:name w:val="heading 1"/>
    <w:basedOn w:val="a"/>
    <w:next w:val="a"/>
    <w:link w:val="10"/>
    <w:uiPriority w:val="9"/>
    <w:qFormat/>
    <w:rsid w:val="003B66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B6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66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6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6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6C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6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6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6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66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B6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6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66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66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66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66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66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66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66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6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6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66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6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66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66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66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6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66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66C7"/>
    <w:rPr>
      <w:b/>
      <w:bCs/>
      <w:smallCaps/>
      <w:color w:val="0F4761" w:themeColor="accent1" w:themeShade="BF"/>
      <w:spacing w:val="5"/>
    </w:rPr>
  </w:style>
  <w:style w:type="paragraph" w:customStyle="1" w:styleId="00">
    <w:name w:val="00_正文"/>
    <w:basedOn w:val="a"/>
    <w:link w:val="000"/>
    <w:qFormat/>
    <w:rsid w:val="00A14010"/>
    <w:pPr>
      <w:spacing w:line="440" w:lineRule="exact"/>
      <w:ind w:firstLineChars="200" w:firstLine="200"/>
    </w:pPr>
    <w:rPr>
      <w:rFonts w:ascii="Times New Roman" w:eastAsia="宋体" w:hAnsi="Times New Roman"/>
      <w:spacing w:val="2"/>
      <w:sz w:val="24"/>
    </w:rPr>
  </w:style>
  <w:style w:type="paragraph" w:customStyle="1" w:styleId="010">
    <w:name w:val="010_标题"/>
    <w:basedOn w:val="00"/>
    <w:next w:val="900"/>
    <w:qFormat/>
    <w:rsid w:val="00A14010"/>
    <w:pPr>
      <w:adjustRightInd w:val="0"/>
      <w:spacing w:afterLines="100" w:after="100" w:line="360" w:lineRule="auto"/>
      <w:ind w:firstLineChars="0" w:firstLine="0"/>
      <w:jc w:val="center"/>
      <w:outlineLvl w:val="0"/>
    </w:pPr>
    <w:rPr>
      <w:b/>
      <w:smallCaps/>
      <w:spacing w:val="30"/>
      <w:sz w:val="32"/>
    </w:rPr>
  </w:style>
  <w:style w:type="paragraph" w:customStyle="1" w:styleId="900">
    <w:name w:val="900_摘要"/>
    <w:basedOn w:val="010"/>
    <w:next w:val="00"/>
    <w:qFormat/>
    <w:rsid w:val="00A14010"/>
    <w:pPr>
      <w:adjustRightInd/>
      <w:spacing w:afterLines="50" w:after="50"/>
      <w:outlineLvl w:val="9"/>
    </w:pPr>
    <w:rPr>
      <w:spacing w:val="60"/>
      <w:kern w:val="0"/>
      <w:sz w:val="30"/>
    </w:rPr>
  </w:style>
  <w:style w:type="paragraph" w:customStyle="1" w:styleId="001">
    <w:name w:val="001_顶真正文"/>
    <w:basedOn w:val="00"/>
    <w:link w:val="0010"/>
    <w:qFormat/>
    <w:rsid w:val="00A14010"/>
    <w:pPr>
      <w:ind w:firstLineChars="0" w:firstLine="0"/>
    </w:pPr>
  </w:style>
  <w:style w:type="paragraph" w:customStyle="1" w:styleId="011">
    <w:name w:val="011_一级标题"/>
    <w:basedOn w:val="a9"/>
    <w:next w:val="00"/>
    <w:qFormat/>
    <w:rsid w:val="00C67E51"/>
    <w:pPr>
      <w:numPr>
        <w:numId w:val="1"/>
      </w:numPr>
      <w:spacing w:line="240" w:lineRule="auto"/>
      <w:jc w:val="center"/>
      <w:outlineLvl w:val="0"/>
    </w:pPr>
    <w:rPr>
      <w:rFonts w:ascii="Times New Roman" w:eastAsia="宋体" w:hAnsi="Times New Roman"/>
      <w:b/>
      <w:smallCaps/>
      <w:spacing w:val="40"/>
      <w:sz w:val="28"/>
    </w:rPr>
  </w:style>
  <w:style w:type="paragraph" w:customStyle="1" w:styleId="012">
    <w:name w:val="012_二级标题"/>
    <w:basedOn w:val="00"/>
    <w:next w:val="00"/>
    <w:qFormat/>
    <w:rsid w:val="00134FF3"/>
    <w:pPr>
      <w:numPr>
        <w:ilvl w:val="2"/>
        <w:numId w:val="1"/>
      </w:numPr>
      <w:ind w:firstLineChars="0"/>
      <w:outlineLvl w:val="1"/>
    </w:pPr>
    <w:rPr>
      <w:b/>
    </w:rPr>
  </w:style>
  <w:style w:type="paragraph" w:customStyle="1" w:styleId="9101">
    <w:name w:val="910_1._项目编号"/>
    <w:basedOn w:val="00"/>
    <w:qFormat/>
    <w:rsid w:val="00256D92"/>
    <w:pPr>
      <w:numPr>
        <w:numId w:val="2"/>
      </w:numPr>
      <w:ind w:firstLineChars="0"/>
    </w:pPr>
  </w:style>
  <w:style w:type="table" w:styleId="ae">
    <w:name w:val="Table Grid"/>
    <w:basedOn w:val="a1"/>
    <w:uiPriority w:val="39"/>
    <w:rsid w:val="00004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13">
    <w:name w:val="013_三级标题"/>
    <w:basedOn w:val="012"/>
    <w:next w:val="00"/>
    <w:qFormat/>
    <w:rsid w:val="00134FF3"/>
    <w:pPr>
      <w:numPr>
        <w:ilvl w:val="3"/>
      </w:numPr>
      <w:outlineLvl w:val="2"/>
    </w:pPr>
  </w:style>
  <w:style w:type="paragraph" w:customStyle="1" w:styleId="911">
    <w:name w:val="911_■_项目编号"/>
    <w:basedOn w:val="001"/>
    <w:next w:val="00"/>
    <w:qFormat/>
    <w:rsid w:val="0001390F"/>
    <w:pPr>
      <w:numPr>
        <w:numId w:val="3"/>
      </w:numPr>
    </w:pPr>
  </w:style>
  <w:style w:type="paragraph" w:customStyle="1" w:styleId="999">
    <w:name w:val="999作废"/>
    <w:basedOn w:val="001"/>
    <w:next w:val="00"/>
    <w:link w:val="9990"/>
    <w:rsid w:val="0001390F"/>
  </w:style>
  <w:style w:type="paragraph" w:customStyle="1" w:styleId="913Step1">
    <w:name w:val="913_Step1._编号"/>
    <w:basedOn w:val="001"/>
    <w:qFormat/>
    <w:rsid w:val="000A66D1"/>
    <w:pPr>
      <w:numPr>
        <w:numId w:val="6"/>
      </w:numPr>
      <w:ind w:left="794" w:hanging="794"/>
    </w:pPr>
  </w:style>
  <w:style w:type="paragraph" w:customStyle="1" w:styleId="9121">
    <w:name w:val="912_1)_项目编号"/>
    <w:basedOn w:val="999"/>
    <w:next w:val="00"/>
    <w:link w:val="91210"/>
    <w:qFormat/>
    <w:rsid w:val="000A66D1"/>
    <w:pPr>
      <w:numPr>
        <w:numId w:val="5"/>
      </w:numPr>
    </w:pPr>
  </w:style>
  <w:style w:type="character" w:customStyle="1" w:styleId="000">
    <w:name w:val="00_正文 字符"/>
    <w:basedOn w:val="a0"/>
    <w:link w:val="00"/>
    <w:rsid w:val="000A66D1"/>
    <w:rPr>
      <w:rFonts w:ascii="Times New Roman" w:eastAsia="宋体" w:hAnsi="Times New Roman"/>
      <w:spacing w:val="2"/>
      <w:sz w:val="24"/>
    </w:rPr>
  </w:style>
  <w:style w:type="character" w:customStyle="1" w:styleId="0010">
    <w:name w:val="001_顶真正文 字符"/>
    <w:basedOn w:val="000"/>
    <w:link w:val="001"/>
    <w:rsid w:val="000A66D1"/>
    <w:rPr>
      <w:rFonts w:ascii="Times New Roman" w:eastAsia="宋体" w:hAnsi="Times New Roman"/>
      <w:spacing w:val="2"/>
      <w:sz w:val="24"/>
    </w:rPr>
  </w:style>
  <w:style w:type="character" w:customStyle="1" w:styleId="9990">
    <w:name w:val="999作废 字符"/>
    <w:basedOn w:val="0010"/>
    <w:link w:val="999"/>
    <w:rsid w:val="000A66D1"/>
    <w:rPr>
      <w:rFonts w:ascii="Times New Roman" w:eastAsia="宋体" w:hAnsi="Times New Roman"/>
      <w:spacing w:val="2"/>
      <w:sz w:val="24"/>
    </w:rPr>
  </w:style>
  <w:style w:type="character" w:customStyle="1" w:styleId="91210">
    <w:name w:val="912_1)_项目编号 字符"/>
    <w:basedOn w:val="9990"/>
    <w:link w:val="9121"/>
    <w:rsid w:val="000A66D1"/>
    <w:rPr>
      <w:rFonts w:ascii="Times New Roman" w:eastAsia="宋体" w:hAnsi="Times New Roman"/>
      <w:spacing w:val="2"/>
      <w:sz w:val="24"/>
    </w:rPr>
  </w:style>
  <w:style w:type="paragraph" w:customStyle="1" w:styleId="914">
    <w:name w:val="914_😊_恐怖笑脸"/>
    <w:basedOn w:val="00"/>
    <w:qFormat/>
    <w:rsid w:val="00C51EC6"/>
    <w:pPr>
      <w:numPr>
        <w:numId w:val="7"/>
      </w:numPr>
      <w:ind w:left="760" w:firstLineChars="0" w:hanging="272"/>
    </w:pPr>
  </w:style>
  <w:style w:type="paragraph" w:customStyle="1" w:styleId="915">
    <w:name w:val="915_🥺_恐怖哭脸"/>
    <w:basedOn w:val="00"/>
    <w:qFormat/>
    <w:rsid w:val="00C51EC6"/>
    <w:pPr>
      <w:numPr>
        <w:numId w:val="9"/>
      </w:numPr>
      <w:ind w:left="760" w:firstLineChars="0" w:hanging="272"/>
    </w:pPr>
  </w:style>
  <w:style w:type="paragraph" w:customStyle="1" w:styleId="9161">
    <w:name w:val="916_[1]_引用编号"/>
    <w:basedOn w:val="001"/>
    <w:qFormat/>
    <w:rsid w:val="00C51EC6"/>
    <w:pPr>
      <w:numPr>
        <w:numId w:val="11"/>
      </w:numPr>
      <w:ind w:left="352" w:hanging="352"/>
    </w:pPr>
  </w:style>
  <w:style w:type="table" w:customStyle="1" w:styleId="020">
    <w:name w:val="020_表格内部"/>
    <w:basedOn w:val="a1"/>
    <w:uiPriority w:val="99"/>
    <w:rsid w:val="00E3683C"/>
    <w:pPr>
      <w:spacing w:after="0" w:line="240" w:lineRule="auto"/>
    </w:pPr>
    <w:rPr>
      <w:rFonts w:ascii="Times New Roman" w:eastAsia="宋体" w:hAnsi="Times New Roman"/>
      <w:sz w:val="24"/>
    </w:rPr>
    <w:tblPr/>
    <w:tcPr>
      <w:shd w:val="clear" w:color="auto" w:fill="FFFFFF" w:themeFill="background1"/>
    </w:tcPr>
  </w:style>
  <w:style w:type="paragraph" w:customStyle="1" w:styleId="0200">
    <w:name w:val="020_表格文本"/>
    <w:basedOn w:val="00"/>
    <w:qFormat/>
    <w:rsid w:val="00E3683C"/>
    <w:pPr>
      <w:spacing w:line="240" w:lineRule="atLeast"/>
      <w:ind w:firstLineChars="0" w:firstLine="0"/>
    </w:pPr>
  </w:style>
  <w:style w:type="paragraph" w:customStyle="1" w:styleId="MTDisplayEquation">
    <w:name w:val="MTDisplayEquation"/>
    <w:basedOn w:val="001"/>
    <w:next w:val="a"/>
    <w:link w:val="MTDisplayEquation0"/>
    <w:rsid w:val="005C0275"/>
    <w:pPr>
      <w:tabs>
        <w:tab w:val="center" w:pos="4480"/>
        <w:tab w:val="right" w:pos="8960"/>
      </w:tabs>
      <w:spacing w:line="240" w:lineRule="atLeast"/>
    </w:pPr>
  </w:style>
  <w:style w:type="character" w:customStyle="1" w:styleId="MTDisplayEquation0">
    <w:name w:val="MTDisplayEquation 字符"/>
    <w:basedOn w:val="0010"/>
    <w:link w:val="MTDisplayEquation"/>
    <w:rsid w:val="005C0275"/>
    <w:rPr>
      <w:rFonts w:ascii="Times New Roman" w:eastAsia="宋体" w:hAnsi="Times New Roman"/>
      <w:spacing w:val="2"/>
      <w:sz w:val="24"/>
    </w:rPr>
  </w:style>
  <w:style w:type="paragraph" w:customStyle="1" w:styleId="030">
    <w:name w:val="030_居中图片"/>
    <w:basedOn w:val="00"/>
    <w:next w:val="00"/>
    <w:qFormat/>
    <w:rsid w:val="00AE4E31"/>
    <w:pPr>
      <w:spacing w:line="240" w:lineRule="atLeast"/>
      <w:ind w:firstLineChars="0" w:firstLine="0"/>
      <w:jc w:val="center"/>
    </w:pPr>
  </w:style>
  <w:style w:type="paragraph" w:styleId="af">
    <w:name w:val="caption"/>
    <w:basedOn w:val="a"/>
    <w:next w:val="a"/>
    <w:uiPriority w:val="35"/>
    <w:unhideWhenUsed/>
    <w:qFormat/>
    <w:rsid w:val="0040473F"/>
    <w:pPr>
      <w:spacing w:line="240" w:lineRule="exact"/>
    </w:pPr>
    <w:rPr>
      <w:rFonts w:asciiTheme="majorHAnsi" w:eastAsia="黑体" w:hAnsiTheme="majorHAnsi" w:cstheme="majorBidi"/>
      <w:sz w:val="20"/>
      <w:szCs w:val="20"/>
    </w:rPr>
  </w:style>
  <w:style w:type="paragraph" w:styleId="af0">
    <w:name w:val="footnote text"/>
    <w:basedOn w:val="a"/>
    <w:link w:val="af1"/>
    <w:uiPriority w:val="99"/>
    <w:semiHidden/>
    <w:unhideWhenUsed/>
    <w:rsid w:val="0040473F"/>
    <w:pPr>
      <w:snapToGrid w:val="0"/>
      <w:spacing w:line="200" w:lineRule="exact"/>
    </w:pPr>
    <w:rPr>
      <w:sz w:val="18"/>
      <w:szCs w:val="18"/>
    </w:rPr>
  </w:style>
  <w:style w:type="character" w:customStyle="1" w:styleId="af1">
    <w:name w:val="脚注文本 字符"/>
    <w:basedOn w:val="a0"/>
    <w:link w:val="af0"/>
    <w:uiPriority w:val="99"/>
    <w:semiHidden/>
    <w:rsid w:val="0040473F"/>
    <w:rPr>
      <w:sz w:val="18"/>
      <w:szCs w:val="18"/>
    </w:rPr>
  </w:style>
  <w:style w:type="character" w:styleId="af2">
    <w:name w:val="footnote reference"/>
    <w:basedOn w:val="a0"/>
    <w:uiPriority w:val="99"/>
    <w:semiHidden/>
    <w:unhideWhenUsed/>
    <w:rsid w:val="0040473F"/>
    <w:rPr>
      <w:vertAlign w:val="superscript"/>
    </w:rPr>
  </w:style>
  <w:style w:type="paragraph" w:styleId="af3">
    <w:name w:val="header"/>
    <w:basedOn w:val="a"/>
    <w:link w:val="af4"/>
    <w:uiPriority w:val="99"/>
    <w:unhideWhenUsed/>
    <w:rsid w:val="00BF541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BF5415"/>
    <w:rPr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BF541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BF5415"/>
    <w:rPr>
      <w:sz w:val="18"/>
      <w:szCs w:val="18"/>
    </w:rPr>
  </w:style>
  <w:style w:type="character" w:customStyle="1" w:styleId="MTEquationSection">
    <w:name w:val="MTEquationSection"/>
    <w:basedOn w:val="a0"/>
    <w:rsid w:val="005C0275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1_BOOK&#20204;\09_&#20854;&#20182;\00_word&#26631;&#20934;&#27169;&#26495;\&#25968;&#27169;&#26631;&#20934;&#27169;&#26495;(%20&#39044;&#22635;&#20805;%20&#23439;%20)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C5772-5662-4FB1-B56F-07A53334A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数模标准模板( 预填充 宏 ).dotm</Template>
  <TotalTime>52</TotalTime>
  <Pages>19</Pages>
  <Words>3705</Words>
  <Characters>15787</Characters>
  <Application>Microsoft Office Word</Application>
  <DocSecurity>0</DocSecurity>
  <Lines>1754</Lines>
  <Paragraphs>1771</Paragraphs>
  <ScaleCrop>false</ScaleCrop>
  <Company/>
  <LinksUpToDate>false</LinksUpToDate>
  <CharactersWithSpaces>17721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香霖堂的茶叶</dc:creator>
  <cp:keywords/>
  <dc:description/>
  <cp:lastModifiedBy>香霖堂的茶叶</cp:lastModifiedBy>
  <cp:revision>9</cp:revision>
  <dcterms:created xsi:type="dcterms:W3CDTF">2025-10-07T16:42:00Z</dcterms:created>
  <dcterms:modified xsi:type="dcterms:W3CDTF">2025-10-07T17:35:00Z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