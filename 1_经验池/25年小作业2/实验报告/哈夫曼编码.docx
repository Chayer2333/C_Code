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63915" w14:textId="5CDB3869" w:rsidR="00083D44" w:rsidRDefault="00025C10" w:rsidP="00025C10">
      <w:pPr>
        <w:pStyle w:val="00"/>
        <w:ind w:firstLineChars="0" w:firstLine="0"/>
        <w:rPr>
          <w:rFonts w:hint="eastAsia"/>
        </w:rPr>
      </w:pPr>
      <w:r>
        <w:rPr>
          <w:rFonts w:hint="eastAsia"/>
        </w:rPr>
        <w:t>哈夫曼编码</w:t>
      </w:r>
    </w:p>
    <w:tbl>
      <w:tblPr>
        <w:tblStyle w:val="ae"/>
        <w:tblW w:w="0" w:type="auto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21"/>
        <w:gridCol w:w="8521"/>
      </w:tblGrid>
      <w:tr w:rsidR="00A30D33" w14:paraId="4C58CABA" w14:textId="77777777" w:rsidTr="00952C6D">
        <w:tc>
          <w:tcPr>
            <w:tcW w:w="8948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008CACC" w14:textId="2C0B0F85" w:rsidR="00A30D33" w:rsidRPr="00083D44" w:rsidRDefault="00025C10" w:rsidP="00A30D33">
            <w:pPr>
              <w:pStyle w:val="001"/>
              <w:spacing w:line="360" w:lineRule="exact"/>
              <w:jc w:val="both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2024040731192_</w:t>
            </w:r>
            <w:r>
              <w:rPr>
                <w:rFonts w:hint="eastAsia"/>
              </w:rPr>
              <w:t>李畅</w:t>
            </w:r>
            <w:r>
              <w:rPr>
                <w:rFonts w:hint="eastAsia"/>
              </w:rPr>
              <w:t>_KS4.cpp</w:t>
            </w:r>
          </w:p>
        </w:tc>
      </w:tr>
      <w:tr w:rsidR="005C0275" w14:paraId="4A46A0A1" w14:textId="77777777" w:rsidTr="00952C6D">
        <w:trPr>
          <w:trHeight w:val="64"/>
        </w:trPr>
        <w:tc>
          <w:tcPr>
            <w:tcW w:w="421" w:type="dxa"/>
            <w:tcBorders>
              <w:top w:val="threeDEmboss" w:sz="6" w:space="0" w:color="auto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661A84" w14:textId="77777777" w:rsidR="005C0275" w:rsidRPr="005C0275" w:rsidRDefault="005C027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threeDEmboss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3913DE5E" w14:textId="6F22CB71" w:rsidR="005C0275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#include &lt;</w:t>
            </w:r>
            <w:proofErr w:type="spellStart"/>
            <w:r>
              <w:rPr>
                <w:b/>
                <w:bCs/>
              </w:rPr>
              <w:t>stdio.h</w:t>
            </w:r>
            <w:proofErr w:type="spellEnd"/>
            <w:r>
              <w:rPr>
                <w:b/>
                <w:bCs/>
              </w:rPr>
              <w:t>&gt;</w:t>
            </w:r>
          </w:p>
        </w:tc>
      </w:tr>
      <w:tr w:rsidR="005C0275" w14:paraId="3E974E5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8D0A39" w14:textId="77777777" w:rsidR="005C0275" w:rsidRPr="005C0275" w:rsidRDefault="005C027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CDD5FE" w14:textId="24E3A5DD" w:rsidR="005C0275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#include &lt;</w:t>
            </w:r>
            <w:proofErr w:type="spellStart"/>
            <w:r>
              <w:rPr>
                <w:b/>
                <w:bCs/>
              </w:rPr>
              <w:t>stdlib.h</w:t>
            </w:r>
            <w:proofErr w:type="spellEnd"/>
            <w:r>
              <w:rPr>
                <w:b/>
                <w:bCs/>
              </w:rPr>
              <w:t>&gt;</w:t>
            </w:r>
          </w:p>
        </w:tc>
      </w:tr>
      <w:tr w:rsidR="00025C10" w14:paraId="7F75B5A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1EEA5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10E6DF" w14:textId="4C5ED3D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#include &lt;</w:t>
            </w:r>
            <w:proofErr w:type="spellStart"/>
            <w:r>
              <w:rPr>
                <w:b/>
                <w:bCs/>
              </w:rPr>
              <w:t>string.h</w:t>
            </w:r>
            <w:proofErr w:type="spellEnd"/>
            <w:r>
              <w:rPr>
                <w:b/>
                <w:bCs/>
              </w:rPr>
              <w:t>&gt;</w:t>
            </w:r>
          </w:p>
        </w:tc>
      </w:tr>
      <w:tr w:rsidR="00025C10" w14:paraId="42B0130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A07AC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930EEB" w14:textId="6CF1E70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#include &lt;</w:t>
            </w:r>
            <w:proofErr w:type="spellStart"/>
            <w:r>
              <w:rPr>
                <w:b/>
                <w:bCs/>
              </w:rPr>
              <w:t>limits.h</w:t>
            </w:r>
            <w:proofErr w:type="spellEnd"/>
            <w:r>
              <w:rPr>
                <w:b/>
                <w:bCs/>
              </w:rPr>
              <w:t>&gt;</w:t>
            </w:r>
          </w:p>
        </w:tc>
      </w:tr>
      <w:tr w:rsidR="00025C10" w14:paraId="407B9C2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91E91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A8BD87" w14:textId="1738BE0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#include &lt;iostream&gt;</w:t>
            </w:r>
          </w:p>
        </w:tc>
      </w:tr>
      <w:tr w:rsidR="00025C10" w14:paraId="1D371B5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1185C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45AE28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288F3DC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59EE8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20CE17" w14:textId="76DFCFB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using namespace std;</w:t>
            </w:r>
          </w:p>
        </w:tc>
      </w:tr>
      <w:tr w:rsidR="00025C10" w14:paraId="10985A3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DFAB1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B33F82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6CCA5D7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2BE24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94DC0A" w14:textId="033074E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#define MAX_LEAF 256</w:t>
            </w:r>
          </w:p>
        </w:tc>
      </w:tr>
      <w:tr w:rsidR="00025C10" w14:paraId="174D647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8C1F9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A4BF58" w14:textId="77A63DC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#define MAX_NODE (2*MAX_LEAF-1)</w:t>
            </w:r>
          </w:p>
        </w:tc>
      </w:tr>
      <w:tr w:rsidR="00025C10" w14:paraId="6B4CB20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384D2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F40ABC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7330DB5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3FF6D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EE68A2" w14:textId="5468F0B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typedef struct </w:t>
            </w:r>
            <w:proofErr w:type="spellStart"/>
            <w:r>
              <w:rPr>
                <w:b/>
                <w:bCs/>
              </w:rPr>
              <w:t>HTNode</w:t>
            </w:r>
            <w:proofErr w:type="spellEnd"/>
          </w:p>
        </w:tc>
      </w:tr>
      <w:tr w:rsidR="00025C10" w14:paraId="2EB8D78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BF4AF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ABBE85" w14:textId="58E7455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025C10" w14:paraId="76F6DB5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13ABB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AFDE7A" w14:textId="3B5B0E0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char data;        // </w:t>
            </w:r>
            <w:r>
              <w:rPr>
                <w:rFonts w:hint="eastAsia"/>
                <w:b/>
                <w:bCs/>
              </w:rPr>
              <w:t>字符</w:t>
            </w:r>
          </w:p>
        </w:tc>
      </w:tr>
      <w:tr w:rsidR="00025C10" w14:paraId="0E25D87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C3AA2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632F9A" w14:textId="2F3678C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int weight;       // </w:t>
            </w:r>
            <w:r>
              <w:rPr>
                <w:rFonts w:hint="eastAsia"/>
                <w:b/>
                <w:bCs/>
              </w:rPr>
              <w:t>权重</w:t>
            </w:r>
          </w:p>
        </w:tc>
      </w:tr>
      <w:tr w:rsidR="00025C10" w14:paraId="49D3AF7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D2BA6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473546" w14:textId="57C3B69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parent, </w:t>
            </w:r>
            <w:proofErr w:type="spellStart"/>
            <w:r>
              <w:rPr>
                <w:b/>
                <w:bCs/>
              </w:rPr>
              <w:t>lchild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rchild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025C10" w14:paraId="49CDB4E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8D3BC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3C2E6C" w14:textId="0A40B25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} </w:t>
            </w:r>
            <w:proofErr w:type="spellStart"/>
            <w:r>
              <w:rPr>
                <w:b/>
                <w:bCs/>
              </w:rPr>
              <w:t>HTNode</w:t>
            </w:r>
            <w:proofErr w:type="spellEnd"/>
            <w:r>
              <w:rPr>
                <w:b/>
                <w:bCs/>
              </w:rPr>
              <w:t>, *</w:t>
            </w:r>
            <w:proofErr w:type="spellStart"/>
            <w:r>
              <w:rPr>
                <w:b/>
                <w:bCs/>
              </w:rPr>
              <w:t>HuffmanTree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025C10" w14:paraId="7304AC3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97337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9E67E5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750EB71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54E58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F5DC3B" w14:textId="6F05CA1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typedef char **</w:t>
            </w:r>
            <w:proofErr w:type="spellStart"/>
            <w:r>
              <w:rPr>
                <w:rFonts w:hint="eastAsia"/>
                <w:b/>
                <w:bCs/>
              </w:rPr>
              <w:t>HuffmanCode</w:t>
            </w:r>
            <w:proofErr w:type="spellEnd"/>
            <w:r>
              <w:rPr>
                <w:rFonts w:hint="eastAsia"/>
                <w:b/>
                <w:bCs/>
              </w:rPr>
              <w:t xml:space="preserve">; // </w:t>
            </w:r>
            <w:r>
              <w:rPr>
                <w:rFonts w:hint="eastAsia"/>
                <w:b/>
                <w:bCs/>
              </w:rPr>
              <w:t>存储哈夫曼编码</w:t>
            </w:r>
          </w:p>
        </w:tc>
      </w:tr>
      <w:tr w:rsidR="00025C10" w14:paraId="31968F6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995A1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23057E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1809EDA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673A5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352645" w14:textId="4C27513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</w:t>
            </w:r>
            <w:proofErr w:type="spellStart"/>
            <w:r>
              <w:rPr>
                <w:rFonts w:hint="eastAsia"/>
                <w:b/>
                <w:bCs/>
              </w:rPr>
              <w:t>InitHuffmanTree</w:t>
            </w:r>
            <w:proofErr w:type="spellEnd"/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HuffmanTree</w:t>
            </w:r>
            <w:proofErr w:type="spellEnd"/>
            <w:r>
              <w:rPr>
                <w:rFonts w:hint="eastAsia"/>
                <w:b/>
                <w:bCs/>
              </w:rPr>
              <w:t xml:space="preserve"> *HT, int n);                         // </w:t>
            </w:r>
            <w:r>
              <w:rPr>
                <w:rFonts w:hint="eastAsia"/>
                <w:b/>
                <w:bCs/>
              </w:rPr>
              <w:t>初始化哈夫曼树</w:t>
            </w:r>
          </w:p>
        </w:tc>
      </w:tr>
      <w:tr w:rsidR="00025C10" w14:paraId="139F354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2C677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8B433C" w14:textId="1B646C8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</w:t>
            </w:r>
            <w:proofErr w:type="spellStart"/>
            <w:r>
              <w:rPr>
                <w:rFonts w:hint="eastAsia"/>
                <w:b/>
                <w:bCs/>
              </w:rPr>
              <w:t>DestroyHuffmanTree</w:t>
            </w:r>
            <w:proofErr w:type="spellEnd"/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HuffmanTree</w:t>
            </w:r>
            <w:proofErr w:type="spellEnd"/>
            <w:r>
              <w:rPr>
                <w:rFonts w:hint="eastAsia"/>
                <w:b/>
                <w:bCs/>
              </w:rPr>
              <w:t xml:space="preserve"> *HT);                             // </w:t>
            </w:r>
            <w:r>
              <w:rPr>
                <w:rFonts w:hint="eastAsia"/>
                <w:b/>
                <w:bCs/>
              </w:rPr>
              <w:t>销毁哈夫曼树</w:t>
            </w:r>
          </w:p>
        </w:tc>
      </w:tr>
      <w:tr w:rsidR="00025C10" w14:paraId="2F51189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995ED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D7D69C" w14:textId="76A32E1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void Select(</w:t>
            </w:r>
            <w:proofErr w:type="spellStart"/>
            <w:r>
              <w:rPr>
                <w:rFonts w:hint="eastAsia"/>
                <w:b/>
                <w:bCs/>
              </w:rPr>
              <w:t>HuffmanTree</w:t>
            </w:r>
            <w:proofErr w:type="spellEnd"/>
            <w:r>
              <w:rPr>
                <w:rFonts w:hint="eastAsia"/>
                <w:b/>
                <w:bCs/>
              </w:rPr>
              <w:t xml:space="preserve"> HT, int n, int *s1, int *s2);                 // </w:t>
            </w:r>
            <w:r>
              <w:rPr>
                <w:rFonts w:hint="eastAsia"/>
                <w:b/>
                <w:bCs/>
              </w:rPr>
              <w:t>选择两个最小权重的结点</w:t>
            </w:r>
          </w:p>
        </w:tc>
      </w:tr>
      <w:tr w:rsidR="00025C10" w14:paraId="5F74ED9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BDEED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8048C9" w14:textId="6D2BD5A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</w:t>
            </w:r>
            <w:proofErr w:type="spellStart"/>
            <w:r>
              <w:rPr>
                <w:rFonts w:hint="eastAsia"/>
                <w:b/>
                <w:bCs/>
              </w:rPr>
              <w:t>CreateHuffmanTree</w:t>
            </w:r>
            <w:proofErr w:type="spellEnd"/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HuffmanTree</w:t>
            </w:r>
            <w:proofErr w:type="spellEnd"/>
            <w:r>
              <w:rPr>
                <w:rFonts w:hint="eastAsia"/>
                <w:b/>
                <w:bCs/>
              </w:rPr>
              <w:t xml:space="preserve"> *HT, char *chars, int *w, int n);  // </w:t>
            </w:r>
            <w:r>
              <w:rPr>
                <w:rFonts w:hint="eastAsia"/>
                <w:b/>
                <w:bCs/>
              </w:rPr>
              <w:t>构建哈夫曼树</w:t>
            </w:r>
          </w:p>
        </w:tc>
      </w:tr>
      <w:tr w:rsidR="00025C10" w14:paraId="013A2CA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90753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ED35EB" w14:textId="45B196B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</w:t>
            </w:r>
            <w:proofErr w:type="spellStart"/>
            <w:r>
              <w:rPr>
                <w:rFonts w:hint="eastAsia"/>
                <w:b/>
                <w:bCs/>
              </w:rPr>
              <w:t>InitHuffmanCode</w:t>
            </w:r>
            <w:proofErr w:type="spellEnd"/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HuffmanCode</w:t>
            </w:r>
            <w:proofErr w:type="spellEnd"/>
            <w:r>
              <w:rPr>
                <w:rFonts w:hint="eastAsia"/>
                <w:b/>
                <w:bCs/>
              </w:rPr>
              <w:t xml:space="preserve"> *HC, int n);                         // </w:t>
            </w:r>
            <w:r>
              <w:rPr>
                <w:rFonts w:hint="eastAsia"/>
                <w:b/>
                <w:bCs/>
              </w:rPr>
              <w:t>初始化哈夫曼编码表</w:t>
            </w:r>
          </w:p>
        </w:tc>
      </w:tr>
      <w:tr w:rsidR="00025C10" w14:paraId="5A8996E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B41C9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B8E72E" w14:textId="48F05D0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</w:t>
            </w:r>
            <w:proofErr w:type="spellStart"/>
            <w:r>
              <w:rPr>
                <w:rFonts w:hint="eastAsia"/>
                <w:b/>
                <w:bCs/>
              </w:rPr>
              <w:t>DestroyHuffmanCode</w:t>
            </w:r>
            <w:proofErr w:type="spellEnd"/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HuffmanCode</w:t>
            </w:r>
            <w:proofErr w:type="spellEnd"/>
            <w:r>
              <w:rPr>
                <w:rFonts w:hint="eastAsia"/>
                <w:b/>
                <w:bCs/>
              </w:rPr>
              <w:t xml:space="preserve"> *HC, int n);                      // </w:t>
            </w:r>
            <w:r>
              <w:rPr>
                <w:rFonts w:hint="eastAsia"/>
                <w:b/>
                <w:bCs/>
              </w:rPr>
              <w:t>销毁哈夫曼编码表</w:t>
            </w:r>
          </w:p>
        </w:tc>
      </w:tr>
      <w:tr w:rsidR="00025C10" w14:paraId="66B064D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50B0D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9DFAEF" w14:textId="482D87E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</w:t>
            </w:r>
            <w:proofErr w:type="spellStart"/>
            <w:r>
              <w:rPr>
                <w:rFonts w:hint="eastAsia"/>
                <w:b/>
                <w:bCs/>
              </w:rPr>
              <w:t>CreateHuffmanCode</w:t>
            </w:r>
            <w:proofErr w:type="spellEnd"/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HuffmanTree</w:t>
            </w:r>
            <w:proofErr w:type="spellEnd"/>
            <w:r>
              <w:rPr>
                <w:rFonts w:hint="eastAsia"/>
                <w:b/>
                <w:bCs/>
              </w:rPr>
              <w:t xml:space="preserve"> HT, </w:t>
            </w:r>
            <w:proofErr w:type="spellStart"/>
            <w:r>
              <w:rPr>
                <w:rFonts w:hint="eastAsia"/>
                <w:b/>
                <w:bCs/>
              </w:rPr>
              <w:t>HuffmanCode</w:t>
            </w:r>
            <w:proofErr w:type="spellEnd"/>
            <w:r>
              <w:rPr>
                <w:rFonts w:hint="eastAsia"/>
                <w:b/>
                <w:bCs/>
              </w:rPr>
              <w:t xml:space="preserve"> *HC, int n);       // </w:t>
            </w:r>
            <w:r>
              <w:rPr>
                <w:rFonts w:hint="eastAsia"/>
                <w:b/>
                <w:bCs/>
              </w:rPr>
              <w:t>生成哈夫曼编码</w:t>
            </w:r>
          </w:p>
        </w:tc>
      </w:tr>
      <w:tr w:rsidR="00025C10" w14:paraId="00D11A2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56DA7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06F426" w14:textId="15C3386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</w:t>
            </w:r>
            <w:proofErr w:type="spellStart"/>
            <w:r>
              <w:rPr>
                <w:rFonts w:hint="eastAsia"/>
                <w:b/>
                <w:bCs/>
              </w:rPr>
              <w:t>DisplayHuffmanCode</w:t>
            </w:r>
            <w:proofErr w:type="spellEnd"/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HuffmanTree</w:t>
            </w:r>
            <w:proofErr w:type="spellEnd"/>
            <w:r>
              <w:rPr>
                <w:rFonts w:hint="eastAsia"/>
                <w:b/>
                <w:bCs/>
              </w:rPr>
              <w:t xml:space="preserve"> HT, </w:t>
            </w:r>
            <w:proofErr w:type="spellStart"/>
            <w:r>
              <w:rPr>
                <w:rFonts w:hint="eastAsia"/>
                <w:b/>
                <w:bCs/>
              </w:rPr>
              <w:t>HuffmanCode</w:t>
            </w:r>
            <w:proofErr w:type="spellEnd"/>
            <w:r>
              <w:rPr>
                <w:rFonts w:hint="eastAsia"/>
                <w:b/>
                <w:bCs/>
              </w:rPr>
              <w:t xml:space="preserve"> HC, int n);       // </w:t>
            </w:r>
            <w:r>
              <w:rPr>
                <w:rFonts w:hint="eastAsia"/>
                <w:b/>
                <w:bCs/>
              </w:rPr>
              <w:t>显示哈夫曼编码</w:t>
            </w:r>
          </w:p>
        </w:tc>
      </w:tr>
      <w:tr w:rsidR="00025C10" w14:paraId="30DEEDC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ED332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D0D096" w14:textId="7D589E7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</w:t>
            </w:r>
            <w:proofErr w:type="spellStart"/>
            <w:r>
              <w:rPr>
                <w:rFonts w:hint="eastAsia"/>
                <w:b/>
                <w:bCs/>
              </w:rPr>
              <w:t>FreeHuffmanTree</w:t>
            </w:r>
            <w:proofErr w:type="spellEnd"/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HuffmanTree</w:t>
            </w:r>
            <w:proofErr w:type="spellEnd"/>
            <w:r>
              <w:rPr>
                <w:rFonts w:hint="eastAsia"/>
                <w:b/>
                <w:bCs/>
              </w:rPr>
              <w:t xml:space="preserve"> *HT, </w:t>
            </w:r>
            <w:proofErr w:type="spellStart"/>
            <w:r>
              <w:rPr>
                <w:rFonts w:hint="eastAsia"/>
                <w:b/>
                <w:bCs/>
              </w:rPr>
              <w:t>HuffmanCode</w:t>
            </w:r>
            <w:proofErr w:type="spellEnd"/>
            <w:r>
              <w:rPr>
                <w:rFonts w:hint="eastAsia"/>
                <w:b/>
                <w:bCs/>
              </w:rPr>
              <w:t xml:space="preserve"> *HC, int n);        // </w:t>
            </w:r>
            <w:r>
              <w:rPr>
                <w:rFonts w:hint="eastAsia"/>
                <w:b/>
                <w:bCs/>
              </w:rPr>
              <w:t>释放所有内存</w:t>
            </w:r>
          </w:p>
        </w:tc>
      </w:tr>
      <w:tr w:rsidR="00025C10" w14:paraId="22C51BC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8892E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77CB75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54DF864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8C736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338E1C" w14:textId="4BC31DA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</w:t>
            </w:r>
            <w:proofErr w:type="spellStart"/>
            <w:r>
              <w:rPr>
                <w:rFonts w:hint="eastAsia"/>
                <w:b/>
                <w:bCs/>
              </w:rPr>
              <w:t>CreateCustomData</w:t>
            </w:r>
            <w:proofErr w:type="spellEnd"/>
            <w:r>
              <w:rPr>
                <w:rFonts w:hint="eastAsia"/>
                <w:b/>
                <w:bCs/>
              </w:rPr>
              <w:t>(char **</w:t>
            </w:r>
            <w:proofErr w:type="spellStart"/>
            <w:r>
              <w:rPr>
                <w:rFonts w:hint="eastAsia"/>
                <w:b/>
                <w:bCs/>
              </w:rPr>
              <w:t>custom_chars</w:t>
            </w:r>
            <w:proofErr w:type="spellEnd"/>
            <w:r>
              <w:rPr>
                <w:rFonts w:hint="eastAsia"/>
                <w:b/>
                <w:bCs/>
              </w:rPr>
              <w:t>, int **</w:t>
            </w:r>
            <w:proofErr w:type="spellStart"/>
            <w:r>
              <w:rPr>
                <w:rFonts w:hint="eastAsia"/>
                <w:b/>
                <w:bCs/>
              </w:rPr>
              <w:t>custom_weights</w:t>
            </w:r>
            <w:proofErr w:type="spellEnd"/>
            <w:r>
              <w:rPr>
                <w:rFonts w:hint="eastAsia"/>
                <w:b/>
                <w:bCs/>
              </w:rPr>
              <w:t xml:space="preserve">, int n); // </w:t>
            </w:r>
            <w:r>
              <w:rPr>
                <w:rFonts w:hint="eastAsia"/>
                <w:b/>
                <w:bCs/>
              </w:rPr>
              <w:t>创建自定义数据</w:t>
            </w:r>
          </w:p>
        </w:tc>
      </w:tr>
      <w:tr w:rsidR="00025C10" w14:paraId="61D8995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72B9C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4EECA1" w14:textId="1755905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</w:t>
            </w:r>
            <w:proofErr w:type="spellStart"/>
            <w:r>
              <w:rPr>
                <w:rFonts w:hint="eastAsia"/>
                <w:b/>
                <w:bCs/>
              </w:rPr>
              <w:t>DestroyCustomData</w:t>
            </w:r>
            <w:proofErr w:type="spellEnd"/>
            <w:r>
              <w:rPr>
                <w:rFonts w:hint="eastAsia"/>
                <w:b/>
                <w:bCs/>
              </w:rPr>
              <w:t>(char **</w:t>
            </w:r>
            <w:proofErr w:type="spellStart"/>
            <w:r>
              <w:rPr>
                <w:rFonts w:hint="eastAsia"/>
                <w:b/>
                <w:bCs/>
              </w:rPr>
              <w:t>custom_chars</w:t>
            </w:r>
            <w:proofErr w:type="spellEnd"/>
            <w:r>
              <w:rPr>
                <w:rFonts w:hint="eastAsia"/>
                <w:b/>
                <w:bCs/>
              </w:rPr>
              <w:t>, int **</w:t>
            </w:r>
            <w:proofErr w:type="spellStart"/>
            <w:r>
              <w:rPr>
                <w:rFonts w:hint="eastAsia"/>
                <w:b/>
                <w:bCs/>
              </w:rPr>
              <w:t>custom_weights</w:t>
            </w:r>
            <w:proofErr w:type="spellEnd"/>
            <w:r>
              <w:rPr>
                <w:rFonts w:hint="eastAsia"/>
                <w:b/>
                <w:bCs/>
              </w:rPr>
              <w:t xml:space="preserve">);       // </w:t>
            </w:r>
            <w:r>
              <w:rPr>
                <w:rFonts w:hint="eastAsia"/>
                <w:b/>
                <w:bCs/>
              </w:rPr>
              <w:t>销毁自定义数据</w:t>
            </w:r>
          </w:p>
        </w:tc>
      </w:tr>
      <w:tr w:rsidR="00025C10" w14:paraId="67634BF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B92CC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F7617B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335C702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6363C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F81C23" w14:textId="488E6EE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 input(char c);</w:t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  <w:t xml:space="preserve">  // sys</w:t>
            </w:r>
            <w:r>
              <w:rPr>
                <w:rFonts w:hint="eastAsia"/>
                <w:b/>
                <w:bCs/>
              </w:rPr>
              <w:t>选择</w:t>
            </w:r>
          </w:p>
        </w:tc>
      </w:tr>
      <w:tr w:rsidR="00025C10" w14:paraId="71C0A76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58424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F35995" w14:textId="1B41A14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bool Input(const char *s, int *n);                                    // </w:t>
            </w:r>
            <w:r>
              <w:rPr>
                <w:rFonts w:hint="eastAsia"/>
                <w:b/>
                <w:bCs/>
              </w:rPr>
              <w:t>整型输入验证</w:t>
            </w:r>
          </w:p>
        </w:tc>
      </w:tr>
      <w:tr w:rsidR="00025C10" w14:paraId="056380B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D316C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1C9A98" w14:textId="3FD6242C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bool </w:t>
            </w:r>
            <w:proofErr w:type="spellStart"/>
            <w:r>
              <w:rPr>
                <w:rFonts w:hint="eastAsia"/>
                <w:b/>
                <w:bCs/>
              </w:rPr>
              <w:t>InputFloat</w:t>
            </w:r>
            <w:proofErr w:type="spellEnd"/>
            <w:r>
              <w:rPr>
                <w:rFonts w:hint="eastAsia"/>
                <w:b/>
                <w:bCs/>
              </w:rPr>
              <w:t xml:space="preserve">(const char *s, float *f);                             // </w:t>
            </w:r>
            <w:r>
              <w:rPr>
                <w:rFonts w:hint="eastAsia"/>
                <w:b/>
                <w:bCs/>
              </w:rPr>
              <w:t>浮点数输入验证</w:t>
            </w:r>
          </w:p>
        </w:tc>
      </w:tr>
      <w:tr w:rsidR="00025C10" w14:paraId="73DE15F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57113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3C498B" w14:textId="153688F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</w:t>
            </w:r>
            <w:proofErr w:type="spellStart"/>
            <w:r>
              <w:rPr>
                <w:rFonts w:hint="eastAsia"/>
                <w:b/>
                <w:bCs/>
              </w:rPr>
              <w:t>clearInputBuffer</w:t>
            </w:r>
            <w:proofErr w:type="spellEnd"/>
            <w:r>
              <w:rPr>
                <w:rFonts w:hint="eastAsia"/>
                <w:b/>
                <w:bCs/>
              </w:rPr>
              <w:t xml:space="preserve">();                                              // </w:t>
            </w:r>
            <w:r>
              <w:rPr>
                <w:rFonts w:hint="eastAsia"/>
                <w:b/>
                <w:bCs/>
              </w:rPr>
              <w:t>清除缓冲区</w:t>
            </w:r>
          </w:p>
        </w:tc>
      </w:tr>
      <w:tr w:rsidR="00025C10" w14:paraId="3440908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AC5C8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66DD31" w14:textId="68317BE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Menu();                                                          // </w:t>
            </w:r>
            <w:r>
              <w:rPr>
                <w:rFonts w:hint="eastAsia"/>
                <w:b/>
                <w:bCs/>
              </w:rPr>
              <w:t>控制面板</w:t>
            </w:r>
          </w:p>
        </w:tc>
      </w:tr>
      <w:tr w:rsidR="00025C10" w14:paraId="31DDF6C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BDA5E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92629D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6261568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BCE6D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EFFA48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2EC9B16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3D2C6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DDE5E7" w14:textId="4D6AC5F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int main()</w:t>
            </w:r>
          </w:p>
        </w:tc>
      </w:tr>
      <w:tr w:rsidR="00025C10" w14:paraId="4F09659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AFF27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F682EC" w14:textId="1438D93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025C10" w14:paraId="3D823D1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8E2B0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1591AC" w14:textId="63F2CA7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HuffmanTree</w:t>
            </w:r>
            <w:proofErr w:type="spellEnd"/>
            <w:r>
              <w:rPr>
                <w:b/>
                <w:bCs/>
              </w:rPr>
              <w:t xml:space="preserve"> HT=NULL;</w:t>
            </w:r>
          </w:p>
        </w:tc>
      </w:tr>
      <w:tr w:rsidR="00025C10" w14:paraId="4281C82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DA9A3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5B4563" w14:textId="744DC76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HuffmanCode</w:t>
            </w:r>
            <w:proofErr w:type="spellEnd"/>
            <w:r>
              <w:rPr>
                <w:b/>
                <w:bCs/>
              </w:rPr>
              <w:t xml:space="preserve"> HC=NULL;</w:t>
            </w:r>
          </w:p>
        </w:tc>
      </w:tr>
      <w:tr w:rsidR="00025C10" w14:paraId="4A42184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657A37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280B30" w14:textId="66E8105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int n=8; // </w:t>
            </w:r>
            <w:r>
              <w:rPr>
                <w:rFonts w:hint="eastAsia"/>
                <w:b/>
                <w:bCs/>
              </w:rPr>
              <w:t>默认字符数量</w:t>
            </w:r>
          </w:p>
        </w:tc>
      </w:tr>
      <w:tr w:rsidR="00025C10" w14:paraId="0F42368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4F50A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D73612" w14:textId="6FC7A38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c='N';</w:t>
            </w:r>
          </w:p>
        </w:tc>
      </w:tr>
      <w:tr w:rsidR="00025C10" w14:paraId="42AA0D6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D1986A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D1189C" w14:textId="58DA898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choice=0;</w:t>
            </w:r>
          </w:p>
        </w:tc>
      </w:tr>
      <w:tr w:rsidR="00025C10" w14:paraId="0F7D2E6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7F9CB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ACA686" w14:textId="52D9EAB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690B85B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7B6C1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EE10E9" w14:textId="0D0E219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默认字符集和权重</w:t>
            </w:r>
          </w:p>
        </w:tc>
      </w:tr>
      <w:tr w:rsidR="00025C10" w14:paraId="4FB5FF3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E24A1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40B03D" w14:textId="722B2652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chars[]={'a', 'b', 'c', 'd', 'e', 'f', 'g', 'h'};</w:t>
            </w:r>
          </w:p>
        </w:tc>
      </w:tr>
      <w:tr w:rsidR="00025C10" w14:paraId="1371677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3AF03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1F1B92" w14:textId="7C6A05C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weights[]={5, 29, 7, 8, 14, 23, 3, 11};</w:t>
            </w:r>
          </w:p>
        </w:tc>
      </w:tr>
      <w:tr w:rsidR="00025C10" w14:paraId="490B6C3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BBE7E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BD4BA3" w14:textId="0A6CBC6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0D2D2D6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7D3B3E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AA23D4" w14:textId="088365F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用于自定义输入的变量</w:t>
            </w:r>
          </w:p>
        </w:tc>
      </w:tr>
      <w:tr w:rsidR="00025C10" w14:paraId="1986234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AAD36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7C383B" w14:textId="33EAE22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*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=NULL;</w:t>
            </w:r>
          </w:p>
        </w:tc>
      </w:tr>
      <w:tr w:rsidR="00025C10" w14:paraId="2372A37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2CD05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40F7E3" w14:textId="54F3124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*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=NULL;</w:t>
            </w:r>
          </w:p>
        </w:tc>
      </w:tr>
      <w:tr w:rsidR="00025C10" w14:paraId="3CA71F6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03C5C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C7236E" w14:textId="0C11811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0316957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5555F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CFC070" w14:textId="169231E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do</w:t>
            </w:r>
          </w:p>
        </w:tc>
      </w:tr>
      <w:tr w:rsidR="00025C10" w14:paraId="7CE5DC2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D72B0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99EB55" w14:textId="0190A5D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025C10" w14:paraId="2CD8C17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0A6D2E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F67AFC" w14:textId="2536CA7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choice=0;</w:t>
            </w:r>
          </w:p>
        </w:tc>
      </w:tr>
      <w:tr w:rsidR="00025C10" w14:paraId="2D6A120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4C343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7CDE55" w14:textId="4201711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c='N';</w:t>
            </w:r>
          </w:p>
        </w:tc>
      </w:tr>
      <w:tr w:rsidR="00025C10" w14:paraId="36AC52A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6D979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5E6096" w14:textId="4C5CB0D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Menu();</w:t>
            </w:r>
          </w:p>
        </w:tc>
      </w:tr>
      <w:tr w:rsidR="00025C10" w14:paraId="21C4ACC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368B6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8DF389" w14:textId="1AF85DA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cin</w:t>
            </w:r>
            <w:proofErr w:type="spellEnd"/>
            <w:r>
              <w:rPr>
                <w:b/>
                <w:bCs/>
              </w:rPr>
              <w:t>&gt;&gt;c;</w:t>
            </w:r>
          </w:p>
        </w:tc>
      </w:tr>
      <w:tr w:rsidR="00025C10" w14:paraId="18A54BB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03F20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67D6B9" w14:textId="452CAE3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choice=input(c);</w:t>
            </w:r>
          </w:p>
        </w:tc>
      </w:tr>
      <w:tr w:rsidR="00025C10" w14:paraId="7C34B1B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A9956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D4FE82" w14:textId="5E23A3A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clearInputBuffer</w:t>
            </w:r>
            <w:proofErr w:type="spellEnd"/>
            <w:r>
              <w:rPr>
                <w:b/>
                <w:bCs/>
              </w:rPr>
              <w:t>();</w:t>
            </w:r>
          </w:p>
        </w:tc>
      </w:tr>
      <w:tr w:rsidR="00025C10" w14:paraId="250E151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AC71E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9B8A1B" w14:textId="184A48A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025C10" w14:paraId="7E8D68A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27F9E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AB8EAE" w14:textId="74D2530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switch(choice)</w:t>
            </w:r>
          </w:p>
        </w:tc>
      </w:tr>
      <w:tr w:rsidR="00025C10" w14:paraId="4C6E757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216B3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1B3935" w14:textId="43C9543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{</w:t>
            </w:r>
          </w:p>
        </w:tc>
      </w:tr>
      <w:tr w:rsidR="00025C10" w14:paraId="45510E8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DBFF4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DD13E6" w14:textId="1DB0C63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case 0: // *** </w:t>
            </w:r>
            <w:r>
              <w:rPr>
                <w:rFonts w:hint="eastAsia"/>
                <w:b/>
                <w:bCs/>
              </w:rPr>
              <w:t>退出指令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025C10" w14:paraId="11541DA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6E1C3A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3DB4F7" w14:textId="21B18FC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{</w:t>
            </w:r>
          </w:p>
        </w:tc>
      </w:tr>
      <w:tr w:rsidR="00025C10" w14:paraId="7468B0F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98825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CC9B24" w14:textId="33E50CD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if (HT!=NULL)</w:t>
            </w:r>
          </w:p>
        </w:tc>
      </w:tr>
      <w:tr w:rsidR="00025C10" w14:paraId="5E42AD1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9481E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490B49" w14:textId="752BA9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FreeHuffmanTree</w:t>
            </w:r>
            <w:proofErr w:type="spellEnd"/>
            <w:r>
              <w:rPr>
                <w:b/>
                <w:bCs/>
              </w:rPr>
              <w:t>(&amp;HT, &amp;HC, n);</w:t>
            </w:r>
          </w:p>
        </w:tc>
      </w:tr>
      <w:tr w:rsidR="00025C10" w14:paraId="46FF677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3CEDF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818CB3" w14:textId="27112DF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025C10" w14:paraId="032C224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1E9D8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8D275E" w14:textId="591E5B8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// </w:t>
            </w:r>
            <w:r>
              <w:rPr>
                <w:rFonts w:hint="eastAsia"/>
                <w:b/>
                <w:bCs/>
              </w:rPr>
              <w:t>释放自定义输入分配的内存</w:t>
            </w:r>
          </w:p>
        </w:tc>
      </w:tr>
      <w:tr w:rsidR="00025C10" w14:paraId="7329139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90E53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B63557" w14:textId="7CAA970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DestroyCustomData</w:t>
            </w:r>
            <w:proofErr w:type="spellEnd"/>
            <w:r>
              <w:rPr>
                <w:b/>
                <w:bCs/>
              </w:rPr>
              <w:t>(&amp;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, &amp;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);</w:t>
            </w:r>
          </w:p>
        </w:tc>
      </w:tr>
      <w:tr w:rsidR="00025C10" w14:paraId="4A1DECC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5A641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BE0DA3" w14:textId="3771800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025C10" w14:paraId="6C071F0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BBA7C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1FC64B" w14:textId="1848555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&lt;&lt;"\n</w:t>
            </w:r>
            <w:r>
              <w:rPr>
                <w:rFonts w:hint="eastAsia"/>
                <w:b/>
                <w:bCs/>
              </w:rPr>
              <w:t>系统已退出。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025C10" w14:paraId="6CC23FF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8FEB3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3E6555" w14:textId="29FEE68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break;</w:t>
            </w:r>
          </w:p>
        </w:tc>
      </w:tr>
      <w:tr w:rsidR="00025C10" w14:paraId="0161491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F6FD4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5E86AB" w14:textId="32DF003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025C10" w14:paraId="434375F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16226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334DFB" w14:textId="301928A2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025C10" w14:paraId="2AB1B85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781DBB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D7A3BF" w14:textId="5038AE1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case 1: // *** </w:t>
            </w:r>
            <w:r>
              <w:rPr>
                <w:rFonts w:hint="eastAsia"/>
                <w:b/>
                <w:bCs/>
              </w:rPr>
              <w:t>创建哈夫曼树</w:t>
            </w:r>
            <w:r>
              <w:rPr>
                <w:rFonts w:hint="eastAsia"/>
                <w:b/>
                <w:bCs/>
              </w:rPr>
              <w:t xml:space="preserve"> (</w:t>
            </w:r>
            <w:r>
              <w:rPr>
                <w:rFonts w:hint="eastAsia"/>
                <w:b/>
                <w:bCs/>
              </w:rPr>
              <w:t>默认数据</w:t>
            </w:r>
            <w:r>
              <w:rPr>
                <w:rFonts w:hint="eastAsia"/>
                <w:b/>
                <w:bCs/>
              </w:rPr>
              <w:t>) ***</w:t>
            </w:r>
          </w:p>
        </w:tc>
      </w:tr>
      <w:tr w:rsidR="00025C10" w14:paraId="5C1D567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52D2B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6A3FC5" w14:textId="297B56A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{</w:t>
            </w:r>
          </w:p>
        </w:tc>
      </w:tr>
      <w:tr w:rsidR="00025C10" w14:paraId="653B441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3CBE0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53B45D" w14:textId="7BB874F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if(HT!=NULL)</w:t>
            </w:r>
          </w:p>
        </w:tc>
      </w:tr>
      <w:tr w:rsidR="00025C10" w14:paraId="053D1A1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481C8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7C5105" w14:textId="6E6C5DA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FreeHuffmanTree</w:t>
            </w:r>
            <w:proofErr w:type="spellEnd"/>
            <w:r>
              <w:rPr>
                <w:b/>
                <w:bCs/>
              </w:rPr>
              <w:t>(&amp;HT, &amp;HC, n);</w:t>
            </w:r>
          </w:p>
        </w:tc>
      </w:tr>
      <w:tr w:rsidR="00025C10" w14:paraId="75642F4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3EC16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8E3A6D" w14:textId="4E51D0C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025C10" w14:paraId="24AF8A5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6E31B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7633D6" w14:textId="33C2EE3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n=8;</w:t>
            </w:r>
          </w:p>
        </w:tc>
      </w:tr>
      <w:tr w:rsidR="00025C10" w14:paraId="6562221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6D30F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FB3D0D" w14:textId="58393C8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CreateHuffmanTree</w:t>
            </w:r>
            <w:proofErr w:type="spellEnd"/>
            <w:r>
              <w:rPr>
                <w:b/>
                <w:bCs/>
              </w:rPr>
              <w:t>(&amp;HT, chars, weights, n);</w:t>
            </w:r>
          </w:p>
        </w:tc>
      </w:tr>
      <w:tr w:rsidR="00025C10" w14:paraId="26E35D4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F809C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9ACE26" w14:textId="26D3AF4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&lt;&lt;"\n--- </w:t>
            </w:r>
            <w:r>
              <w:rPr>
                <w:rFonts w:hint="eastAsia"/>
                <w:b/>
                <w:bCs/>
              </w:rPr>
              <w:t>哈夫曼树创建完成</w:t>
            </w:r>
            <w:r>
              <w:rPr>
                <w:rFonts w:hint="eastAsia"/>
                <w:b/>
                <w:bCs/>
              </w:rPr>
              <w:t>! ---\n";</w:t>
            </w:r>
          </w:p>
        </w:tc>
      </w:tr>
      <w:tr w:rsidR="00025C10" w14:paraId="36C3DB9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F5B81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A38220" w14:textId="21F8256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break;</w:t>
            </w:r>
          </w:p>
        </w:tc>
      </w:tr>
      <w:tr w:rsidR="00025C10" w14:paraId="4DE9A30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2A466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DAE0AA" w14:textId="47BF24B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025C10" w14:paraId="0951D35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4708C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289110" w14:textId="0AEFC9C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025C10" w14:paraId="517C593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8C6E5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715952" w14:textId="2C1CE6E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case 2: // *** </w:t>
            </w:r>
            <w:r>
              <w:rPr>
                <w:rFonts w:hint="eastAsia"/>
                <w:b/>
                <w:bCs/>
              </w:rPr>
              <w:t>生成并显示哈夫曼编码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025C10" w14:paraId="09C08A8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17921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4C0DF7" w14:textId="6BD41A2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{</w:t>
            </w:r>
          </w:p>
        </w:tc>
      </w:tr>
      <w:tr w:rsidR="00025C10" w14:paraId="34267E3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E9CBC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3C877C" w14:textId="42FCB81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if(HT==NULL)</w:t>
            </w:r>
          </w:p>
        </w:tc>
      </w:tr>
      <w:tr w:rsidR="00025C10" w14:paraId="48F2A8B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38A20C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18F16D" w14:textId="742E32EC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{</w:t>
            </w:r>
          </w:p>
        </w:tc>
      </w:tr>
      <w:tr w:rsidR="00025C10" w14:paraId="4B87EC4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0C047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13F417" w14:textId="2B64844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&lt;&lt;"\n--- </w:t>
            </w:r>
            <w:r>
              <w:rPr>
                <w:rFonts w:hint="eastAsia"/>
                <w:b/>
                <w:bCs/>
              </w:rPr>
              <w:t>请先创建哈夫曼树</w:t>
            </w:r>
            <w:r>
              <w:rPr>
                <w:rFonts w:hint="eastAsia"/>
                <w:b/>
                <w:bCs/>
              </w:rPr>
              <w:t>! ---\n";</w:t>
            </w:r>
          </w:p>
        </w:tc>
      </w:tr>
      <w:tr w:rsidR="00025C10" w14:paraId="5DD0742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31B20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87C654" w14:textId="4A32FA5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break;</w:t>
            </w:r>
          </w:p>
        </w:tc>
      </w:tr>
      <w:tr w:rsidR="00025C10" w14:paraId="52E7DFC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432A2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B564C7" w14:textId="20BAF36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}</w:t>
            </w:r>
          </w:p>
        </w:tc>
      </w:tr>
      <w:tr w:rsidR="00025C10" w14:paraId="0AC824E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0E74A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9EA90D" w14:textId="3F18DD22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025C10" w14:paraId="51756C2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1DC12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8787E7" w14:textId="37E840F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if(HC==NULL)</w:t>
            </w:r>
          </w:p>
        </w:tc>
      </w:tr>
      <w:tr w:rsidR="00025C10" w14:paraId="4C658CD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7FBC2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620BA6" w14:textId="6410EE8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CreateHuffmanCode</w:t>
            </w:r>
            <w:proofErr w:type="spellEnd"/>
            <w:r>
              <w:rPr>
                <w:b/>
                <w:bCs/>
              </w:rPr>
              <w:t>(HT, &amp;HC, n);</w:t>
            </w:r>
          </w:p>
        </w:tc>
      </w:tr>
      <w:tr w:rsidR="00025C10" w14:paraId="395A0D4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4880D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825095" w14:textId="789B0CE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025C10" w14:paraId="7E53926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FE8DA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8CD851" w14:textId="6F4BCB2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DisplayHuffmanCode</w:t>
            </w:r>
            <w:proofErr w:type="spellEnd"/>
            <w:r>
              <w:rPr>
                <w:b/>
                <w:bCs/>
              </w:rPr>
              <w:t>(HT, HC, n);</w:t>
            </w:r>
          </w:p>
        </w:tc>
      </w:tr>
      <w:tr w:rsidR="00025C10" w14:paraId="19A56FC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7064A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D313A6" w14:textId="49BE203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break;</w:t>
            </w:r>
          </w:p>
        </w:tc>
      </w:tr>
      <w:tr w:rsidR="00025C10" w14:paraId="2DBBAD0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CD4C1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EC350B" w14:textId="1DE5BD1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025C10" w14:paraId="53C9A3E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2E7A3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14BDFF" w14:textId="1194B5B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025C10" w14:paraId="197967C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B8F0A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F566E7" w14:textId="110AE49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case 3: // *** </w:t>
            </w:r>
            <w:r>
              <w:rPr>
                <w:rFonts w:hint="eastAsia"/>
                <w:b/>
                <w:bCs/>
              </w:rPr>
              <w:t>自定义输入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025C10" w14:paraId="3D2AB71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B5174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4B0C7C" w14:textId="69F09C3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{</w:t>
            </w:r>
          </w:p>
        </w:tc>
      </w:tr>
      <w:tr w:rsidR="00025C10" w14:paraId="4ACD7DE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EAD48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E72D9C" w14:textId="4EA6EE7C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// </w:t>
            </w:r>
            <w:r>
              <w:rPr>
                <w:rFonts w:hint="eastAsia"/>
                <w:b/>
                <w:bCs/>
              </w:rPr>
              <w:t>释放之前的哈夫曼树</w:t>
            </w:r>
          </w:p>
        </w:tc>
      </w:tr>
      <w:tr w:rsidR="00025C10" w14:paraId="2900743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8E3AC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712760" w14:textId="7517DD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if (HT!=NULL)</w:t>
            </w:r>
          </w:p>
        </w:tc>
      </w:tr>
      <w:tr w:rsidR="00025C10" w14:paraId="5C3FB18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605FD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48BB21" w14:textId="2F9816F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FreeHuffmanTree</w:t>
            </w:r>
            <w:proofErr w:type="spellEnd"/>
            <w:r>
              <w:rPr>
                <w:b/>
                <w:bCs/>
              </w:rPr>
              <w:t>(&amp;HT, &amp;HC, n);</w:t>
            </w:r>
          </w:p>
        </w:tc>
      </w:tr>
      <w:tr w:rsidR="00025C10" w14:paraId="501F32D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126A89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1ED006" w14:textId="78B4E70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025C10" w14:paraId="22A3394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DE94D1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405FAC" w14:textId="4F0EE7D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// </w:t>
            </w:r>
            <w:r>
              <w:rPr>
                <w:rFonts w:hint="eastAsia"/>
                <w:b/>
                <w:bCs/>
              </w:rPr>
              <w:t>释放之前的自定义数据</w:t>
            </w:r>
          </w:p>
        </w:tc>
      </w:tr>
      <w:tr w:rsidR="00025C10" w14:paraId="0B56043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B68FC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B6C950" w14:textId="09E0A18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DestroyCustomData</w:t>
            </w:r>
            <w:proofErr w:type="spellEnd"/>
            <w:r>
              <w:rPr>
                <w:b/>
                <w:bCs/>
              </w:rPr>
              <w:t>(&amp;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, &amp;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);</w:t>
            </w:r>
          </w:p>
        </w:tc>
      </w:tr>
      <w:tr w:rsidR="00025C10" w14:paraId="34E480C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B2F61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97B415" w14:textId="09A1BF5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025C10" w14:paraId="42DCEA2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5C400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105D6D" w14:textId="1D372E4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&lt;&lt;"\n********** </w:t>
            </w:r>
            <w:r>
              <w:rPr>
                <w:rFonts w:hint="eastAsia"/>
                <w:b/>
                <w:bCs/>
              </w:rPr>
              <w:t>自定义输入哈夫曼编码</w:t>
            </w:r>
            <w:r>
              <w:rPr>
                <w:rFonts w:hint="eastAsia"/>
                <w:b/>
                <w:bCs/>
              </w:rPr>
              <w:t xml:space="preserve"> **********\n";</w:t>
            </w:r>
          </w:p>
        </w:tc>
      </w:tr>
      <w:tr w:rsidR="00025C10" w14:paraId="5234499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F5BF0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AF82A8" w14:textId="68F704F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>&lt;&lt;"----------------------------------------\n";</w:t>
            </w:r>
          </w:p>
        </w:tc>
      </w:tr>
      <w:tr w:rsidR="00025C10" w14:paraId="62E8EFF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88795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A4E4C3" w14:textId="6785D01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025C10" w14:paraId="022DB47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52862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F0F682" w14:textId="138CFF3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</w:t>
            </w:r>
            <w:r>
              <w:rPr>
                <w:rFonts w:hint="eastAsia"/>
                <w:b/>
                <w:bCs/>
              </w:rPr>
              <w:t>请输入字符数量</w:t>
            </w:r>
            <w:r>
              <w:rPr>
                <w:rFonts w:hint="eastAsia"/>
                <w:b/>
                <w:bCs/>
              </w:rPr>
              <w:t xml:space="preserve"> (1-"&lt;&lt;MAX_LEAF&lt;&lt;"): ";</w:t>
            </w:r>
          </w:p>
        </w:tc>
      </w:tr>
      <w:tr w:rsidR="00025C10" w14:paraId="15C12B6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A40DCA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B1CAE2" w14:textId="23269F7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if(!Input("", &amp;n))</w:t>
            </w:r>
          </w:p>
        </w:tc>
      </w:tr>
      <w:tr w:rsidR="00025C10" w14:paraId="080EDA5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4F048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6E786D" w14:textId="1BBF851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{</w:t>
            </w:r>
          </w:p>
        </w:tc>
      </w:tr>
      <w:tr w:rsidR="00025C10" w14:paraId="76EB8B7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FBFDC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438253" w14:textId="1D60E74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&lt;&lt;"\n--- </w:t>
            </w:r>
            <w:r>
              <w:rPr>
                <w:rFonts w:hint="eastAsia"/>
                <w:b/>
                <w:bCs/>
              </w:rPr>
              <w:t>输入无效</w:t>
            </w:r>
            <w:r>
              <w:rPr>
                <w:rFonts w:hint="eastAsia"/>
                <w:b/>
                <w:bCs/>
              </w:rPr>
              <w:t>! ---\n";</w:t>
            </w:r>
          </w:p>
        </w:tc>
      </w:tr>
      <w:tr w:rsidR="00025C10" w14:paraId="6D82723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14539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D737BF" w14:textId="299512D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break;</w:t>
            </w:r>
          </w:p>
        </w:tc>
      </w:tr>
      <w:tr w:rsidR="00025C10" w14:paraId="266B686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4B3B2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283AFA" w14:textId="5700949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}</w:t>
            </w:r>
          </w:p>
        </w:tc>
      </w:tr>
      <w:tr w:rsidR="00025C10" w14:paraId="0B92537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99508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B2AC8C" w14:textId="4C51B142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025C10" w14:paraId="4A85CA4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A53E9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5F567D" w14:textId="750A1E9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if(n&lt;1 || n&gt;MAX_LEAF)</w:t>
            </w:r>
          </w:p>
        </w:tc>
      </w:tr>
      <w:tr w:rsidR="00025C10" w14:paraId="07F42A7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CEC38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2F91AB" w14:textId="2044A37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{</w:t>
            </w:r>
          </w:p>
        </w:tc>
      </w:tr>
      <w:tr w:rsidR="00025C10" w14:paraId="42FDD74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26E7E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9CA1F3" w14:textId="043F8B4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&lt;&lt;"\n--- </w:t>
            </w:r>
            <w:r>
              <w:rPr>
                <w:rFonts w:hint="eastAsia"/>
                <w:b/>
                <w:bCs/>
              </w:rPr>
              <w:t>字符数量必须在</w:t>
            </w:r>
            <w:r>
              <w:rPr>
                <w:rFonts w:hint="eastAsia"/>
                <w:b/>
                <w:bCs/>
              </w:rPr>
              <w:t>1-"&lt;&lt;MAX_LEAF&lt;&lt;"</w:t>
            </w:r>
            <w:r>
              <w:rPr>
                <w:rFonts w:hint="eastAsia"/>
                <w:b/>
                <w:bCs/>
              </w:rPr>
              <w:t>之间</w:t>
            </w:r>
            <w:r>
              <w:rPr>
                <w:rFonts w:hint="eastAsia"/>
                <w:b/>
                <w:bCs/>
              </w:rPr>
              <w:t>! ---\n";</w:t>
            </w:r>
          </w:p>
        </w:tc>
      </w:tr>
      <w:tr w:rsidR="00025C10" w14:paraId="595ED95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3E971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375FB1" w14:textId="14CE2EF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break;</w:t>
            </w:r>
          </w:p>
        </w:tc>
      </w:tr>
      <w:tr w:rsidR="00025C10" w14:paraId="4326709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1AC0B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6105C0" w14:textId="44EC278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}</w:t>
            </w:r>
          </w:p>
        </w:tc>
      </w:tr>
      <w:tr w:rsidR="00025C10" w14:paraId="204314C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58668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62FAF9" w14:textId="32B5143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025C10" w14:paraId="3C307C8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42CF2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1296D0" w14:textId="67D4BE2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// </w:t>
            </w:r>
            <w:r>
              <w:rPr>
                <w:rFonts w:hint="eastAsia"/>
                <w:b/>
                <w:bCs/>
              </w:rPr>
              <w:t>分配内存</w:t>
            </w:r>
          </w:p>
        </w:tc>
      </w:tr>
      <w:tr w:rsidR="00025C10" w14:paraId="290733F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4071F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60A0D7" w14:textId="6790690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CreateCustomData</w:t>
            </w:r>
            <w:proofErr w:type="spellEnd"/>
            <w:r>
              <w:rPr>
                <w:b/>
                <w:bCs/>
              </w:rPr>
              <w:t>(&amp;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, &amp;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, n);</w:t>
            </w:r>
          </w:p>
        </w:tc>
      </w:tr>
      <w:tr w:rsidR="00025C10" w14:paraId="28FAD86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D8BAC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832A4F" w14:textId="2A1B64C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025C10" w14:paraId="482EA06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44718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C43B96" w14:textId="77F6EC1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&lt;&lt;"\n</w:t>
            </w:r>
            <w:r>
              <w:rPr>
                <w:rFonts w:hint="eastAsia"/>
                <w:b/>
                <w:bCs/>
              </w:rPr>
              <w:t>请输入每个字符及其权重</w:t>
            </w:r>
            <w:r>
              <w:rPr>
                <w:rFonts w:hint="eastAsia"/>
                <w:b/>
                <w:bCs/>
              </w:rPr>
              <w:t xml:space="preserve"> (</w:t>
            </w:r>
            <w:r>
              <w:rPr>
                <w:rFonts w:hint="eastAsia"/>
                <w:b/>
                <w:bCs/>
              </w:rPr>
              <w:t>频率</w:t>
            </w:r>
            <w:r>
              <w:rPr>
                <w:rFonts w:hint="eastAsia"/>
                <w:b/>
                <w:bCs/>
              </w:rPr>
              <w:t>):\n";</w:t>
            </w:r>
          </w:p>
        </w:tc>
      </w:tr>
      <w:tr w:rsidR="00025C10" w14:paraId="16B96C4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1D675C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70F024" w14:textId="56CBB2C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</w:t>
            </w:r>
            <w:r>
              <w:rPr>
                <w:rFonts w:hint="eastAsia"/>
                <w:b/>
                <w:bCs/>
              </w:rPr>
              <w:t>注意</w:t>
            </w:r>
            <w:r>
              <w:rPr>
                <w:rFonts w:hint="eastAsia"/>
                <w:b/>
                <w:bCs/>
              </w:rPr>
              <w:t xml:space="preserve">: </w:t>
            </w:r>
            <w:r>
              <w:rPr>
                <w:rFonts w:hint="eastAsia"/>
                <w:b/>
                <w:bCs/>
              </w:rPr>
              <w:t>权重可以输入整数或小数</w:t>
            </w:r>
            <w:r>
              <w:rPr>
                <w:rFonts w:hint="eastAsia"/>
                <w:b/>
                <w:bCs/>
              </w:rPr>
              <w:t xml:space="preserve"> (</w:t>
            </w:r>
            <w:r>
              <w:rPr>
                <w:rFonts w:hint="eastAsia"/>
                <w:b/>
                <w:bCs/>
              </w:rPr>
              <w:t>如</w:t>
            </w:r>
            <w:r>
              <w:rPr>
                <w:rFonts w:hint="eastAsia"/>
                <w:b/>
                <w:bCs/>
              </w:rPr>
              <w:t>: 0.05)\n";</w:t>
            </w:r>
          </w:p>
        </w:tc>
      </w:tr>
      <w:tr w:rsidR="00025C10" w14:paraId="3D3B12D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B6071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3AF7A4" w14:textId="5F964B5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>&lt;&lt;"----------------------------------------\n";</w:t>
            </w:r>
          </w:p>
        </w:tc>
      </w:tr>
      <w:tr w:rsidR="00025C10" w14:paraId="2F7DAF0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E3F634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D110C8" w14:textId="23D53AA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025C10" w14:paraId="04084E1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09F1F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939001" w14:textId="4637B75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float </w:t>
            </w:r>
            <w:proofErr w:type="spellStart"/>
            <w:r>
              <w:rPr>
                <w:b/>
                <w:bCs/>
              </w:rPr>
              <w:t>total_weight</w:t>
            </w:r>
            <w:proofErr w:type="spellEnd"/>
            <w:r>
              <w:rPr>
                <w:b/>
                <w:bCs/>
              </w:rPr>
              <w:t>=0.0;</w:t>
            </w:r>
          </w:p>
        </w:tc>
      </w:tr>
      <w:tr w:rsidR="00025C10" w14:paraId="001D13C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82A6F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4B26D3" w14:textId="62805D1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for(int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=0;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&lt;n;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</w:t>
            </w:r>
          </w:p>
        </w:tc>
      </w:tr>
      <w:tr w:rsidR="00025C10" w14:paraId="1E421AF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DC012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25E800" w14:textId="717F295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{</w:t>
            </w:r>
          </w:p>
        </w:tc>
      </w:tr>
      <w:tr w:rsidR="00025C10" w14:paraId="03D121A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B00A2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820A47" w14:textId="366107F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&lt;&lt;"\n</w:t>
            </w:r>
            <w:r>
              <w:rPr>
                <w:rFonts w:hint="eastAsia"/>
                <w:b/>
                <w:bCs/>
              </w:rPr>
              <w:t>第</w:t>
            </w:r>
            <w:r>
              <w:rPr>
                <w:rFonts w:hint="eastAsia"/>
                <w:b/>
                <w:bCs/>
              </w:rPr>
              <w:t xml:space="preserve"> "&lt;&lt;i+1&lt;&lt;" </w:t>
            </w:r>
            <w:r>
              <w:rPr>
                <w:rFonts w:hint="eastAsia"/>
                <w:b/>
                <w:bCs/>
              </w:rPr>
              <w:t>个字符</w:t>
            </w:r>
            <w:r>
              <w:rPr>
                <w:rFonts w:hint="eastAsia"/>
                <w:b/>
                <w:bCs/>
              </w:rPr>
              <w:t>:\n";</w:t>
            </w:r>
          </w:p>
        </w:tc>
      </w:tr>
      <w:tr w:rsidR="00025C10" w14:paraId="3E16447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8BDF3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0006EC" w14:textId="437AFB7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</w:p>
        </w:tc>
      </w:tr>
      <w:tr w:rsidR="00025C10" w14:paraId="1550D77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5E95E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AA677C" w14:textId="600E3702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char </w:t>
            </w:r>
            <w:proofErr w:type="spellStart"/>
            <w:r>
              <w:rPr>
                <w:b/>
                <w:bCs/>
              </w:rPr>
              <w:t>ch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025C10" w14:paraId="27BA032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89CE8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C59A37" w14:textId="1C6130B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  </w:t>
            </w:r>
            <w:r>
              <w:rPr>
                <w:rFonts w:hint="eastAsia"/>
                <w:b/>
                <w:bCs/>
              </w:rPr>
              <w:t>字符</w:t>
            </w:r>
            <w:r>
              <w:rPr>
                <w:rFonts w:hint="eastAsia"/>
                <w:b/>
                <w:bCs/>
              </w:rPr>
              <w:t xml:space="preserve"> (</w:t>
            </w:r>
            <w:r>
              <w:rPr>
                <w:rFonts w:hint="eastAsia"/>
                <w:b/>
                <w:bCs/>
              </w:rPr>
              <w:t>单字符，如</w:t>
            </w:r>
            <w:r>
              <w:rPr>
                <w:rFonts w:hint="eastAsia"/>
                <w:b/>
                <w:bCs/>
              </w:rPr>
              <w:t>: a, b, 1, #): ";</w:t>
            </w:r>
          </w:p>
        </w:tc>
      </w:tr>
      <w:tr w:rsidR="00025C10" w14:paraId="16FEE19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099AA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7EF160" w14:textId="57962F3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cin</w:t>
            </w:r>
            <w:proofErr w:type="spellEnd"/>
            <w:r>
              <w:rPr>
                <w:b/>
                <w:bCs/>
              </w:rPr>
              <w:t>&gt;&gt;</w:t>
            </w:r>
            <w:proofErr w:type="spellStart"/>
            <w:r>
              <w:rPr>
                <w:b/>
                <w:bCs/>
              </w:rPr>
              <w:t>ch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025C10" w14:paraId="1973053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37E8A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E49D4A" w14:textId="379E82A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clearInputBuffer</w:t>
            </w:r>
            <w:proofErr w:type="spellEnd"/>
            <w:r>
              <w:rPr>
                <w:b/>
                <w:bCs/>
              </w:rPr>
              <w:t>();</w:t>
            </w:r>
          </w:p>
        </w:tc>
      </w:tr>
      <w:tr w:rsidR="00025C10" w14:paraId="3299D1B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9B936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7214EF" w14:textId="5706746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] = </w:t>
            </w:r>
            <w:proofErr w:type="spellStart"/>
            <w:r>
              <w:rPr>
                <w:b/>
                <w:bCs/>
              </w:rPr>
              <w:t>ch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025C10" w14:paraId="787DDE8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B0C6A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C1D10D" w14:textId="2DABFD9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</w:p>
        </w:tc>
      </w:tr>
      <w:tr w:rsidR="00025C10" w14:paraId="5E21A87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43AF3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A6E811" w14:textId="3A2D4F5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float </w:t>
            </w:r>
            <w:proofErr w:type="spellStart"/>
            <w:r>
              <w:rPr>
                <w:b/>
                <w:bCs/>
              </w:rPr>
              <w:t>weight_float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025C10" w14:paraId="1B7DA7A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0592A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D8BAA8" w14:textId="7749BE9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  </w:t>
            </w:r>
            <w:r>
              <w:rPr>
                <w:rFonts w:hint="eastAsia"/>
                <w:b/>
                <w:bCs/>
              </w:rPr>
              <w:t>权重</w:t>
            </w:r>
            <w:r>
              <w:rPr>
                <w:rFonts w:hint="eastAsia"/>
                <w:b/>
                <w:bCs/>
              </w:rPr>
              <w:t xml:space="preserve"> (</w:t>
            </w:r>
            <w:r>
              <w:rPr>
                <w:rFonts w:hint="eastAsia"/>
                <w:b/>
                <w:bCs/>
              </w:rPr>
              <w:t>频率，如</w:t>
            </w:r>
            <w:r>
              <w:rPr>
                <w:rFonts w:hint="eastAsia"/>
                <w:b/>
                <w:bCs/>
              </w:rPr>
              <w:t xml:space="preserve">: 0.05 </w:t>
            </w:r>
            <w:r>
              <w:rPr>
                <w:rFonts w:hint="eastAsia"/>
                <w:b/>
                <w:bCs/>
              </w:rPr>
              <w:t>或</w:t>
            </w:r>
            <w:r>
              <w:rPr>
                <w:rFonts w:hint="eastAsia"/>
                <w:b/>
                <w:bCs/>
              </w:rPr>
              <w:t xml:space="preserve"> 5): ";</w:t>
            </w:r>
          </w:p>
        </w:tc>
      </w:tr>
      <w:tr w:rsidR="00025C10" w14:paraId="4A2C9BF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9627E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859186" w14:textId="63221FC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if(!</w:t>
            </w:r>
            <w:proofErr w:type="spellStart"/>
            <w:r>
              <w:rPr>
                <w:b/>
                <w:bCs/>
              </w:rPr>
              <w:t>InputFloat</w:t>
            </w:r>
            <w:proofErr w:type="spellEnd"/>
            <w:r>
              <w:rPr>
                <w:b/>
                <w:bCs/>
              </w:rPr>
              <w:t>("", &amp;</w:t>
            </w:r>
            <w:proofErr w:type="spellStart"/>
            <w:r>
              <w:rPr>
                <w:b/>
                <w:bCs/>
              </w:rPr>
              <w:t>weight_float</w:t>
            </w:r>
            <w:proofErr w:type="spellEnd"/>
            <w:r>
              <w:rPr>
                <w:b/>
                <w:bCs/>
              </w:rPr>
              <w:t>))</w:t>
            </w:r>
          </w:p>
        </w:tc>
      </w:tr>
      <w:tr w:rsidR="00025C10" w14:paraId="76A92C9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F50E6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36D57E" w14:textId="2F298BE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{</w:t>
            </w:r>
          </w:p>
        </w:tc>
      </w:tr>
      <w:tr w:rsidR="00025C10" w14:paraId="7906B9B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BE0DB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21715D" w14:textId="67E9E84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&lt;&lt;"\n--- </w:t>
            </w:r>
            <w:r>
              <w:rPr>
                <w:rFonts w:hint="eastAsia"/>
                <w:b/>
                <w:bCs/>
              </w:rPr>
              <w:t>权重输入无效</w:t>
            </w:r>
            <w:r>
              <w:rPr>
                <w:rFonts w:hint="eastAsia"/>
                <w:b/>
                <w:bCs/>
              </w:rPr>
              <w:t>! ---\n";</w:t>
            </w:r>
          </w:p>
        </w:tc>
      </w:tr>
      <w:tr w:rsidR="00025C10" w14:paraId="44DD455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7CB7E7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BF2AE4" w14:textId="137FC15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</w:t>
            </w:r>
            <w:proofErr w:type="spellStart"/>
            <w:r>
              <w:rPr>
                <w:b/>
                <w:bCs/>
              </w:rPr>
              <w:t>DestroyCustomData</w:t>
            </w:r>
            <w:proofErr w:type="spellEnd"/>
            <w:r>
              <w:rPr>
                <w:b/>
                <w:bCs/>
              </w:rPr>
              <w:t>(&amp;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, &amp;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);</w:t>
            </w:r>
          </w:p>
        </w:tc>
      </w:tr>
      <w:tr w:rsidR="00025C10" w14:paraId="686BAAE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48915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FD8889" w14:textId="2728AAC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break;</w:t>
            </w:r>
          </w:p>
        </w:tc>
      </w:tr>
      <w:tr w:rsidR="00025C10" w14:paraId="617502C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25988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58BDC5" w14:textId="5E2D5AE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}</w:t>
            </w:r>
          </w:p>
        </w:tc>
      </w:tr>
      <w:tr w:rsidR="00025C10" w14:paraId="719B834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64266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22EAEE" w14:textId="0D05475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</w:p>
        </w:tc>
      </w:tr>
      <w:tr w:rsidR="00025C10" w14:paraId="2AC8626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21576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21BFCF" w14:textId="1E8F361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if (</w:t>
            </w:r>
            <w:proofErr w:type="spellStart"/>
            <w:r>
              <w:rPr>
                <w:b/>
                <w:bCs/>
              </w:rPr>
              <w:t>weight_float</w:t>
            </w:r>
            <w:proofErr w:type="spellEnd"/>
            <w:r>
              <w:rPr>
                <w:b/>
                <w:bCs/>
              </w:rPr>
              <w:t xml:space="preserve"> &lt;= 0)</w:t>
            </w:r>
          </w:p>
        </w:tc>
      </w:tr>
      <w:tr w:rsidR="00025C10" w14:paraId="293E2F3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FA174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5BFE79" w14:textId="7719F30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{</w:t>
            </w:r>
          </w:p>
        </w:tc>
      </w:tr>
      <w:tr w:rsidR="00025C10" w14:paraId="25E7DE1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02324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5076BC" w14:textId="398C5C7C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&lt;&lt;"\n--- </w:t>
            </w:r>
            <w:r>
              <w:rPr>
                <w:rFonts w:hint="eastAsia"/>
                <w:b/>
                <w:bCs/>
              </w:rPr>
              <w:t>权重必须大于</w:t>
            </w:r>
            <w:r>
              <w:rPr>
                <w:rFonts w:hint="eastAsia"/>
                <w:b/>
                <w:bCs/>
              </w:rPr>
              <w:t>0! ---\n";</w:t>
            </w:r>
          </w:p>
        </w:tc>
      </w:tr>
      <w:tr w:rsidR="00025C10" w14:paraId="4B02B1F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A3A7D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6B7F63" w14:textId="58C4C2E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</w:t>
            </w:r>
            <w:proofErr w:type="spellStart"/>
            <w:r>
              <w:rPr>
                <w:b/>
                <w:bCs/>
              </w:rPr>
              <w:t>DestroyCustomData</w:t>
            </w:r>
            <w:proofErr w:type="spellEnd"/>
            <w:r>
              <w:rPr>
                <w:b/>
                <w:bCs/>
              </w:rPr>
              <w:t>(&amp;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, &amp;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);</w:t>
            </w:r>
          </w:p>
        </w:tc>
      </w:tr>
      <w:tr w:rsidR="00025C10" w14:paraId="18DBAC7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52510D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02CF68" w14:textId="0F76318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break;</w:t>
            </w:r>
          </w:p>
        </w:tc>
      </w:tr>
      <w:tr w:rsidR="00025C10" w14:paraId="1F8482F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9DAB4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C040D8" w14:textId="4456A31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}</w:t>
            </w:r>
          </w:p>
        </w:tc>
      </w:tr>
      <w:tr w:rsidR="00025C10" w14:paraId="50C476D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32C9F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79C697" w14:textId="4ABB992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</w:p>
        </w:tc>
      </w:tr>
      <w:tr w:rsidR="00025C10" w14:paraId="2E8EFF1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DB8D6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CC66C3" w14:textId="19EF20F2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// </w:t>
            </w:r>
            <w:r>
              <w:rPr>
                <w:rFonts w:hint="eastAsia"/>
                <w:b/>
                <w:bCs/>
              </w:rPr>
              <w:t>将权重转换为整数</w:t>
            </w:r>
          </w:p>
        </w:tc>
      </w:tr>
      <w:tr w:rsidR="00025C10" w14:paraId="452BE80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5E742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9B1971" w14:textId="05CFAB1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]=(int)(</w:t>
            </w:r>
            <w:proofErr w:type="spellStart"/>
            <w:r>
              <w:rPr>
                <w:b/>
                <w:bCs/>
              </w:rPr>
              <w:t>weight_float</w:t>
            </w:r>
            <w:proofErr w:type="spellEnd"/>
            <w:r>
              <w:rPr>
                <w:b/>
                <w:bCs/>
              </w:rPr>
              <w:t>*100+0.5);</w:t>
            </w:r>
          </w:p>
        </w:tc>
      </w:tr>
      <w:tr w:rsidR="00025C10" w14:paraId="00D1197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58CFC6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BCC4A7" w14:textId="0AE3A6F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total_weight</w:t>
            </w:r>
            <w:proofErr w:type="spellEnd"/>
            <w:r>
              <w:rPr>
                <w:b/>
                <w:bCs/>
              </w:rPr>
              <w:t>+=</w:t>
            </w:r>
            <w:proofErr w:type="spellStart"/>
            <w:r>
              <w:rPr>
                <w:b/>
                <w:bCs/>
              </w:rPr>
              <w:t>weight_float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025C10" w14:paraId="0B56C63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1AEB2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BB6D24" w14:textId="5A8A07A2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</w:p>
        </w:tc>
      </w:tr>
      <w:tr w:rsidR="00025C10" w14:paraId="51C6BFA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E61B5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B39779" w14:textId="7C53B5E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  </w:t>
            </w:r>
            <w:r>
              <w:rPr>
                <w:rFonts w:hint="eastAsia"/>
                <w:b/>
                <w:bCs/>
              </w:rPr>
              <w:t>已记录</w:t>
            </w:r>
            <w:r>
              <w:rPr>
                <w:rFonts w:hint="eastAsia"/>
                <w:b/>
                <w:bCs/>
              </w:rPr>
              <w:t xml:space="preserve">: </w:t>
            </w:r>
            <w:r>
              <w:rPr>
                <w:rFonts w:hint="eastAsia"/>
                <w:b/>
                <w:bCs/>
              </w:rPr>
              <w:t>字符</w:t>
            </w:r>
            <w:r>
              <w:rPr>
                <w:rFonts w:hint="eastAsia"/>
                <w:b/>
                <w:bCs/>
              </w:rPr>
              <w:t xml:space="preserve"> '"&lt;&lt;</w:t>
            </w:r>
            <w:proofErr w:type="spellStart"/>
            <w:r>
              <w:rPr>
                <w:rFonts w:hint="eastAsia"/>
                <w:b/>
                <w:bCs/>
              </w:rPr>
              <w:t>ch</w:t>
            </w:r>
            <w:proofErr w:type="spellEnd"/>
            <w:r>
              <w:rPr>
                <w:rFonts w:hint="eastAsia"/>
                <w:b/>
                <w:bCs/>
              </w:rPr>
              <w:t xml:space="preserve">&lt;&lt;"', </w:t>
            </w:r>
            <w:r>
              <w:rPr>
                <w:rFonts w:hint="eastAsia"/>
                <w:b/>
                <w:bCs/>
              </w:rPr>
              <w:t>权重</w:t>
            </w:r>
            <w:r>
              <w:rPr>
                <w:rFonts w:hint="eastAsia"/>
                <w:b/>
                <w:bCs/>
              </w:rPr>
              <w:t xml:space="preserve"> "&lt;&lt;</w:t>
            </w:r>
            <w:proofErr w:type="spellStart"/>
            <w:r>
              <w:rPr>
                <w:rFonts w:hint="eastAsia"/>
                <w:b/>
                <w:bCs/>
              </w:rPr>
              <w:t>weight_float</w:t>
            </w:r>
            <w:proofErr w:type="spellEnd"/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025C10" w14:paraId="7F6ABDA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E5FEE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71CA4D" w14:textId="3275656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&lt;&lt;" (</w:t>
            </w:r>
            <w:r>
              <w:rPr>
                <w:rFonts w:hint="eastAsia"/>
                <w:b/>
                <w:bCs/>
              </w:rPr>
              <w:t>转换为整数</w:t>
            </w:r>
            <w:r>
              <w:rPr>
                <w:rFonts w:hint="eastAsia"/>
                <w:b/>
                <w:bCs/>
              </w:rPr>
              <w:t>: "&lt;&lt;</w:t>
            </w:r>
            <w:proofErr w:type="spellStart"/>
            <w:r>
              <w:rPr>
                <w:rFonts w:hint="eastAsia"/>
                <w:b/>
                <w:bCs/>
              </w:rPr>
              <w:t>custom_weights</w:t>
            </w:r>
            <w:proofErr w:type="spellEnd"/>
            <w:r>
              <w:rPr>
                <w:rFonts w:hint="eastAsia"/>
                <w:b/>
                <w:bCs/>
              </w:rPr>
              <w:t>[</w:t>
            </w:r>
            <w:proofErr w:type="spellStart"/>
            <w:r>
              <w:rPr>
                <w:rFonts w:hint="eastAsia"/>
                <w:b/>
                <w:bCs/>
              </w:rPr>
              <w:t>i</w:t>
            </w:r>
            <w:proofErr w:type="spellEnd"/>
            <w:r>
              <w:rPr>
                <w:rFonts w:hint="eastAsia"/>
                <w:b/>
                <w:bCs/>
              </w:rPr>
              <w:t>]&lt;&lt;")\n";</w:t>
            </w:r>
          </w:p>
        </w:tc>
      </w:tr>
      <w:tr w:rsidR="00025C10" w14:paraId="2F9BA9F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C2526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E1342E" w14:textId="5CBF492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}</w:t>
            </w:r>
          </w:p>
        </w:tc>
      </w:tr>
      <w:tr w:rsidR="00025C10" w14:paraId="07A5559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EF946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1E1F57" w14:textId="3165396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025C10" w14:paraId="0CC77C7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E71B8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177A9B" w14:textId="1356EF2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// </w:t>
            </w:r>
            <w:r>
              <w:rPr>
                <w:rFonts w:hint="eastAsia"/>
                <w:b/>
                <w:bCs/>
              </w:rPr>
              <w:t>检查所有权重和是否为</w:t>
            </w:r>
            <w:r>
              <w:rPr>
                <w:rFonts w:hint="eastAsia"/>
                <w:b/>
                <w:bCs/>
              </w:rPr>
              <w:t>1</w:t>
            </w:r>
          </w:p>
        </w:tc>
      </w:tr>
      <w:tr w:rsidR="00025C10" w14:paraId="7BD7504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0746C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32B1AE" w14:textId="09220F8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if (</w:t>
            </w:r>
            <w:proofErr w:type="spellStart"/>
            <w:r>
              <w:rPr>
                <w:rFonts w:hint="eastAsia"/>
                <w:b/>
                <w:bCs/>
              </w:rPr>
              <w:t>total_weight</w:t>
            </w:r>
            <w:proofErr w:type="spellEnd"/>
            <w:r>
              <w:rPr>
                <w:rFonts w:hint="eastAsia"/>
                <w:b/>
                <w:bCs/>
              </w:rPr>
              <w:t xml:space="preserve">&lt;0.99 || </w:t>
            </w:r>
            <w:proofErr w:type="spellStart"/>
            <w:r>
              <w:rPr>
                <w:rFonts w:hint="eastAsia"/>
                <w:b/>
                <w:bCs/>
              </w:rPr>
              <w:t>total_weight</w:t>
            </w:r>
            <w:proofErr w:type="spellEnd"/>
            <w:r>
              <w:rPr>
                <w:rFonts w:hint="eastAsia"/>
                <w:b/>
                <w:bCs/>
              </w:rPr>
              <w:t>&gt;1.01)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近似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025C10" w14:paraId="5609EE3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FE71F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6634F1" w14:textId="7ABB604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{</w:t>
            </w:r>
          </w:p>
        </w:tc>
      </w:tr>
      <w:tr w:rsidR="00025C10" w14:paraId="4D19A8B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901B3A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71716F" w14:textId="0169454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>&lt;&lt;"\n----------------------------------------\n";</w:t>
            </w:r>
          </w:p>
        </w:tc>
      </w:tr>
      <w:tr w:rsidR="00025C10" w14:paraId="4FFFA44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F39EE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251E13" w14:textId="3E93ABB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</w:t>
            </w:r>
            <w:r>
              <w:rPr>
                <w:rFonts w:hint="eastAsia"/>
                <w:b/>
                <w:bCs/>
              </w:rPr>
              <w:t>警告</w:t>
            </w:r>
            <w:r>
              <w:rPr>
                <w:rFonts w:hint="eastAsia"/>
                <w:b/>
                <w:bCs/>
              </w:rPr>
              <w:t xml:space="preserve">: </w:t>
            </w:r>
            <w:r>
              <w:rPr>
                <w:rFonts w:hint="eastAsia"/>
                <w:b/>
                <w:bCs/>
              </w:rPr>
              <w:t>所有权重之和为</w:t>
            </w:r>
            <w:r>
              <w:rPr>
                <w:rFonts w:hint="eastAsia"/>
                <w:b/>
                <w:bCs/>
              </w:rPr>
              <w:t xml:space="preserve"> "&lt;&lt;</w:t>
            </w:r>
            <w:proofErr w:type="spellStart"/>
            <w:r>
              <w:rPr>
                <w:rFonts w:hint="eastAsia"/>
                <w:b/>
                <w:bCs/>
              </w:rPr>
              <w:t>total_weight</w:t>
            </w:r>
            <w:proofErr w:type="spellEnd"/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025C10" w14:paraId="3DD0247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E01E68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F602A5" w14:textId="422EFC5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&lt;&lt;"</w:t>
            </w:r>
            <w:r>
              <w:rPr>
                <w:rFonts w:hint="eastAsia"/>
                <w:b/>
                <w:bCs/>
              </w:rPr>
              <w:t>，建议总和为</w:t>
            </w:r>
            <w:r>
              <w:rPr>
                <w:rFonts w:hint="eastAsia"/>
                <w:b/>
                <w:bCs/>
              </w:rPr>
              <w:t>1.0 (</w:t>
            </w:r>
            <w:r>
              <w:rPr>
                <w:rFonts w:hint="eastAsia"/>
                <w:b/>
                <w:bCs/>
              </w:rPr>
              <w:t>当前偏差</w:t>
            </w:r>
            <w:r>
              <w:rPr>
                <w:rFonts w:hint="eastAsia"/>
                <w:b/>
                <w:bCs/>
              </w:rPr>
              <w:t>: "&lt;&lt;(total_weight-1.0)&lt;&lt;")\n";</w:t>
            </w:r>
          </w:p>
        </w:tc>
      </w:tr>
      <w:tr w:rsidR="00025C10" w14:paraId="3EB5A97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9A60E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857A66" w14:textId="1F93AD1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</w:t>
            </w:r>
            <w:r>
              <w:rPr>
                <w:rFonts w:hint="eastAsia"/>
                <w:b/>
                <w:bCs/>
              </w:rPr>
              <w:t>是否继续</w:t>
            </w:r>
            <w:r>
              <w:rPr>
                <w:rFonts w:hint="eastAsia"/>
                <w:b/>
                <w:bCs/>
              </w:rPr>
              <w:t>? (Y/N): ";</w:t>
            </w:r>
          </w:p>
        </w:tc>
      </w:tr>
      <w:tr w:rsidR="00025C10" w14:paraId="54E3A8B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54C44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FBC5E5" w14:textId="7F64EFA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</w:p>
        </w:tc>
      </w:tr>
      <w:tr w:rsidR="00025C10" w14:paraId="10AD3A5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135537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CEFC2E" w14:textId="5E4AA36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char confirm;</w:t>
            </w:r>
          </w:p>
        </w:tc>
      </w:tr>
      <w:tr w:rsidR="00025C10" w14:paraId="731711B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A12C8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372F1C" w14:textId="706B4FB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cin</w:t>
            </w:r>
            <w:proofErr w:type="spellEnd"/>
            <w:r>
              <w:rPr>
                <w:b/>
                <w:bCs/>
              </w:rPr>
              <w:t>&gt;&gt;confirm;</w:t>
            </w:r>
          </w:p>
        </w:tc>
      </w:tr>
      <w:tr w:rsidR="00025C10" w14:paraId="302BEC8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939AA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A056B9" w14:textId="5FDD897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clearInputBuffer</w:t>
            </w:r>
            <w:proofErr w:type="spellEnd"/>
            <w:r>
              <w:rPr>
                <w:b/>
                <w:bCs/>
              </w:rPr>
              <w:t>();</w:t>
            </w:r>
          </w:p>
        </w:tc>
      </w:tr>
      <w:tr w:rsidR="00025C10" w14:paraId="103337C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A4AB4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4A8DEA" w14:textId="50EEF1B2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</w:p>
        </w:tc>
      </w:tr>
      <w:tr w:rsidR="00025C10" w14:paraId="1BC7060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54CCC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40AA04" w14:textId="79BB093C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if (confirm!='Y' &amp;&amp; confirm!='y')</w:t>
            </w:r>
          </w:p>
        </w:tc>
      </w:tr>
      <w:tr w:rsidR="00025C10" w14:paraId="2FD6757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6B2E1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D52417" w14:textId="175E3F4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{</w:t>
            </w:r>
          </w:p>
        </w:tc>
      </w:tr>
      <w:tr w:rsidR="00025C10" w14:paraId="0186CC1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A9900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083285" w14:textId="15AD6F3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&lt;&lt;"\n--- </w:t>
            </w:r>
            <w:r>
              <w:rPr>
                <w:rFonts w:hint="eastAsia"/>
                <w:b/>
                <w:bCs/>
              </w:rPr>
              <w:t>已取消操作</w:t>
            </w:r>
            <w:r>
              <w:rPr>
                <w:rFonts w:hint="eastAsia"/>
                <w:b/>
                <w:bCs/>
              </w:rPr>
              <w:t>! ---\n";</w:t>
            </w:r>
          </w:p>
        </w:tc>
      </w:tr>
      <w:tr w:rsidR="00025C10" w14:paraId="1499CDD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881AE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7BF605" w14:textId="3990593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</w:t>
            </w:r>
            <w:proofErr w:type="spellStart"/>
            <w:r>
              <w:rPr>
                <w:b/>
                <w:bCs/>
              </w:rPr>
              <w:t>DestroyCustomData</w:t>
            </w:r>
            <w:proofErr w:type="spellEnd"/>
            <w:r>
              <w:rPr>
                <w:b/>
                <w:bCs/>
              </w:rPr>
              <w:t>(&amp;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, &amp;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);</w:t>
            </w:r>
          </w:p>
        </w:tc>
      </w:tr>
      <w:tr w:rsidR="00025C10" w14:paraId="1D562FA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CB80D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1986D2" w14:textId="71BB4A5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break;</w:t>
            </w:r>
          </w:p>
        </w:tc>
      </w:tr>
      <w:tr w:rsidR="00025C10" w14:paraId="7962D99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6D0EB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D960C9" w14:textId="3920417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}</w:t>
            </w:r>
          </w:p>
        </w:tc>
      </w:tr>
      <w:tr w:rsidR="00025C10" w14:paraId="6AA6E5B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D679E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1047FF" w14:textId="257BC23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}</w:t>
            </w:r>
          </w:p>
        </w:tc>
      </w:tr>
      <w:tr w:rsidR="00025C10" w14:paraId="08A88B2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4BC0C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2ED4D9" w14:textId="17D60E2C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025C10" w14:paraId="04F3971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91205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92AC95" w14:textId="09EA7A3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>&lt;&lt;"\n----------------------------------------\n";</w:t>
            </w:r>
          </w:p>
        </w:tc>
      </w:tr>
      <w:tr w:rsidR="00025C10" w14:paraId="1DA8932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025A5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50D92E" w14:textId="035E52D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</w:t>
            </w:r>
            <w:r>
              <w:rPr>
                <w:rFonts w:hint="eastAsia"/>
                <w:b/>
                <w:bCs/>
              </w:rPr>
              <w:t>输入数据汇总</w:t>
            </w:r>
            <w:r>
              <w:rPr>
                <w:rFonts w:hint="eastAsia"/>
                <w:b/>
                <w:bCs/>
              </w:rPr>
              <w:t>:\n";</w:t>
            </w:r>
          </w:p>
        </w:tc>
      </w:tr>
      <w:tr w:rsidR="00025C10" w14:paraId="4B9ECC0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77B45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4E4AF7" w14:textId="549DB07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</w:t>
            </w:r>
            <w:r>
              <w:rPr>
                <w:rFonts w:hint="eastAsia"/>
                <w:b/>
                <w:bCs/>
              </w:rPr>
              <w:t>字符数量</w:t>
            </w:r>
            <w:r>
              <w:rPr>
                <w:rFonts w:hint="eastAsia"/>
                <w:b/>
                <w:bCs/>
              </w:rPr>
              <w:t>: "&lt;&lt;n&lt;&lt;"\n";</w:t>
            </w:r>
          </w:p>
        </w:tc>
      </w:tr>
      <w:tr w:rsidR="00025C10" w14:paraId="342EC10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09750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DA6A59" w14:textId="4086B5D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</w:t>
            </w:r>
            <w:r>
              <w:rPr>
                <w:rFonts w:hint="eastAsia"/>
                <w:b/>
                <w:bCs/>
              </w:rPr>
              <w:t>字符和权重</w:t>
            </w:r>
            <w:r>
              <w:rPr>
                <w:rFonts w:hint="eastAsia"/>
                <w:b/>
                <w:bCs/>
              </w:rPr>
              <w:t>:\n";</w:t>
            </w:r>
          </w:p>
        </w:tc>
      </w:tr>
      <w:tr w:rsidR="00025C10" w14:paraId="44C79AC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D9888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56675A" w14:textId="0AF9F9C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for 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=0;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&lt;n;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</w:t>
            </w:r>
          </w:p>
        </w:tc>
      </w:tr>
      <w:tr w:rsidR="00025C10" w14:paraId="5A039E3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14127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147CC7" w14:textId="32F1166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  %c: %.2f (</w:t>
            </w:r>
            <w:r>
              <w:rPr>
                <w:rFonts w:hint="eastAsia"/>
                <w:b/>
                <w:bCs/>
              </w:rPr>
              <w:t>整数权重</w:t>
            </w:r>
            <w:r>
              <w:rPr>
                <w:rFonts w:hint="eastAsia"/>
                <w:b/>
                <w:bCs/>
              </w:rPr>
              <w:t xml:space="preserve">: %d)\n", </w:t>
            </w:r>
          </w:p>
        </w:tc>
      </w:tr>
      <w:tr w:rsidR="00025C10" w14:paraId="5CEBF6D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FBFE1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503AC8" w14:textId="65F41FB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], </w:t>
            </w:r>
          </w:p>
        </w:tc>
      </w:tr>
      <w:tr w:rsidR="00025C10" w14:paraId="76BEAA8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01ABC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2710DB" w14:textId="61727EB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] / 100.0, </w:t>
            </w:r>
          </w:p>
        </w:tc>
      </w:tr>
      <w:tr w:rsidR="00025C10" w14:paraId="5A35CEC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E3440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B4ABF6" w14:textId="0073D8EC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]);</w:t>
            </w:r>
          </w:p>
        </w:tc>
      </w:tr>
      <w:tr w:rsidR="00025C10" w14:paraId="77FC505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BFCE8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643970" w14:textId="7755902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 xml:space="preserve">("  </w:t>
            </w:r>
            <w:r>
              <w:rPr>
                <w:rFonts w:hint="eastAsia"/>
                <w:b/>
                <w:bCs/>
              </w:rPr>
              <w:t>权重总和</w:t>
            </w:r>
            <w:r>
              <w:rPr>
                <w:rFonts w:hint="eastAsia"/>
                <w:b/>
                <w:bCs/>
              </w:rPr>
              <w:t xml:space="preserve">: %.4f\n", </w:t>
            </w:r>
            <w:proofErr w:type="spellStart"/>
            <w:r>
              <w:rPr>
                <w:rFonts w:hint="eastAsia"/>
                <w:b/>
                <w:bCs/>
              </w:rPr>
              <w:t>total_weight</w:t>
            </w:r>
            <w:proofErr w:type="spellEnd"/>
            <w:r>
              <w:rPr>
                <w:rFonts w:hint="eastAsia"/>
                <w:b/>
                <w:bCs/>
              </w:rPr>
              <w:t>);</w:t>
            </w:r>
          </w:p>
        </w:tc>
      </w:tr>
      <w:tr w:rsidR="00025C10" w14:paraId="67476A1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29158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2B256B" w14:textId="2889024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>&lt;&lt;"----------------------------------------\n";</w:t>
            </w:r>
          </w:p>
        </w:tc>
      </w:tr>
      <w:tr w:rsidR="00025C10" w14:paraId="070241A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1BBAC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D96B9D" w14:textId="2B28A9B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025C10" w14:paraId="0376470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E6FFE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F4A54D" w14:textId="5203C8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&lt;&lt;"\n</w:t>
            </w:r>
            <w:r>
              <w:rPr>
                <w:rFonts w:hint="eastAsia"/>
                <w:b/>
                <w:bCs/>
              </w:rPr>
              <w:t>正在创建哈夫曼树</w:t>
            </w:r>
            <w:r>
              <w:rPr>
                <w:rFonts w:hint="eastAsia"/>
                <w:b/>
                <w:bCs/>
              </w:rPr>
              <w:t>...\n";</w:t>
            </w:r>
          </w:p>
        </w:tc>
      </w:tr>
      <w:tr w:rsidR="00025C10" w14:paraId="525A6C8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55BE6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77508F" w14:textId="762E682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CreateHuffmanTree</w:t>
            </w:r>
            <w:proofErr w:type="spellEnd"/>
            <w:r>
              <w:rPr>
                <w:b/>
                <w:bCs/>
              </w:rPr>
              <w:t xml:space="preserve">(&amp;HT, 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, n);</w:t>
            </w:r>
          </w:p>
        </w:tc>
      </w:tr>
      <w:tr w:rsidR="00025C10" w14:paraId="1BF9ABD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978AD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B709A4" w14:textId="6D5E81B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&lt;&lt;"--- </w:t>
            </w:r>
            <w:r>
              <w:rPr>
                <w:rFonts w:hint="eastAsia"/>
                <w:b/>
                <w:bCs/>
              </w:rPr>
              <w:t>哈夫曼树创建完成</w:t>
            </w:r>
            <w:r>
              <w:rPr>
                <w:rFonts w:hint="eastAsia"/>
                <w:b/>
                <w:bCs/>
              </w:rPr>
              <w:t>! ---\n";</w:t>
            </w:r>
          </w:p>
        </w:tc>
      </w:tr>
      <w:tr w:rsidR="00025C10" w14:paraId="2F1FB64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66BDD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8DFC95" w14:textId="5DA3833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025C10" w14:paraId="4D4A712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E2438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44B117" w14:textId="64EE2CF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CreateHuffmanCode</w:t>
            </w:r>
            <w:proofErr w:type="spellEnd"/>
            <w:r>
              <w:rPr>
                <w:b/>
                <w:bCs/>
              </w:rPr>
              <w:t>(HT, &amp;HC, n);</w:t>
            </w:r>
          </w:p>
        </w:tc>
      </w:tr>
      <w:tr w:rsidR="00025C10" w14:paraId="0098F04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57FD4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9D3F79" w14:textId="2041262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DisplayHuffmanCode</w:t>
            </w:r>
            <w:proofErr w:type="spellEnd"/>
            <w:r>
              <w:rPr>
                <w:b/>
                <w:bCs/>
              </w:rPr>
              <w:t>(HT, HC, n);</w:t>
            </w:r>
          </w:p>
        </w:tc>
      </w:tr>
      <w:tr w:rsidR="00025C10" w14:paraId="668FEAC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9D2005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635A68" w14:textId="7E6269A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025C10" w14:paraId="5E2689B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19C74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FEE867" w14:textId="207B4B2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break;</w:t>
            </w:r>
          </w:p>
        </w:tc>
      </w:tr>
      <w:tr w:rsidR="00025C10" w14:paraId="4640818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B3FD6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0D7B50" w14:textId="34FF3F8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025C10" w14:paraId="0C44674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27255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D0C5E3" w14:textId="3F3523D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025C10" w14:paraId="2CBD311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DCD26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818AF8" w14:textId="74ADBED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default:</w:t>
            </w:r>
          </w:p>
        </w:tc>
      </w:tr>
      <w:tr w:rsidR="00025C10" w14:paraId="27D75C1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EE95FA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06898B" w14:textId="487FD52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&lt;&lt;"\n--- </w:t>
            </w:r>
            <w:r>
              <w:rPr>
                <w:rFonts w:hint="eastAsia"/>
                <w:b/>
                <w:bCs/>
              </w:rPr>
              <w:t>输入错误</w:t>
            </w:r>
            <w:r>
              <w:rPr>
                <w:rFonts w:hint="eastAsia"/>
                <w:b/>
                <w:bCs/>
              </w:rPr>
              <w:t>! ---\n";</w:t>
            </w:r>
          </w:p>
        </w:tc>
      </w:tr>
      <w:tr w:rsidR="00025C10" w14:paraId="0723DEA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F68D6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9C4584" w14:textId="6B208A0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025C10" w14:paraId="335E733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42982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D51A4B" w14:textId="5A5C71C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025C10" w14:paraId="06DCB5C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359DD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F46BE9" w14:textId="2786D3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if(choice!=0)</w:t>
            </w:r>
          </w:p>
        </w:tc>
      </w:tr>
      <w:tr w:rsidR="00025C10" w14:paraId="5B6E23F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25BE8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09F0F8" w14:textId="7A6B37B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{</w:t>
            </w:r>
          </w:p>
        </w:tc>
      </w:tr>
      <w:tr w:rsidR="00025C10" w14:paraId="2EE1E25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653C1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BEAC38" w14:textId="7E45969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&lt;&lt;"\n\n</w:t>
            </w:r>
            <w:r>
              <w:rPr>
                <w:rFonts w:hint="eastAsia"/>
                <w:b/>
                <w:bCs/>
              </w:rPr>
              <w:t>按任意键继续</w:t>
            </w:r>
            <w:r>
              <w:rPr>
                <w:rFonts w:hint="eastAsia"/>
                <w:b/>
                <w:bCs/>
              </w:rPr>
              <w:t>...";</w:t>
            </w:r>
          </w:p>
        </w:tc>
      </w:tr>
      <w:tr w:rsidR="00025C10" w14:paraId="20BEDAB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D5ED1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F5760E" w14:textId="4EAEE55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c=</w:t>
            </w:r>
            <w:proofErr w:type="spellStart"/>
            <w:r>
              <w:rPr>
                <w:b/>
                <w:bCs/>
              </w:rPr>
              <w:t>getchar</w:t>
            </w:r>
            <w:proofErr w:type="spellEnd"/>
            <w:r>
              <w:rPr>
                <w:b/>
                <w:bCs/>
              </w:rPr>
              <w:t>();</w:t>
            </w:r>
          </w:p>
        </w:tc>
      </w:tr>
      <w:tr w:rsidR="00025C10" w14:paraId="09DBA92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8482C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9A7086" w14:textId="26A1F7C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025C10" w14:paraId="72367ED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42B8F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BFB2AD" w14:textId="2EAB62B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025C10" w14:paraId="52EF3D7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B1053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228905" w14:textId="7FF6BCA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 while(choice!=0);</w:t>
            </w:r>
          </w:p>
        </w:tc>
      </w:tr>
      <w:tr w:rsidR="00025C10" w14:paraId="23B42EF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368B0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817D64" w14:textId="37B0390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0D8F900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1963A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10761A" w14:textId="7E88537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0;</w:t>
            </w:r>
          </w:p>
        </w:tc>
      </w:tr>
      <w:tr w:rsidR="00025C10" w14:paraId="44BBEB2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443E22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472DFD" w14:textId="4EF64C6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025C10" w14:paraId="24F4F89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38653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8EF90B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5B5CD87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86DDE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FC5BDC" w14:textId="59DECFE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025C10" w14:paraId="0A9A3AE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3830E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B8E0EF" w14:textId="53DBD19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void Menu()</w:t>
            </w:r>
          </w:p>
        </w:tc>
      </w:tr>
      <w:tr w:rsidR="00025C10" w14:paraId="5F39D38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E26D6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8B8354" w14:textId="3304C94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025C10" w14:paraId="09E8BD1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1C6AC0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C3C1A5" w14:textId="59A980F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system("</w:t>
            </w:r>
            <w:proofErr w:type="spellStart"/>
            <w:r>
              <w:rPr>
                <w:b/>
                <w:bCs/>
              </w:rPr>
              <w:t>cls</w:t>
            </w:r>
            <w:proofErr w:type="spellEnd"/>
            <w:r>
              <w:rPr>
                <w:b/>
                <w:bCs/>
              </w:rPr>
              <w:t>");</w:t>
            </w:r>
          </w:p>
        </w:tc>
      </w:tr>
      <w:tr w:rsidR="00025C10" w14:paraId="43AE323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1D6BAA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C362B2" w14:textId="56C4EF4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 "********** </w:t>
            </w:r>
            <w:r>
              <w:rPr>
                <w:rFonts w:hint="eastAsia"/>
                <w:b/>
                <w:bCs/>
              </w:rPr>
              <w:t>哈夫曼编码系统</w:t>
            </w:r>
            <w:r>
              <w:rPr>
                <w:rFonts w:hint="eastAsia"/>
                <w:b/>
                <w:bCs/>
              </w:rPr>
              <w:t xml:space="preserve"> **********\n";</w:t>
            </w:r>
          </w:p>
        </w:tc>
      </w:tr>
      <w:tr w:rsidR="00025C10" w14:paraId="7C62765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A595FA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774A18" w14:textId="5C1C3A1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>&lt;&lt;"-------------------------------------\n";</w:t>
            </w:r>
          </w:p>
        </w:tc>
      </w:tr>
      <w:tr w:rsidR="00025C10" w14:paraId="1F651F2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06997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3B5629" w14:textId="41ECEF7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      1 </w:t>
            </w:r>
            <w:r>
              <w:rPr>
                <w:rFonts w:hint="eastAsia"/>
                <w:b/>
                <w:bCs/>
              </w:rPr>
              <w:t>创建哈夫曼树</w:t>
            </w:r>
            <w:r>
              <w:rPr>
                <w:rFonts w:hint="eastAsia"/>
                <w:b/>
                <w:bCs/>
              </w:rPr>
              <w:t xml:space="preserve"> (</w:t>
            </w:r>
            <w:r>
              <w:rPr>
                <w:rFonts w:hint="eastAsia"/>
                <w:b/>
                <w:bCs/>
              </w:rPr>
              <w:t>使用默认数据</w:t>
            </w:r>
            <w:r>
              <w:rPr>
                <w:rFonts w:hint="eastAsia"/>
                <w:b/>
                <w:bCs/>
              </w:rPr>
              <w:t>)  \n";</w:t>
            </w:r>
          </w:p>
        </w:tc>
      </w:tr>
      <w:tr w:rsidR="00025C10" w14:paraId="14AE030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CE8B2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BE396D" w14:textId="39AAF4F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      2      </w:t>
            </w:r>
            <w:r>
              <w:rPr>
                <w:rFonts w:hint="eastAsia"/>
                <w:b/>
                <w:bCs/>
              </w:rPr>
              <w:t>显示哈夫曼编码</w:t>
            </w:r>
            <w:r>
              <w:rPr>
                <w:rFonts w:hint="eastAsia"/>
                <w:b/>
                <w:bCs/>
              </w:rPr>
              <w:t xml:space="preserve">          \n";</w:t>
            </w:r>
          </w:p>
        </w:tc>
      </w:tr>
      <w:tr w:rsidR="00025C10" w14:paraId="3B7BBC6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FA049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8EFC8E" w14:textId="6E8511B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      3        </w:t>
            </w:r>
            <w:r>
              <w:rPr>
                <w:rFonts w:hint="eastAsia"/>
                <w:b/>
                <w:bCs/>
              </w:rPr>
              <w:t>自定义输入</w:t>
            </w:r>
            <w:r>
              <w:rPr>
                <w:rFonts w:hint="eastAsia"/>
                <w:b/>
                <w:bCs/>
              </w:rPr>
              <w:t xml:space="preserve">            \n";</w:t>
            </w:r>
          </w:p>
        </w:tc>
      </w:tr>
      <w:tr w:rsidR="00025C10" w14:paraId="5F31D43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8A6F4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DC017C" w14:textId="020616E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>&lt;&lt;"-------------------------------------\n";</w:t>
            </w:r>
          </w:p>
        </w:tc>
      </w:tr>
      <w:tr w:rsidR="00025C10" w14:paraId="2BD16CC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9F558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A179FA" w14:textId="3EA8E84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 xml:space="preserve">&lt;&lt;"      0         </w:t>
            </w:r>
            <w:r>
              <w:rPr>
                <w:rFonts w:hint="eastAsia"/>
                <w:b/>
                <w:bCs/>
              </w:rPr>
              <w:t>退出程序</w:t>
            </w:r>
            <w:r>
              <w:rPr>
                <w:rFonts w:hint="eastAsia"/>
                <w:b/>
                <w:bCs/>
              </w:rPr>
              <w:t xml:space="preserve">             \n";</w:t>
            </w:r>
          </w:p>
        </w:tc>
      </w:tr>
      <w:tr w:rsidR="00025C10" w14:paraId="0644D2F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DC93A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18A37E" w14:textId="70E4595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>&lt;&lt;"-------------------------------------\n";</w:t>
            </w:r>
          </w:p>
        </w:tc>
      </w:tr>
      <w:tr w:rsidR="00025C10" w14:paraId="6A64733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1D876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E11161" w14:textId="034361A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>&lt;&lt;"*************************************\n";</w:t>
            </w:r>
          </w:p>
        </w:tc>
      </w:tr>
      <w:tr w:rsidR="00025C10" w14:paraId="5611688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6B0DE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0215F6" w14:textId="4B0511D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</w:t>
            </w:r>
            <w:r>
              <w:rPr>
                <w:rFonts w:hint="eastAsia"/>
                <w:b/>
                <w:bCs/>
              </w:rPr>
              <w:t>请选择</w:t>
            </w:r>
            <w:r>
              <w:rPr>
                <w:rFonts w:hint="eastAsia"/>
                <w:b/>
                <w:bCs/>
              </w:rPr>
              <w:t>: ";</w:t>
            </w:r>
          </w:p>
        </w:tc>
      </w:tr>
      <w:tr w:rsidR="00025C10" w14:paraId="4695CD7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18A8E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14EB5B" w14:textId="1C8B23D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025C10" w14:paraId="0AD0FFF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EFBFF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A40142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7CAFB3F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C0E11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881C3A" w14:textId="20EB478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025C10" w14:paraId="3BB7EF7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EF7E3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C8DC4B" w14:textId="7D22C32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初始化哈夫曼树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025C10" w14:paraId="5F4C3EB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3665E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F04322" w14:textId="39A59E3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InitHuffmanTree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HuffmanTree</w:t>
            </w:r>
            <w:proofErr w:type="spellEnd"/>
            <w:r>
              <w:rPr>
                <w:b/>
                <w:bCs/>
              </w:rPr>
              <w:t xml:space="preserve"> *HT, int n)</w:t>
            </w:r>
          </w:p>
        </w:tc>
      </w:tr>
      <w:tr w:rsidR="00025C10" w14:paraId="351D1C7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80152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B8FF0B" w14:textId="21B35EF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025C10" w14:paraId="686A261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01788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7A570B" w14:textId="794E683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if(*HT!=NULL)</w:t>
            </w:r>
          </w:p>
        </w:tc>
      </w:tr>
      <w:tr w:rsidR="00025C10" w14:paraId="72B0E8D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4FF03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BE82E8" w14:textId="5001F5C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DestroyHuffmanTree</w:t>
            </w:r>
            <w:proofErr w:type="spellEnd"/>
            <w:r>
              <w:rPr>
                <w:b/>
                <w:bCs/>
              </w:rPr>
              <w:t>(HT);</w:t>
            </w:r>
          </w:p>
        </w:tc>
      </w:tr>
      <w:tr w:rsidR="00025C10" w14:paraId="423D660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83694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6B3E30" w14:textId="763FAD3C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7DD0CAB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64C4F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E60EC0" w14:textId="03E5C8F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m=2*n-1;</w:t>
            </w:r>
          </w:p>
        </w:tc>
      </w:tr>
      <w:tr w:rsidR="00025C10" w14:paraId="2B23D0F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ED627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E84820" w14:textId="215C64DC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*HT=(</w:t>
            </w:r>
            <w:proofErr w:type="spellStart"/>
            <w:r>
              <w:rPr>
                <w:b/>
                <w:bCs/>
              </w:rPr>
              <w:t>HuffmanTree</w:t>
            </w:r>
            <w:proofErr w:type="spellEnd"/>
            <w:r>
              <w:rPr>
                <w:b/>
                <w:bCs/>
              </w:rPr>
              <w:t>)malloc((m+1)*</w:t>
            </w:r>
            <w:proofErr w:type="spellStart"/>
            <w:r>
              <w:rPr>
                <w:b/>
                <w:bCs/>
              </w:rPr>
              <w:t>sizeof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HTNode</w:t>
            </w:r>
            <w:proofErr w:type="spellEnd"/>
            <w:r>
              <w:rPr>
                <w:b/>
                <w:bCs/>
              </w:rPr>
              <w:t>));</w:t>
            </w:r>
          </w:p>
        </w:tc>
      </w:tr>
      <w:tr w:rsidR="00025C10" w14:paraId="410CE44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7CF07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217833" w14:textId="7096025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741AD2F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993BF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9DC852" w14:textId="45E3D8A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if(*HT==NULL) {</w:t>
            </w:r>
          </w:p>
        </w:tc>
      </w:tr>
      <w:tr w:rsidR="00025C10" w14:paraId="074851E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B2B19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54C64E" w14:textId="50FC83C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内存分配失败</w:t>
            </w:r>
            <w:r>
              <w:rPr>
                <w:rFonts w:hint="eastAsia"/>
                <w:b/>
                <w:bCs/>
              </w:rPr>
              <w:t>!\n");</w:t>
            </w:r>
          </w:p>
        </w:tc>
      </w:tr>
      <w:tr w:rsidR="00025C10" w14:paraId="47BA692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3DA50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F060B2" w14:textId="0258006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exit(1);</w:t>
            </w:r>
          </w:p>
        </w:tc>
      </w:tr>
      <w:tr w:rsidR="00025C10" w14:paraId="7ADCBC2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A7FB3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5D56EE" w14:textId="05131442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025C10" w14:paraId="28BBA00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4E7E7A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56F9D8" w14:textId="47FCCFF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3262089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96E24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72ACF6" w14:textId="48C40D9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for(int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=1;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&lt;=m;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</w:t>
            </w:r>
          </w:p>
        </w:tc>
      </w:tr>
      <w:tr w:rsidR="00025C10" w14:paraId="779B934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2A604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BBBF03" w14:textId="244A51F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025C10" w14:paraId="5EAD448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6945F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ADB95E" w14:textId="5237511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(*HT)[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].data='\0';</w:t>
            </w:r>
          </w:p>
        </w:tc>
      </w:tr>
      <w:tr w:rsidR="00025C10" w14:paraId="1BF306D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7B81E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337A98" w14:textId="2F2EA97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(*HT)[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].weight=0;</w:t>
            </w:r>
          </w:p>
        </w:tc>
      </w:tr>
      <w:tr w:rsidR="00025C10" w14:paraId="546D08B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DF686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B5E05C" w14:textId="2C27DFF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(*HT)[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].parent=(*HT)[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</w:t>
            </w:r>
            <w:proofErr w:type="spellStart"/>
            <w:r>
              <w:rPr>
                <w:b/>
                <w:bCs/>
              </w:rPr>
              <w:t>lchild</w:t>
            </w:r>
            <w:proofErr w:type="spellEnd"/>
            <w:r>
              <w:rPr>
                <w:b/>
                <w:bCs/>
              </w:rPr>
              <w:t>=(*HT)[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</w:t>
            </w:r>
            <w:proofErr w:type="spellStart"/>
            <w:r>
              <w:rPr>
                <w:b/>
                <w:bCs/>
              </w:rPr>
              <w:t>rchild</w:t>
            </w:r>
            <w:proofErr w:type="spellEnd"/>
            <w:r>
              <w:rPr>
                <w:b/>
                <w:bCs/>
              </w:rPr>
              <w:t>=0;</w:t>
            </w:r>
          </w:p>
        </w:tc>
      </w:tr>
      <w:tr w:rsidR="00025C10" w14:paraId="3B231F1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0D25B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6DA36B" w14:textId="10C9021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025C10" w14:paraId="70333BC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6B7AC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5118DB" w14:textId="0A621F0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025C10" w14:paraId="45845B0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39014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F2BE88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7BABC44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347F9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0F5E92" w14:textId="714BF30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025C10" w14:paraId="6F1C24C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376327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7A18F5" w14:textId="09B73DF2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销毁哈夫曼树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025C10" w14:paraId="56029F2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4B962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CC7071" w14:textId="55D01DB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DestroyHuffmanTree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HuffmanTree</w:t>
            </w:r>
            <w:proofErr w:type="spellEnd"/>
            <w:r>
              <w:rPr>
                <w:b/>
                <w:bCs/>
              </w:rPr>
              <w:t xml:space="preserve"> *HT)</w:t>
            </w:r>
          </w:p>
        </w:tc>
      </w:tr>
      <w:tr w:rsidR="00025C10" w14:paraId="6EC96BE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78A37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2342E1" w14:textId="2C0FF2A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025C10" w14:paraId="45645F9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0EEF9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0A5B7B" w14:textId="7ADCEB5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if(*HT!=NULL)</w:t>
            </w:r>
          </w:p>
        </w:tc>
      </w:tr>
      <w:tr w:rsidR="00025C10" w14:paraId="59BF9DF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27771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1188F3" w14:textId="083CB642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025C10" w14:paraId="5D18EF7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C5D1D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10E474" w14:textId="1C28B30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free(*HT);</w:t>
            </w:r>
          </w:p>
        </w:tc>
      </w:tr>
      <w:tr w:rsidR="00025C10" w14:paraId="440CD53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1A23C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DC35E8" w14:textId="6069F8F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*HT=NULL;</w:t>
            </w:r>
          </w:p>
        </w:tc>
      </w:tr>
      <w:tr w:rsidR="00025C10" w14:paraId="0278C90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F1747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0CE34C" w14:textId="5C806C7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025C10" w14:paraId="175ABD1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45D8A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969839" w14:textId="45CD606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025C10" w14:paraId="37BB200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03A25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778F23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6F9348E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46ECB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F48B5C" w14:textId="72F7329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025C10" w14:paraId="7C79CB9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25314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E11F47" w14:textId="105CC46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初始化哈夫曼编码表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025C10" w14:paraId="5DF86B5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184C5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3694D5" w14:textId="51E6FBC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InitHuffmanCode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HuffmanCode</w:t>
            </w:r>
            <w:proofErr w:type="spellEnd"/>
            <w:r>
              <w:rPr>
                <w:b/>
                <w:bCs/>
              </w:rPr>
              <w:t xml:space="preserve"> *HC, int n)</w:t>
            </w:r>
          </w:p>
        </w:tc>
      </w:tr>
      <w:tr w:rsidR="00025C10" w14:paraId="05E5D62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72A8CA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C23131" w14:textId="2555FE2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025C10" w14:paraId="3A0C015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CE274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C6E356" w14:textId="6F02DCA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if(*HC!=NULL) {</w:t>
            </w:r>
          </w:p>
        </w:tc>
      </w:tr>
      <w:tr w:rsidR="00025C10" w14:paraId="55BEA8C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998EB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05BA08" w14:textId="5BD6DF82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DestroyHuffmanCode</w:t>
            </w:r>
            <w:proofErr w:type="spellEnd"/>
            <w:r>
              <w:rPr>
                <w:b/>
                <w:bCs/>
              </w:rPr>
              <w:t>(HC, n);</w:t>
            </w:r>
          </w:p>
        </w:tc>
      </w:tr>
      <w:tr w:rsidR="00025C10" w14:paraId="0C630CA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90F26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AFCD47" w14:textId="5D4961F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025C10" w14:paraId="7249CEC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3B224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9E7DB9" w14:textId="633FC4C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126DE10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650D1A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B49968" w14:textId="206CD8C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*HC=(</w:t>
            </w:r>
            <w:proofErr w:type="spellStart"/>
            <w:r>
              <w:rPr>
                <w:rFonts w:hint="eastAsia"/>
                <w:b/>
                <w:bCs/>
              </w:rPr>
              <w:t>HuffmanCode</w:t>
            </w:r>
            <w:proofErr w:type="spellEnd"/>
            <w:r>
              <w:rPr>
                <w:rFonts w:hint="eastAsia"/>
                <w:b/>
                <w:bCs/>
              </w:rPr>
              <w:t>)malloc((n+1)*</w:t>
            </w:r>
            <w:proofErr w:type="spellStart"/>
            <w:r>
              <w:rPr>
                <w:rFonts w:hint="eastAsia"/>
                <w:b/>
                <w:bCs/>
              </w:rPr>
              <w:t>sizeof</w:t>
            </w:r>
            <w:proofErr w:type="spellEnd"/>
            <w:r>
              <w:rPr>
                <w:rFonts w:hint="eastAsia"/>
                <w:b/>
                <w:bCs/>
              </w:rPr>
              <w:t xml:space="preserve">(char*)); // </w:t>
            </w:r>
            <w:r>
              <w:rPr>
                <w:rFonts w:hint="eastAsia"/>
                <w:b/>
                <w:bCs/>
              </w:rPr>
              <w:t>分配编码表数组</w:t>
            </w:r>
          </w:p>
        </w:tc>
      </w:tr>
      <w:tr w:rsidR="00025C10" w14:paraId="65F1BB8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63BA6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F2714E" w14:textId="0AC596B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if(*HC==NULL) {</w:t>
            </w:r>
          </w:p>
        </w:tc>
      </w:tr>
      <w:tr w:rsidR="00025C10" w14:paraId="005CB74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AB49D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3BDB66" w14:textId="5933184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内存分配失败</w:t>
            </w:r>
            <w:r>
              <w:rPr>
                <w:rFonts w:hint="eastAsia"/>
                <w:b/>
                <w:bCs/>
              </w:rPr>
              <w:t>!\n");</w:t>
            </w:r>
          </w:p>
        </w:tc>
      </w:tr>
      <w:tr w:rsidR="00025C10" w14:paraId="544F782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2D3A2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1C0743" w14:textId="1837786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exit(1);</w:t>
            </w:r>
          </w:p>
        </w:tc>
      </w:tr>
      <w:tr w:rsidR="00025C10" w14:paraId="6FBF075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45EFD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0E8988" w14:textId="2312864C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025C10" w14:paraId="206E97A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5B17F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B33114" w14:textId="18B6CFA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52091F0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D41AF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1C6985" w14:textId="3848FC6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for(int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=1;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&lt;=n;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</w:t>
            </w:r>
          </w:p>
        </w:tc>
      </w:tr>
      <w:tr w:rsidR="00025C10" w14:paraId="17A6A9F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682E5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C5A061" w14:textId="6308DBB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025C10" w14:paraId="677E257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94D82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355EAF" w14:textId="65E2719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(*HC)[</w:t>
            </w:r>
            <w:proofErr w:type="spellStart"/>
            <w:r>
              <w:rPr>
                <w:rFonts w:hint="eastAsia"/>
                <w:b/>
                <w:bCs/>
              </w:rPr>
              <w:t>i</w:t>
            </w:r>
            <w:proofErr w:type="spellEnd"/>
            <w:r>
              <w:rPr>
                <w:rFonts w:hint="eastAsia"/>
                <w:b/>
                <w:bCs/>
              </w:rPr>
              <w:t xml:space="preserve">]=NULL; // </w:t>
            </w:r>
            <w:r>
              <w:rPr>
                <w:rFonts w:hint="eastAsia"/>
                <w:b/>
                <w:bCs/>
              </w:rPr>
              <w:t>初始化为空</w:t>
            </w:r>
          </w:p>
        </w:tc>
      </w:tr>
      <w:tr w:rsidR="00025C10" w14:paraId="0371D8E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91D4C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9DEBF4" w14:textId="3B2DAEB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025C10" w14:paraId="0C8DBD9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97CCC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979723" w14:textId="62936C2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025C10" w14:paraId="666C8C5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1477B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411919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5D6B9C4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24A67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123AEE" w14:textId="4CA9FD2C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025C10" w14:paraId="31A18EC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03635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064C14" w14:textId="3062605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销毁哈夫曼编码表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025C10" w14:paraId="5632D7E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5212A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A3564F" w14:textId="4917D8C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DestroyHuffmanCode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HuffmanCode</w:t>
            </w:r>
            <w:proofErr w:type="spellEnd"/>
            <w:r>
              <w:rPr>
                <w:b/>
                <w:bCs/>
              </w:rPr>
              <w:t xml:space="preserve"> *HC, int n)</w:t>
            </w:r>
          </w:p>
        </w:tc>
      </w:tr>
      <w:tr w:rsidR="00025C10" w14:paraId="431F9F0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3F172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6761CC" w14:textId="32E33F7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025C10" w14:paraId="752D525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B9059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17F561" w14:textId="530608B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if(*HC!=NULL)</w:t>
            </w:r>
          </w:p>
        </w:tc>
      </w:tr>
      <w:tr w:rsidR="00025C10" w14:paraId="4418AAF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186FC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861677" w14:textId="29899B4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025C10" w14:paraId="5214C15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5BE74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C4559A" w14:textId="1F16556C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for(int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=1;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&lt;=n;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</w:t>
            </w:r>
          </w:p>
        </w:tc>
      </w:tr>
      <w:tr w:rsidR="00025C10" w14:paraId="1A50050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71393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AD7435" w14:textId="36D7E24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{</w:t>
            </w:r>
          </w:p>
        </w:tc>
      </w:tr>
      <w:tr w:rsidR="00025C10" w14:paraId="644C81C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3A7727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DFA869" w14:textId="1310BA0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if((*HC)[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]!=NULL) {</w:t>
            </w:r>
          </w:p>
        </w:tc>
      </w:tr>
      <w:tr w:rsidR="00025C10" w14:paraId="0365027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B7654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B55AB0" w14:textId="03BD582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free((*HC)[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]);</w:t>
            </w:r>
          </w:p>
        </w:tc>
      </w:tr>
      <w:tr w:rsidR="00025C10" w14:paraId="257D3FA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3E0FB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ED665F" w14:textId="11EC10E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(*HC)[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]=NULL;</w:t>
            </w:r>
          </w:p>
        </w:tc>
      </w:tr>
      <w:tr w:rsidR="00025C10" w14:paraId="797BD64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B54B2A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116C7E" w14:textId="28508ED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025C10" w14:paraId="3237803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5CE2F4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F9AB90" w14:textId="35846E5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025C10" w14:paraId="10D90F4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1C424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27B1B3" w14:textId="3489440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free(*HC);</w:t>
            </w:r>
          </w:p>
        </w:tc>
      </w:tr>
      <w:tr w:rsidR="00025C10" w14:paraId="512378A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DB270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741A59" w14:textId="1103FDF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*HC=NULL;</w:t>
            </w:r>
          </w:p>
        </w:tc>
      </w:tr>
      <w:tr w:rsidR="00025C10" w14:paraId="5F0C9D9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B0362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195632" w14:textId="6132A76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025C10" w14:paraId="63A46DC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8B961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0A3BC9" w14:textId="6F4CD682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025C10" w14:paraId="16CE979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D8DF5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FD41B5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51B6658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04FF3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BF5897" w14:textId="71CE2CF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025C10" w14:paraId="602CDC4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497656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197F14" w14:textId="0DA0D82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创建自定义数据数组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025C10" w14:paraId="73BA1AE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9319F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5771EB" w14:textId="6E92105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CreateCustomData</w:t>
            </w:r>
            <w:proofErr w:type="spellEnd"/>
            <w:r>
              <w:rPr>
                <w:b/>
                <w:bCs/>
              </w:rPr>
              <w:t>(char **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, int **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, int n)</w:t>
            </w:r>
          </w:p>
        </w:tc>
      </w:tr>
      <w:tr w:rsidR="00025C10" w14:paraId="0292B58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D3F97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168255" w14:textId="748992D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025C10" w14:paraId="3B0E6CB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8D6C9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8BD245" w14:textId="5CD3865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if(*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!=NULL) {</w:t>
            </w:r>
          </w:p>
        </w:tc>
      </w:tr>
      <w:tr w:rsidR="00025C10" w14:paraId="2A36B87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5BABD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DAFD5D" w14:textId="39D5AD0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free(*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);</w:t>
            </w:r>
          </w:p>
        </w:tc>
      </w:tr>
      <w:tr w:rsidR="00025C10" w14:paraId="351535D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EC288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DC221B" w14:textId="555B647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025C10" w14:paraId="79459B5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161F4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BAD9E2" w14:textId="2E2B212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if(*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!=NULL) {</w:t>
            </w:r>
          </w:p>
        </w:tc>
      </w:tr>
      <w:tr w:rsidR="00025C10" w14:paraId="2C6B12A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09C35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97BE44" w14:textId="47A36D72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free(*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);</w:t>
            </w:r>
          </w:p>
        </w:tc>
      </w:tr>
      <w:tr w:rsidR="00025C10" w14:paraId="1149AB1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1AEBF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DC4B83" w14:textId="63AA828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025C10" w14:paraId="2E66C12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D1962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7B4DDB" w14:textId="1F5F811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767642E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6ED95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94EDDF" w14:textId="2DE9153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*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=(char*)malloc(n*</w:t>
            </w:r>
            <w:proofErr w:type="spellStart"/>
            <w:r>
              <w:rPr>
                <w:b/>
                <w:bCs/>
              </w:rPr>
              <w:t>sizeof</w:t>
            </w:r>
            <w:proofErr w:type="spellEnd"/>
            <w:r>
              <w:rPr>
                <w:b/>
                <w:bCs/>
              </w:rPr>
              <w:t>(char));</w:t>
            </w:r>
          </w:p>
        </w:tc>
      </w:tr>
      <w:tr w:rsidR="00025C10" w14:paraId="50D939A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32579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579AC5" w14:textId="61DFDD7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*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=(int*)malloc(n*</w:t>
            </w:r>
            <w:proofErr w:type="spellStart"/>
            <w:r>
              <w:rPr>
                <w:b/>
                <w:bCs/>
              </w:rPr>
              <w:t>sizeof</w:t>
            </w:r>
            <w:proofErr w:type="spellEnd"/>
            <w:r>
              <w:rPr>
                <w:b/>
                <w:bCs/>
              </w:rPr>
              <w:t>(int));</w:t>
            </w:r>
          </w:p>
        </w:tc>
      </w:tr>
      <w:tr w:rsidR="00025C10" w14:paraId="6466B8D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3DC25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55ECB4" w14:textId="643FC2B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798F7E4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B3D41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DB8523" w14:textId="7D1DF84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if(*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==NULL || *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==NULL) {</w:t>
            </w:r>
          </w:p>
        </w:tc>
      </w:tr>
      <w:tr w:rsidR="00025C10" w14:paraId="5F1BB65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10E36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F110BA" w14:textId="01CB1ADC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内存分配失败</w:t>
            </w:r>
            <w:r>
              <w:rPr>
                <w:rFonts w:hint="eastAsia"/>
                <w:b/>
                <w:bCs/>
              </w:rPr>
              <w:t>!\n");</w:t>
            </w:r>
          </w:p>
        </w:tc>
      </w:tr>
      <w:tr w:rsidR="00025C10" w14:paraId="676EEE7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BE563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FDD206" w14:textId="67D213A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exit(1);</w:t>
            </w:r>
          </w:p>
        </w:tc>
      </w:tr>
      <w:tr w:rsidR="00025C10" w14:paraId="2BE9BA1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980B1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EDE7FD" w14:textId="0148F48C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025C10" w14:paraId="691AF95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13C7C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E2E293" w14:textId="66DA412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025C10" w14:paraId="6BFF8CB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A2BEB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7C5616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49E9A7A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C3EF3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BD9427" w14:textId="5E033C8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025C10" w14:paraId="029CA29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C4A3DA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CEDA62" w14:textId="3D3602E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销毁自定义数据数组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025C10" w14:paraId="53BCB01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D8407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2EF6BD" w14:textId="5C1A150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DestroyCustomData</w:t>
            </w:r>
            <w:proofErr w:type="spellEnd"/>
            <w:r>
              <w:rPr>
                <w:b/>
                <w:bCs/>
              </w:rPr>
              <w:t>(char **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, int **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025C10" w14:paraId="7AC637E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7B9FC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AD84A2" w14:textId="6FA6C2A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025C10" w14:paraId="74E9167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7D741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DC8BB9" w14:textId="6B876C1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if(*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!=NULL)</w:t>
            </w:r>
          </w:p>
        </w:tc>
      </w:tr>
      <w:tr w:rsidR="00025C10" w14:paraId="456835C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5151A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B6EB28" w14:textId="4549C6E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025C10" w14:paraId="78AF7F1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82F43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DF1182" w14:textId="3A5F8592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free(*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);</w:t>
            </w:r>
          </w:p>
        </w:tc>
      </w:tr>
      <w:tr w:rsidR="00025C10" w14:paraId="58CE70C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5445A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006277" w14:textId="7D94181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*</w:t>
            </w:r>
            <w:proofErr w:type="spellStart"/>
            <w:r>
              <w:rPr>
                <w:b/>
                <w:bCs/>
              </w:rPr>
              <w:t>custom_chars</w:t>
            </w:r>
            <w:proofErr w:type="spellEnd"/>
            <w:r>
              <w:rPr>
                <w:b/>
                <w:bCs/>
              </w:rPr>
              <w:t>=NULL;</w:t>
            </w:r>
          </w:p>
        </w:tc>
      </w:tr>
      <w:tr w:rsidR="00025C10" w14:paraId="3C044AC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652E5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AE7D28" w14:textId="356D135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025C10" w14:paraId="1C52766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AE40D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FAA32B" w14:textId="348B69C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4771504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F9874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C6D8A0" w14:textId="63662FE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if(*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!=NULL)</w:t>
            </w:r>
          </w:p>
        </w:tc>
      </w:tr>
      <w:tr w:rsidR="00025C10" w14:paraId="7515D53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9BDB3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347FC1" w14:textId="6249136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025C10" w14:paraId="45CD62B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51E2E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7AD1C0" w14:textId="287B1A4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free(*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);</w:t>
            </w:r>
          </w:p>
        </w:tc>
      </w:tr>
      <w:tr w:rsidR="00025C10" w14:paraId="1ACB9BC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D8D15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E44F85" w14:textId="15AB31C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*</w:t>
            </w:r>
            <w:proofErr w:type="spellStart"/>
            <w:r>
              <w:rPr>
                <w:b/>
                <w:bCs/>
              </w:rPr>
              <w:t>custom_weights</w:t>
            </w:r>
            <w:proofErr w:type="spellEnd"/>
            <w:r>
              <w:rPr>
                <w:b/>
                <w:bCs/>
              </w:rPr>
              <w:t>=NULL;</w:t>
            </w:r>
          </w:p>
        </w:tc>
      </w:tr>
      <w:tr w:rsidR="00025C10" w14:paraId="7D22095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022B9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4EE7DE" w14:textId="63A0F33C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025C10" w14:paraId="540003E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AF72A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CDAA03" w14:textId="30A0262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025C10" w14:paraId="2D6C241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2F687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C695C3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5BA9388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1303D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868500" w14:textId="0AE397F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025C10" w14:paraId="77EC04A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4232A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9F5E28" w14:textId="58494EE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选择两个最小权重的结点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025C10" w14:paraId="7D5CCB7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E07C3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0AB208" w14:textId="0F65811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void Select(</w:t>
            </w:r>
            <w:proofErr w:type="spellStart"/>
            <w:r>
              <w:rPr>
                <w:b/>
                <w:bCs/>
              </w:rPr>
              <w:t>HuffmanTree</w:t>
            </w:r>
            <w:proofErr w:type="spellEnd"/>
            <w:r>
              <w:rPr>
                <w:b/>
                <w:bCs/>
              </w:rPr>
              <w:t xml:space="preserve"> HT, int n, int *s1, int *s2)</w:t>
            </w:r>
          </w:p>
        </w:tc>
      </w:tr>
      <w:tr w:rsidR="00025C10" w14:paraId="7F70870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C4AD7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3EAC9C" w14:textId="441507AC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025C10" w14:paraId="1AC1948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196AC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220FB6" w14:textId="75D4288C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min1=INT_MAX, min2=INT_MAX;</w:t>
            </w:r>
          </w:p>
        </w:tc>
      </w:tr>
      <w:tr w:rsidR="00025C10" w14:paraId="52666AD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7F616A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CF8678" w14:textId="6724859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*s1=*s2=0;</w:t>
            </w:r>
          </w:p>
        </w:tc>
      </w:tr>
      <w:tr w:rsidR="00025C10" w14:paraId="30356D7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92C24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33544A" w14:textId="7F268A2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208F865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F9A78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9D6DF1" w14:textId="048F349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for(int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=1;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&lt;=n;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</w:t>
            </w:r>
          </w:p>
        </w:tc>
      </w:tr>
      <w:tr w:rsidR="00025C10" w14:paraId="12BF0C1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43326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F0B0E5" w14:textId="04E15BB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(HT[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].parent==0)</w:t>
            </w:r>
          </w:p>
        </w:tc>
      </w:tr>
      <w:tr w:rsidR="00025C10" w14:paraId="3013D90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4CAA6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322DCC" w14:textId="5487A982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if(HT[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].weight&lt;min1)</w:t>
            </w:r>
          </w:p>
        </w:tc>
      </w:tr>
      <w:tr w:rsidR="00025C10" w14:paraId="3F83C8E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9AE2B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F754FA" w14:textId="737EC50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{</w:t>
            </w:r>
          </w:p>
        </w:tc>
      </w:tr>
      <w:tr w:rsidR="00025C10" w14:paraId="07BAE92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623B1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80D6BD" w14:textId="61589CF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min2=min1;</w:t>
            </w:r>
          </w:p>
        </w:tc>
      </w:tr>
      <w:tr w:rsidR="00025C10" w14:paraId="156C593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2A2C7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F81C8E" w14:textId="1F8A954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*s2=*s1;</w:t>
            </w:r>
          </w:p>
        </w:tc>
      </w:tr>
      <w:tr w:rsidR="00025C10" w14:paraId="4BD58B0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6C16B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B0345C" w14:textId="228CE38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min1=HT[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].weight;</w:t>
            </w:r>
          </w:p>
        </w:tc>
      </w:tr>
      <w:tr w:rsidR="00025C10" w14:paraId="77E2735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25E20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5DC1DA" w14:textId="1201E17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*s1=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025C10" w14:paraId="06BDD09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E81F5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068234" w14:textId="6D32DB1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025C10" w14:paraId="754F16C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AE76E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1561A0" w14:textId="530B9A7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else if(HT[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].weight&lt;min2)</w:t>
            </w:r>
          </w:p>
        </w:tc>
      </w:tr>
      <w:tr w:rsidR="00025C10" w14:paraId="4454DA6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CEF85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190800" w14:textId="7F314EA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{</w:t>
            </w:r>
          </w:p>
        </w:tc>
      </w:tr>
      <w:tr w:rsidR="00025C10" w14:paraId="7EF5DDB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87293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445175" w14:textId="21A30F7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min2=HT[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].weight;</w:t>
            </w:r>
          </w:p>
        </w:tc>
      </w:tr>
      <w:tr w:rsidR="00025C10" w14:paraId="044C57E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C0EEF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9D582B" w14:textId="07954E6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*s2=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025C10" w14:paraId="3B4F3E7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02446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074783" w14:textId="05EE91A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025C10" w14:paraId="4FEAFC8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D0564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89E38B" w14:textId="2C56764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025C10" w14:paraId="1E3B1D7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5B67C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A8E3E2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045A80E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2F6F1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C4937B" w14:textId="0C046DF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025C10" w14:paraId="68D44C4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1A7B1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F13D94" w14:textId="20FC67D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构建哈夫曼树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025C10" w14:paraId="7D3F38F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0BE17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D4C967" w14:textId="0E28704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CreateHuffmanTree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HuffmanTree</w:t>
            </w:r>
            <w:proofErr w:type="spellEnd"/>
            <w:r>
              <w:rPr>
                <w:b/>
                <w:bCs/>
              </w:rPr>
              <w:t xml:space="preserve"> *HT, char *chars, int *w, int n)</w:t>
            </w:r>
          </w:p>
        </w:tc>
      </w:tr>
      <w:tr w:rsidR="00025C10" w14:paraId="64B8B0F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50191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E0876F" w14:textId="4068577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025C10" w14:paraId="7D869C3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9BEA7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7E4E16" w14:textId="7DEF695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if(n&lt;=1) return;</w:t>
            </w:r>
          </w:p>
        </w:tc>
      </w:tr>
      <w:tr w:rsidR="00025C10" w14:paraId="4C11145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2BB01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104418" w14:textId="64A9CA0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2CAE292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0F932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8BE3C7" w14:textId="60B980F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m=2*n-1;</w:t>
            </w:r>
          </w:p>
        </w:tc>
      </w:tr>
      <w:tr w:rsidR="00025C10" w14:paraId="3F705BF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E58B7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24F8F9" w14:textId="47960DB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InitHuffmanTree</w:t>
            </w:r>
            <w:proofErr w:type="spellEnd"/>
            <w:r>
              <w:rPr>
                <w:b/>
                <w:bCs/>
              </w:rPr>
              <w:t>(HT, n);</w:t>
            </w:r>
          </w:p>
        </w:tc>
      </w:tr>
      <w:tr w:rsidR="00025C10" w14:paraId="65A4CA4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0D5CA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A79250" w14:textId="62996BA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15CF4B2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787AF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11AAB8" w14:textId="32C4437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初始化前</w:t>
            </w:r>
            <w:r>
              <w:rPr>
                <w:rFonts w:hint="eastAsia"/>
                <w:b/>
                <w:bCs/>
              </w:rPr>
              <w:t>n</w:t>
            </w:r>
            <w:r>
              <w:rPr>
                <w:rFonts w:hint="eastAsia"/>
                <w:b/>
                <w:bCs/>
              </w:rPr>
              <w:t>个结点为叶子结点</w:t>
            </w:r>
          </w:p>
        </w:tc>
      </w:tr>
      <w:tr w:rsidR="00025C10" w14:paraId="5630017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35EA1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6184CA" w14:textId="2E5CAC2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for 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=1;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&lt;=n;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</w:t>
            </w:r>
          </w:p>
        </w:tc>
      </w:tr>
      <w:tr w:rsidR="00025C10" w14:paraId="790DABF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76E3A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088CC9" w14:textId="34454D6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025C10" w14:paraId="36E8F8C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4F353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B842D7" w14:textId="61B73E3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(*HT)[</w:t>
            </w:r>
            <w:proofErr w:type="spellStart"/>
            <w:r>
              <w:rPr>
                <w:rFonts w:hint="eastAsia"/>
                <w:b/>
                <w:bCs/>
              </w:rPr>
              <w:t>i</w:t>
            </w:r>
            <w:proofErr w:type="spellEnd"/>
            <w:r>
              <w:rPr>
                <w:rFonts w:hint="eastAsia"/>
                <w:b/>
                <w:bCs/>
              </w:rPr>
              <w:t xml:space="preserve">].data=chars[i-1]; // </w:t>
            </w:r>
            <w:r>
              <w:rPr>
                <w:rFonts w:hint="eastAsia"/>
                <w:b/>
                <w:bCs/>
              </w:rPr>
              <w:t>使用传入的字符数组</w:t>
            </w:r>
          </w:p>
        </w:tc>
      </w:tr>
      <w:tr w:rsidR="00025C10" w14:paraId="021AD40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E35536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CE0ECE" w14:textId="4DDA76A2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(*HT)[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].weight=w[i-1];</w:t>
            </w:r>
          </w:p>
        </w:tc>
      </w:tr>
      <w:tr w:rsidR="00025C10" w14:paraId="395DA1B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0EBC26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8CD894" w14:textId="5105F69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025C10" w14:paraId="66BBD5E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155DE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BFA223" w14:textId="6CD22BF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616DB3F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823AEA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1B17D3" w14:textId="55EC86A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构建哈夫曼树</w:t>
            </w:r>
          </w:p>
        </w:tc>
      </w:tr>
      <w:tr w:rsidR="00025C10" w14:paraId="64D1410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6E6E7B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537C37" w14:textId="6DF6A73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for 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=n+1;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&lt;=m;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</w:t>
            </w:r>
          </w:p>
        </w:tc>
      </w:tr>
      <w:tr w:rsidR="00025C10" w14:paraId="466F1B4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DD97A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107541" w14:textId="2A7A783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025C10" w14:paraId="7A30B6D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633D9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3DE96B" w14:textId="3762EAD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int s1, s2;</w:t>
            </w:r>
          </w:p>
        </w:tc>
      </w:tr>
      <w:tr w:rsidR="00025C10" w14:paraId="7A35F4D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AC019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C4E947" w14:textId="68D8F70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Select(*HT, i-1, &amp;s1, &amp;s2);</w:t>
            </w:r>
          </w:p>
        </w:tc>
      </w:tr>
      <w:tr w:rsidR="00025C10" w14:paraId="1AE9F3B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1F852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44CFEF" w14:textId="668A949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025C10" w14:paraId="0647913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F3E56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B55340" w14:textId="6D739A7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(*HT)[s1].parent=(*HT)[s2].parent =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025C10" w14:paraId="76A9133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ED596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8B6B87" w14:textId="06FA45E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(*HT)[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</w:t>
            </w:r>
            <w:proofErr w:type="spellStart"/>
            <w:r>
              <w:rPr>
                <w:b/>
                <w:bCs/>
              </w:rPr>
              <w:t>lchild</w:t>
            </w:r>
            <w:proofErr w:type="spellEnd"/>
            <w:r>
              <w:rPr>
                <w:b/>
                <w:bCs/>
              </w:rPr>
              <w:t xml:space="preserve"> =s1;</w:t>
            </w:r>
          </w:p>
        </w:tc>
      </w:tr>
      <w:tr w:rsidR="00025C10" w14:paraId="2774F42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E383C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430072" w14:textId="4A58E4C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(*HT)[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</w:t>
            </w:r>
            <w:proofErr w:type="spellStart"/>
            <w:r>
              <w:rPr>
                <w:b/>
                <w:bCs/>
              </w:rPr>
              <w:t>rchild</w:t>
            </w:r>
            <w:proofErr w:type="spellEnd"/>
            <w:r>
              <w:rPr>
                <w:b/>
                <w:bCs/>
              </w:rPr>
              <w:t xml:space="preserve"> =s2;</w:t>
            </w:r>
          </w:p>
        </w:tc>
      </w:tr>
      <w:tr w:rsidR="00025C10" w14:paraId="45790CF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540D0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8578D3" w14:textId="4F4D2D5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(*HT)[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].weight =(*HT)[s1].weight+(*HT)[s2].weight;</w:t>
            </w:r>
          </w:p>
        </w:tc>
      </w:tr>
      <w:tr w:rsidR="00025C10" w14:paraId="7F6A790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44448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05ED38" w14:textId="5ED118E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025C10" w14:paraId="7A4278C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218CE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2861F2" w14:textId="16B6306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025C10" w14:paraId="6318D35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FF4A8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DBD21F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576313B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0A64E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CD347B" w14:textId="666B1C3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025C10" w14:paraId="45BCF2E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AC171A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FF1B09" w14:textId="3625F9B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生成哈夫曼编码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025C10" w14:paraId="39613EB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148D2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774364" w14:textId="69E9C0D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CreateHuffmanCode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HuffmanTree</w:t>
            </w:r>
            <w:proofErr w:type="spellEnd"/>
            <w:r>
              <w:rPr>
                <w:b/>
                <w:bCs/>
              </w:rPr>
              <w:t xml:space="preserve"> HT, </w:t>
            </w:r>
            <w:proofErr w:type="spellStart"/>
            <w:r>
              <w:rPr>
                <w:b/>
                <w:bCs/>
              </w:rPr>
              <w:t>HuffmanCode</w:t>
            </w:r>
            <w:proofErr w:type="spellEnd"/>
            <w:r>
              <w:rPr>
                <w:b/>
                <w:bCs/>
              </w:rPr>
              <w:t xml:space="preserve"> *HC, int n)</w:t>
            </w:r>
          </w:p>
        </w:tc>
      </w:tr>
      <w:tr w:rsidR="00025C10" w14:paraId="253741A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8F04E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BB584C" w14:textId="4798C0E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025C10" w14:paraId="7CFF7E3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632FE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3157BC" w14:textId="4A2CC62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先初始化编码表</w:t>
            </w:r>
          </w:p>
        </w:tc>
      </w:tr>
      <w:tr w:rsidR="00025C10" w14:paraId="5D44760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FDBAD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F6C730" w14:textId="32BB233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InitHuffmanCode</w:t>
            </w:r>
            <w:proofErr w:type="spellEnd"/>
            <w:r>
              <w:rPr>
                <w:b/>
                <w:bCs/>
              </w:rPr>
              <w:t>(HC, n);</w:t>
            </w:r>
          </w:p>
        </w:tc>
      </w:tr>
      <w:tr w:rsidR="00025C10" w14:paraId="0040804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1AA2D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E65465" w14:textId="50427BF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3783753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0D1C0A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F956CB" w14:textId="2199EEF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临时编码缓冲区</w:t>
            </w:r>
          </w:p>
        </w:tc>
      </w:tr>
      <w:tr w:rsidR="00025C10" w14:paraId="02E5E71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62D30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46BDA3" w14:textId="29727EA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*cd=(char*)malloc(n*</w:t>
            </w:r>
            <w:proofErr w:type="spellStart"/>
            <w:r>
              <w:rPr>
                <w:b/>
                <w:bCs/>
              </w:rPr>
              <w:t>sizeof</w:t>
            </w:r>
            <w:proofErr w:type="spellEnd"/>
            <w:r>
              <w:rPr>
                <w:b/>
                <w:bCs/>
              </w:rPr>
              <w:t>(char));</w:t>
            </w:r>
          </w:p>
        </w:tc>
      </w:tr>
      <w:tr w:rsidR="00025C10" w14:paraId="6E8B19C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FA5A8A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707025" w14:textId="2872D572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if(cd==NULL) {</w:t>
            </w:r>
          </w:p>
        </w:tc>
      </w:tr>
      <w:tr w:rsidR="00025C10" w14:paraId="1545973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C571EA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AFF48D" w14:textId="5873300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内存分配失败</w:t>
            </w:r>
            <w:r>
              <w:rPr>
                <w:rFonts w:hint="eastAsia"/>
                <w:b/>
                <w:bCs/>
              </w:rPr>
              <w:t>!\n");</w:t>
            </w:r>
          </w:p>
        </w:tc>
      </w:tr>
      <w:tr w:rsidR="00025C10" w14:paraId="2A8E85A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B0F1A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324504" w14:textId="560696E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exit(1);</w:t>
            </w:r>
          </w:p>
        </w:tc>
      </w:tr>
      <w:tr w:rsidR="00025C10" w14:paraId="799E36C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7F0CB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17A191" w14:textId="55D7AFEC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025C10" w14:paraId="071B50E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E947D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753FBF" w14:textId="4E84DDA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cd[n-1]='\0';</w:t>
            </w:r>
          </w:p>
        </w:tc>
      </w:tr>
      <w:tr w:rsidR="00025C10" w14:paraId="3E858ED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8E0A1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26E756" w14:textId="5A393A1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2B2FE8F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F357A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77777E" w14:textId="60769B6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for(int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=1;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&lt;=n;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</w:t>
            </w:r>
          </w:p>
        </w:tc>
      </w:tr>
      <w:tr w:rsidR="00025C10" w14:paraId="14E0FF7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EDAFC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7CB2B7" w14:textId="4134EC2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025C10" w14:paraId="2C83740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1F462A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D3702E" w14:textId="26555CC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int start=n-1;</w:t>
            </w:r>
          </w:p>
        </w:tc>
      </w:tr>
      <w:tr w:rsidR="00025C10" w14:paraId="26D98B9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E5D62A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55DBAF" w14:textId="33D6183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int c=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, f=HT[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].parent;</w:t>
            </w:r>
          </w:p>
        </w:tc>
      </w:tr>
      <w:tr w:rsidR="00025C10" w14:paraId="37C5EAF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C2A9D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FA0CB1" w14:textId="376CA7F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025C10" w14:paraId="7BB6EAD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01D70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A331B6" w14:textId="5E7567D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while (f!=0)</w:t>
            </w:r>
          </w:p>
        </w:tc>
      </w:tr>
      <w:tr w:rsidR="00025C10" w14:paraId="1AA88ED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7B3E7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179B2A" w14:textId="591E1952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{</w:t>
            </w:r>
          </w:p>
        </w:tc>
      </w:tr>
      <w:tr w:rsidR="00025C10" w14:paraId="792B19B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31E07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7D7CD7" w14:textId="72BE33A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if(HT[f].</w:t>
            </w:r>
            <w:proofErr w:type="spellStart"/>
            <w:r>
              <w:rPr>
                <w:b/>
                <w:bCs/>
              </w:rPr>
              <w:t>lchild</w:t>
            </w:r>
            <w:proofErr w:type="spellEnd"/>
            <w:r>
              <w:rPr>
                <w:b/>
                <w:bCs/>
              </w:rPr>
              <w:t>==c)</w:t>
            </w:r>
          </w:p>
        </w:tc>
      </w:tr>
      <w:tr w:rsidR="00025C10" w14:paraId="30FA63B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3415B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31D663" w14:textId="05D192B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cd[--start]='0';</w:t>
            </w:r>
          </w:p>
        </w:tc>
      </w:tr>
      <w:tr w:rsidR="00025C10" w14:paraId="5FF07C3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66054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E44323" w14:textId="53F5938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else</w:t>
            </w:r>
          </w:p>
        </w:tc>
      </w:tr>
      <w:tr w:rsidR="00025C10" w14:paraId="6CE88E8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714BA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6FB111" w14:textId="0F28715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cd[--start]='1';</w:t>
            </w:r>
          </w:p>
        </w:tc>
      </w:tr>
      <w:tr w:rsidR="00025C10" w14:paraId="0DBBB3F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B627C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21C628" w14:textId="1D91CAC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025C10" w14:paraId="49747DD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CA41A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45665A" w14:textId="7D1D5E3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c=f;</w:t>
            </w:r>
          </w:p>
        </w:tc>
      </w:tr>
      <w:tr w:rsidR="00025C10" w14:paraId="0D13FA3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AB1EC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C9DC44" w14:textId="6AB4D5C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f=HT[c].parent;</w:t>
            </w:r>
          </w:p>
        </w:tc>
      </w:tr>
      <w:tr w:rsidR="00025C10" w14:paraId="5AF2161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59FE4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7BBC43" w14:textId="3679ECC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025C10" w14:paraId="6D35642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B915F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8B61D8" w14:textId="7E7CDAE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025C10" w14:paraId="448409C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BA5F9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F19F97" w14:textId="16E645C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分配编码字符串空间</w:t>
            </w:r>
          </w:p>
        </w:tc>
      </w:tr>
      <w:tr w:rsidR="00025C10" w14:paraId="0D40ACA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116638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F6484F" w14:textId="1B10B5B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int </w:t>
            </w:r>
            <w:proofErr w:type="spellStart"/>
            <w:r>
              <w:rPr>
                <w:b/>
                <w:bCs/>
              </w:rPr>
              <w:t>code_len</w:t>
            </w:r>
            <w:proofErr w:type="spellEnd"/>
            <w:r>
              <w:rPr>
                <w:b/>
                <w:bCs/>
              </w:rPr>
              <w:t>=n-start;</w:t>
            </w:r>
          </w:p>
        </w:tc>
      </w:tr>
      <w:tr w:rsidR="00025C10" w14:paraId="3F265D5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ABAF7A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779F48" w14:textId="6B1925E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(*HC)[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]=(char*)malloc((code_len+1)*</w:t>
            </w:r>
            <w:proofErr w:type="spellStart"/>
            <w:r>
              <w:rPr>
                <w:b/>
                <w:bCs/>
              </w:rPr>
              <w:t>sizeof</w:t>
            </w:r>
            <w:proofErr w:type="spellEnd"/>
            <w:r>
              <w:rPr>
                <w:b/>
                <w:bCs/>
              </w:rPr>
              <w:t>(char));</w:t>
            </w:r>
          </w:p>
        </w:tc>
      </w:tr>
      <w:tr w:rsidR="00025C10" w14:paraId="4C56DC2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11D0C6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727749" w14:textId="3ED097C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if((*HC)[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]==NULL) {</w:t>
            </w:r>
          </w:p>
        </w:tc>
      </w:tr>
      <w:tr w:rsidR="00025C10" w14:paraId="66AFBCB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EFE6D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78FDDC" w14:textId="635BFE1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内存分配失败</w:t>
            </w:r>
            <w:r>
              <w:rPr>
                <w:rFonts w:hint="eastAsia"/>
                <w:b/>
                <w:bCs/>
              </w:rPr>
              <w:t>!\n");</w:t>
            </w:r>
          </w:p>
        </w:tc>
      </w:tr>
      <w:tr w:rsidR="00025C10" w14:paraId="376644F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FD5EC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28FC5C" w14:textId="5B30A7A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exit(1);</w:t>
            </w:r>
          </w:p>
        </w:tc>
      </w:tr>
      <w:tr w:rsidR="00025C10" w14:paraId="580CB4E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4C45AB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D8D268" w14:textId="749C9AF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025C10" w14:paraId="4DE8EDE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B6571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379200" w14:textId="36F0F142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025C10" w14:paraId="6492A3E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270BD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FEDDDF" w14:textId="5464456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复制编码</w:t>
            </w:r>
          </w:p>
        </w:tc>
      </w:tr>
      <w:tr w:rsidR="00025C10" w14:paraId="09730DB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74D65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507A5C" w14:textId="25C80EE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strcpy</w:t>
            </w:r>
            <w:proofErr w:type="spellEnd"/>
            <w:r>
              <w:rPr>
                <w:b/>
                <w:bCs/>
              </w:rPr>
              <w:t>((*HC)[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], &amp;cd[start]);</w:t>
            </w:r>
          </w:p>
        </w:tc>
      </w:tr>
      <w:tr w:rsidR="00025C10" w14:paraId="784A42E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B5E9E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DB11E5" w14:textId="06F0CFD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025C10" w14:paraId="6F9FA0C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EEDA9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44272C" w14:textId="5F626B1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162D429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889E5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2F3C69" w14:textId="5DB2E7C2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释放临时缓冲区</w:t>
            </w:r>
          </w:p>
        </w:tc>
      </w:tr>
      <w:tr w:rsidR="00025C10" w14:paraId="4F3D398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69C09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0D31D4" w14:textId="3371E33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free(cd);</w:t>
            </w:r>
          </w:p>
        </w:tc>
      </w:tr>
      <w:tr w:rsidR="00025C10" w14:paraId="265C2FE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445EEA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FA1DF5" w14:textId="33271B8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025C10" w14:paraId="11DB587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D6986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A2A688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4A2A243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8D2DD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2406EA" w14:textId="7E582D1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025C10" w14:paraId="69CA0BA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93DEA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D1C6F1" w14:textId="17C6886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显示哈夫曼编码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025C10" w14:paraId="7113FE8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A1C1F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9A574D" w14:textId="366C729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DisplayHuffmanCode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HuffmanTree</w:t>
            </w:r>
            <w:proofErr w:type="spellEnd"/>
            <w:r>
              <w:rPr>
                <w:b/>
                <w:bCs/>
              </w:rPr>
              <w:t xml:space="preserve"> HT, </w:t>
            </w:r>
            <w:proofErr w:type="spellStart"/>
            <w:r>
              <w:rPr>
                <w:b/>
                <w:bCs/>
              </w:rPr>
              <w:t>HuffmanCode</w:t>
            </w:r>
            <w:proofErr w:type="spellEnd"/>
            <w:r>
              <w:rPr>
                <w:b/>
                <w:bCs/>
              </w:rPr>
              <w:t xml:space="preserve"> HC, int n)</w:t>
            </w:r>
          </w:p>
        </w:tc>
      </w:tr>
      <w:tr w:rsidR="00025C10" w14:paraId="225F305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E8349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367CD2" w14:textId="797434FC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025C10" w14:paraId="4B4187E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75CAA7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047677" w14:textId="7A21A19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>&lt;&lt;"\n------------------------------------\n";</w:t>
            </w:r>
          </w:p>
        </w:tc>
      </w:tr>
      <w:tr w:rsidR="00025C10" w14:paraId="1D50BE2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EF6EF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80ABF0" w14:textId="77418D1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cout</w:t>
            </w:r>
            <w:proofErr w:type="spellEnd"/>
            <w:r>
              <w:rPr>
                <w:rFonts w:hint="eastAsia"/>
                <w:b/>
                <w:bCs/>
              </w:rPr>
              <w:t>&lt;&lt;"</w:t>
            </w:r>
            <w:r>
              <w:rPr>
                <w:rFonts w:hint="eastAsia"/>
                <w:b/>
                <w:bCs/>
              </w:rPr>
              <w:t>字符</w:t>
            </w:r>
            <w:r>
              <w:rPr>
                <w:rFonts w:hint="eastAsia"/>
                <w:b/>
                <w:bCs/>
              </w:rPr>
              <w:t xml:space="preserve">   </w:t>
            </w:r>
            <w:r>
              <w:rPr>
                <w:rFonts w:hint="eastAsia"/>
                <w:b/>
                <w:bCs/>
              </w:rPr>
              <w:t>权重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哈夫曼编码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025C10" w14:paraId="77CE4DE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F634F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5BC62B" w14:textId="28CEF78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>&lt;&lt;"------------------------------------\n";</w:t>
            </w:r>
          </w:p>
        </w:tc>
      </w:tr>
      <w:tr w:rsidR="00025C10" w14:paraId="760D38A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BEF22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5BC7CF" w14:textId="26FB1B9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06AEE91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A8D54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0AFD93" w14:textId="0A5D202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for 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=1;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&lt;=n;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</w:t>
            </w:r>
          </w:p>
        </w:tc>
      </w:tr>
      <w:tr w:rsidR="00025C10" w14:paraId="0598110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C91C6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530949" w14:textId="31A764E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printf</w:t>
            </w:r>
            <w:proofErr w:type="spellEnd"/>
            <w:r>
              <w:rPr>
                <w:b/>
                <w:bCs/>
              </w:rPr>
              <w:t>("%c      %2d       %s\n", HT[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].data, HT[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].weight, HC[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]);</w:t>
            </w:r>
          </w:p>
        </w:tc>
      </w:tr>
      <w:tr w:rsidR="00025C10" w14:paraId="3BBB7D3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884CD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F95EED" w14:textId="7DD647C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0805D49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E61D0A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F4DE6C" w14:textId="208DA6E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 xml:space="preserve"> &lt;&lt; "------------------------------------\n";</w:t>
            </w:r>
          </w:p>
        </w:tc>
      </w:tr>
      <w:tr w:rsidR="00025C10" w14:paraId="793BEDB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412748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0E5E14" w14:textId="754858C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025C10" w14:paraId="5284F31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C45FD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9D16EB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789EB01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613B9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38F869" w14:textId="7383F12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025C10" w14:paraId="2D6152D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46070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87FF7D" w14:textId="27C89F2C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释放所有内存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025C10" w14:paraId="26FAD00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988CD6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5FA2F1" w14:textId="568F21A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FreeHuffmanTree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HuffmanTree</w:t>
            </w:r>
            <w:proofErr w:type="spellEnd"/>
            <w:r>
              <w:rPr>
                <w:b/>
                <w:bCs/>
              </w:rPr>
              <w:t xml:space="preserve"> *HT, </w:t>
            </w:r>
            <w:proofErr w:type="spellStart"/>
            <w:r>
              <w:rPr>
                <w:b/>
                <w:bCs/>
              </w:rPr>
              <w:t>HuffmanCode</w:t>
            </w:r>
            <w:proofErr w:type="spellEnd"/>
            <w:r>
              <w:rPr>
                <w:b/>
                <w:bCs/>
              </w:rPr>
              <w:t xml:space="preserve"> *HC, int n)</w:t>
            </w:r>
          </w:p>
        </w:tc>
      </w:tr>
      <w:tr w:rsidR="00025C10" w14:paraId="3262F42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B7CEF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8C3892" w14:textId="4C0A756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025C10" w14:paraId="471883A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16EED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D65219" w14:textId="4847E98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DestroyHuffmanCode</w:t>
            </w:r>
            <w:proofErr w:type="spellEnd"/>
            <w:r>
              <w:rPr>
                <w:b/>
                <w:bCs/>
              </w:rPr>
              <w:t>(HC, n);</w:t>
            </w:r>
          </w:p>
        </w:tc>
      </w:tr>
      <w:tr w:rsidR="00025C10" w14:paraId="568D0F9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B872D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19A99F" w14:textId="09D6E7D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DestroyHuffmanTree</w:t>
            </w:r>
            <w:proofErr w:type="spellEnd"/>
            <w:r>
              <w:rPr>
                <w:b/>
                <w:bCs/>
              </w:rPr>
              <w:t>(HT);</w:t>
            </w:r>
          </w:p>
        </w:tc>
      </w:tr>
      <w:tr w:rsidR="00025C10" w14:paraId="58FE5C8E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8DA9E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BC7C6F" w14:textId="1487F58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025C10" w14:paraId="4B0EC05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A65E6A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80BE3C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387CA87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69688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DAE47F" w14:textId="3EE1E84C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025C10" w14:paraId="0078FA4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2DB4F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850761" w14:textId="7B99794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// *** sys</w:t>
            </w:r>
            <w:r>
              <w:rPr>
                <w:rFonts w:hint="eastAsia"/>
                <w:b/>
                <w:bCs/>
              </w:rPr>
              <w:t>选择验证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025C10" w14:paraId="10329F5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29724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1246CB" w14:textId="49CFB36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int input(char c)</w:t>
            </w:r>
          </w:p>
        </w:tc>
      </w:tr>
      <w:tr w:rsidR="00025C10" w14:paraId="64010A5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9D56C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172C09" w14:textId="402238E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025C10" w14:paraId="15F5AEBD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B7339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42F675" w14:textId="7BECEDF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  <w:t xml:space="preserve">if('0'&lt;=c &amp;&amp; '3'&gt;=c) </w:t>
            </w:r>
          </w:p>
        </w:tc>
      </w:tr>
      <w:tr w:rsidR="00025C10" w14:paraId="4910527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B91DA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B40AD4" w14:textId="4B733CC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return c-'0';</w:t>
            </w:r>
          </w:p>
        </w:tc>
      </w:tr>
      <w:tr w:rsidR="00025C10" w14:paraId="16C23EC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B8378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371234" w14:textId="1EF09DB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  <w:t xml:space="preserve">else </w:t>
            </w:r>
          </w:p>
        </w:tc>
      </w:tr>
      <w:tr w:rsidR="00025C10" w14:paraId="53A9519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ACB28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4A0B89" w14:textId="0FDEC75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return -1;</w:t>
            </w:r>
          </w:p>
        </w:tc>
      </w:tr>
      <w:tr w:rsidR="00025C10" w14:paraId="6A40B02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EB561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52B042" w14:textId="7091992F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025C10" w14:paraId="3452759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BC9EF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2B61C3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371B771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18FAA7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8C5EBE" w14:textId="1CAE9EB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025C10" w14:paraId="082CDFD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22BB0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6EB544" w14:textId="720B385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整型输入验证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025C10" w14:paraId="1C094C5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36BB44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EF652E" w14:textId="337CDFA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bool Input(const char *s, int *n)</w:t>
            </w:r>
          </w:p>
        </w:tc>
      </w:tr>
      <w:tr w:rsidR="00025C10" w14:paraId="731AF08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9E520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BEB463" w14:textId="589D14A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025C10" w14:paraId="516A33E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92DF1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8466D7" w14:textId="1D2E6F10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(s) </w:t>
            </w:r>
            <w:proofErr w:type="spellStart"/>
            <w:r>
              <w:rPr>
                <w:b/>
                <w:bCs/>
              </w:rPr>
              <w:t>printf</w:t>
            </w:r>
            <w:proofErr w:type="spellEnd"/>
            <w:r>
              <w:rPr>
                <w:b/>
                <w:bCs/>
              </w:rPr>
              <w:t>("%s", s);</w:t>
            </w:r>
          </w:p>
        </w:tc>
      </w:tr>
      <w:tr w:rsidR="00025C10" w14:paraId="156F9C8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E3CAB2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7ED99F" w14:textId="1967803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40ACACF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757ED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8FDA0C" w14:textId="32AEC22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</w:t>
            </w:r>
            <w:proofErr w:type="spellStart"/>
            <w:r>
              <w:rPr>
                <w:b/>
                <w:bCs/>
              </w:rPr>
              <w:t>scanf</w:t>
            </w:r>
            <w:proofErr w:type="spellEnd"/>
            <w:r>
              <w:rPr>
                <w:b/>
                <w:bCs/>
              </w:rPr>
              <w:t>("%d", n)!=1)</w:t>
            </w:r>
          </w:p>
        </w:tc>
      </w:tr>
      <w:tr w:rsidR="00025C10" w14:paraId="6355A31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7D879A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C7E97F" w14:textId="755B3BE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025C10" w14:paraId="75A3331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1B07E4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EA3294" w14:textId="48157EFB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输入字符非法</w:t>
            </w:r>
            <w:r>
              <w:rPr>
                <w:rFonts w:hint="eastAsia"/>
                <w:b/>
                <w:bCs/>
              </w:rPr>
              <w:t>!");</w:t>
            </w:r>
          </w:p>
        </w:tc>
      </w:tr>
      <w:tr w:rsidR="00025C10" w14:paraId="5ECE9009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DB4F6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82D267" w14:textId="7BB5456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clearInputBuffer</w:t>
            </w:r>
            <w:proofErr w:type="spellEnd"/>
            <w:r>
              <w:rPr>
                <w:b/>
                <w:bCs/>
              </w:rPr>
              <w:t>();</w:t>
            </w:r>
          </w:p>
        </w:tc>
      </w:tr>
      <w:tr w:rsidR="00025C10" w14:paraId="0670641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D6332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75E8CA" w14:textId="7434D25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0;</w:t>
            </w:r>
          </w:p>
        </w:tc>
      </w:tr>
      <w:tr w:rsidR="00025C10" w14:paraId="203066C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799F3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DD2DBC" w14:textId="2977387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025C10" w14:paraId="03D3AEA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B3640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11BEDB" w14:textId="5DBEF33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612A6CE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F1CB1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090C51" w14:textId="0186779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clearInputBuffer</w:t>
            </w:r>
            <w:proofErr w:type="spellEnd"/>
            <w:r>
              <w:rPr>
                <w:b/>
                <w:bCs/>
              </w:rPr>
              <w:t>();</w:t>
            </w:r>
          </w:p>
        </w:tc>
      </w:tr>
      <w:tr w:rsidR="00025C10" w14:paraId="73FF028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E42F0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EDF5E3" w14:textId="1EA62B6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1;</w:t>
            </w:r>
          </w:p>
        </w:tc>
      </w:tr>
      <w:tr w:rsidR="00025C10" w14:paraId="76FDF5D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4B112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DF20E6" w14:textId="67DAEE12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025C10" w14:paraId="6E3E573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92366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3E11D1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52009B7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787F9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C4265C" w14:textId="54EC18F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025C10" w14:paraId="3C2FAAE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45FFFF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7AC049" w14:textId="0086BDF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浮点数输入验证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025C10" w14:paraId="2980E0F1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AD314B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48B628" w14:textId="4C322E01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</w:t>
            </w:r>
            <w:proofErr w:type="spellStart"/>
            <w:r>
              <w:rPr>
                <w:b/>
                <w:bCs/>
              </w:rPr>
              <w:t>InputFloat</w:t>
            </w:r>
            <w:proofErr w:type="spellEnd"/>
            <w:r>
              <w:rPr>
                <w:b/>
                <w:bCs/>
              </w:rPr>
              <w:t>(const char *s, float *f)</w:t>
            </w:r>
          </w:p>
        </w:tc>
      </w:tr>
      <w:tr w:rsidR="00025C10" w14:paraId="30010FB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37A97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6D0FB9" w14:textId="3C1BB99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025C10" w14:paraId="326F150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4423FE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259918" w14:textId="0EAB203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if(s) </w:t>
            </w:r>
            <w:proofErr w:type="spellStart"/>
            <w:r>
              <w:rPr>
                <w:b/>
                <w:bCs/>
              </w:rPr>
              <w:t>printf</w:t>
            </w:r>
            <w:proofErr w:type="spellEnd"/>
            <w:r>
              <w:rPr>
                <w:b/>
                <w:bCs/>
              </w:rPr>
              <w:t>("%s", s);</w:t>
            </w:r>
          </w:p>
        </w:tc>
      </w:tr>
      <w:tr w:rsidR="00025C10" w14:paraId="786CDAEB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0BE7C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C7C211" w14:textId="55FF68FE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64439BC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5D2DA3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AC83A8" w14:textId="426BCD0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</w:t>
            </w:r>
            <w:proofErr w:type="spellStart"/>
            <w:r>
              <w:rPr>
                <w:b/>
                <w:bCs/>
              </w:rPr>
              <w:t>scanf</w:t>
            </w:r>
            <w:proofErr w:type="spellEnd"/>
            <w:r>
              <w:rPr>
                <w:b/>
                <w:bCs/>
              </w:rPr>
              <w:t>("%f", f)!=1)</w:t>
            </w:r>
          </w:p>
        </w:tc>
      </w:tr>
      <w:tr w:rsidR="00025C10" w14:paraId="59478F1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49C347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D55C6E" w14:textId="3CA4C5C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025C10" w14:paraId="0703FC22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323135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A97541" w14:textId="18444D65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输入字符非法</w:t>
            </w:r>
            <w:r>
              <w:rPr>
                <w:rFonts w:hint="eastAsia"/>
                <w:b/>
                <w:bCs/>
              </w:rPr>
              <w:t>!");</w:t>
            </w:r>
          </w:p>
        </w:tc>
      </w:tr>
      <w:tr w:rsidR="00025C10" w14:paraId="09F4FDC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49E938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84EFEB" w14:textId="0F59D6F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clearInputBuffer</w:t>
            </w:r>
            <w:proofErr w:type="spellEnd"/>
            <w:r>
              <w:rPr>
                <w:b/>
                <w:bCs/>
              </w:rPr>
              <w:t>();</w:t>
            </w:r>
          </w:p>
        </w:tc>
      </w:tr>
      <w:tr w:rsidR="00025C10" w14:paraId="2F960218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68B5CC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13399C" w14:textId="049868D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0;</w:t>
            </w:r>
          </w:p>
        </w:tc>
      </w:tr>
      <w:tr w:rsidR="00025C10" w14:paraId="3829B615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1FF372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CB3129" w14:textId="65FAF94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025C10" w14:paraId="0804F9F7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F68BA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59259E" w14:textId="6839748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025C10" w14:paraId="27E89454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57F175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D6DCFD" w14:textId="7F383C2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clearInputBuffer</w:t>
            </w:r>
            <w:proofErr w:type="spellEnd"/>
            <w:r>
              <w:rPr>
                <w:b/>
                <w:bCs/>
              </w:rPr>
              <w:t>();</w:t>
            </w:r>
          </w:p>
        </w:tc>
      </w:tr>
      <w:tr w:rsidR="00025C10" w14:paraId="632401FF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2C002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0E2166" w14:textId="2B698216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1;</w:t>
            </w:r>
          </w:p>
        </w:tc>
      </w:tr>
      <w:tr w:rsidR="00025C10" w14:paraId="050A342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9AC251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1D8F2B" w14:textId="09B043A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025C10" w14:paraId="5F10C90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4B680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E18DFB" w14:textId="77777777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025C10" w14:paraId="40929D50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87FF7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5F6AD8" w14:textId="4A2070AD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025C10" w14:paraId="241F4F5A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15858A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4E9E65" w14:textId="598F8539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*** </w:t>
            </w:r>
            <w:r>
              <w:rPr>
                <w:rFonts w:hint="eastAsia"/>
                <w:b/>
                <w:bCs/>
              </w:rPr>
              <w:t>清除缓冲区</w:t>
            </w:r>
            <w:r>
              <w:rPr>
                <w:rFonts w:hint="eastAsia"/>
                <w:b/>
                <w:bCs/>
              </w:rPr>
              <w:t xml:space="preserve"> ***</w:t>
            </w:r>
          </w:p>
        </w:tc>
      </w:tr>
      <w:tr w:rsidR="00025C10" w14:paraId="25877D06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C4B299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04A054" w14:textId="71F6B684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clearInputBuffer</w:t>
            </w:r>
            <w:proofErr w:type="spellEnd"/>
            <w:r>
              <w:rPr>
                <w:b/>
                <w:bCs/>
              </w:rPr>
              <w:t>()</w:t>
            </w:r>
          </w:p>
        </w:tc>
      </w:tr>
      <w:tr w:rsidR="00025C10" w14:paraId="6BA9FF63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B25110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DCB8CA" w14:textId="20C4EBDA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025C10" w14:paraId="221EE7AC" w14:textId="77777777" w:rsidTr="00025C1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1F9DC4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F41038" w14:textId="3D98D473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 (</w:t>
            </w:r>
            <w:proofErr w:type="spellStart"/>
            <w:r>
              <w:rPr>
                <w:b/>
                <w:bCs/>
              </w:rPr>
              <w:t>getchar</w:t>
            </w:r>
            <w:proofErr w:type="spellEnd"/>
            <w:r>
              <w:rPr>
                <w:b/>
                <w:bCs/>
              </w:rPr>
              <w:t>() != '\n');</w:t>
            </w:r>
          </w:p>
        </w:tc>
      </w:tr>
      <w:tr w:rsidR="00025C10" w14:paraId="7826449A" w14:textId="77777777" w:rsidTr="00952C6D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E8E8E8" w:themeFill="background2"/>
            <w:vAlign w:val="center"/>
          </w:tcPr>
          <w:p w14:paraId="0961324D" w14:textId="77777777" w:rsidR="00025C10" w:rsidRPr="005C0275" w:rsidRDefault="00025C1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0D36067" w14:textId="2B1B19D8" w:rsidR="00025C10" w:rsidRDefault="00025C1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</w:tbl>
    <w:p w14:paraId="4DA503A5" w14:textId="77777777" w:rsidR="00A30D33" w:rsidRPr="00A30D33" w:rsidRDefault="00A30D33" w:rsidP="00A30D33">
      <w:pPr>
        <w:pStyle w:val="001"/>
        <w:rPr>
          <w:b/>
          <w:bCs/>
        </w:rPr>
      </w:pPr>
    </w:p>
    <w:sectPr w:rsidR="00A30D33" w:rsidRPr="00A30D33" w:rsidSect="00BF5415">
      <w:footerReference w:type="default" r:id="rId8"/>
      <w:footnotePr>
        <w:numFmt w:val="decimalEnclosedCircleChinese"/>
      </w:footnotePr>
      <w:pgSz w:w="11906" w:h="16838"/>
      <w:pgMar w:top="1440" w:right="1474" w:bottom="1440" w:left="1474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2A38A" w14:textId="77777777" w:rsidR="0058002B" w:rsidRDefault="0058002B" w:rsidP="0040473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9622324" w14:textId="77777777" w:rsidR="0058002B" w:rsidRDefault="0058002B" w:rsidP="0040473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6D1F6" w14:textId="77777777" w:rsidR="00BF5415" w:rsidRDefault="00BF5415">
    <w:pPr>
      <w:pStyle w:val="af5"/>
      <w:jc w:val="center"/>
      <w:rPr>
        <w:rFonts w:hint="eastAsia"/>
      </w:rPr>
    </w:pPr>
    <w:r>
      <w:rPr>
        <w:rFonts w:hint="eastAsia"/>
      </w:rPr>
      <w:t xml:space="preserve">- </w:t>
    </w:r>
    <w:sdt>
      <w:sdtPr>
        <w:id w:val="67807881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rPr>
            <w:rFonts w:hint="eastAsia"/>
          </w:rPr>
          <w:t xml:space="preserve"> </w:t>
        </w:r>
      </w:sdtContent>
    </w:sdt>
    <w:r>
      <w:rPr>
        <w:rFonts w:hint="eastAsia"/>
      </w:rPr>
      <w:t>-</w:t>
    </w:r>
  </w:p>
  <w:p w14:paraId="71F18DA6" w14:textId="77777777" w:rsidR="00BF5415" w:rsidRDefault="00BF5415" w:rsidP="00BF5415">
    <w:pPr>
      <w:pStyle w:val="af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237C7" w14:textId="77777777" w:rsidR="0058002B" w:rsidRDefault="0058002B" w:rsidP="0040473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80D9C1D" w14:textId="77777777" w:rsidR="0058002B" w:rsidRDefault="0058002B" w:rsidP="0040473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31BA"/>
    <w:multiLevelType w:val="hybridMultilevel"/>
    <w:tmpl w:val="6A860B18"/>
    <w:lvl w:ilvl="0" w:tplc="C7ACC83C">
      <w:start w:val="1"/>
      <w:numFmt w:val="decimal"/>
      <w:suff w:val="nothing"/>
      <w:lvlText w:val="%1"/>
      <w:lvlJc w:val="center"/>
      <w:pPr>
        <w:ind w:left="0" w:firstLine="130"/>
      </w:pPr>
      <w:rPr>
        <w:rFonts w:ascii="Times New Roman" w:hAnsi="Times New Roman" w:hint="default"/>
        <w:spacing w:val="0"/>
        <w:kern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A74DA3"/>
    <w:multiLevelType w:val="hybridMultilevel"/>
    <w:tmpl w:val="5530A0C0"/>
    <w:lvl w:ilvl="0" w:tplc="847AA5E8">
      <w:start w:val="1"/>
      <w:numFmt w:val="bullet"/>
      <w:pStyle w:val="911"/>
      <w:suff w:val="space"/>
      <w:lvlText w:val="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DCA3908"/>
    <w:multiLevelType w:val="hybridMultilevel"/>
    <w:tmpl w:val="1B54C80A"/>
    <w:lvl w:ilvl="0" w:tplc="F14EC890">
      <w:start w:val="1"/>
      <w:numFmt w:val="decimal"/>
      <w:suff w:val="space"/>
      <w:lvlText w:val="%1)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BC97C5E"/>
    <w:multiLevelType w:val="hybridMultilevel"/>
    <w:tmpl w:val="8FB46620"/>
    <w:lvl w:ilvl="0" w:tplc="4DCE2C9E">
      <w:start w:val="1"/>
      <w:numFmt w:val="decimal"/>
      <w:pStyle w:val="9121"/>
      <w:suff w:val="space"/>
      <w:lvlText w:val="%1)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C834663"/>
    <w:multiLevelType w:val="hybridMultilevel"/>
    <w:tmpl w:val="F4FE8056"/>
    <w:lvl w:ilvl="0" w:tplc="ABD8F934">
      <w:start w:val="1"/>
      <w:numFmt w:val="decimal"/>
      <w:pStyle w:val="9101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A846CAC"/>
    <w:multiLevelType w:val="hybridMultilevel"/>
    <w:tmpl w:val="3110BAF8"/>
    <w:lvl w:ilvl="0" w:tplc="C4CA1DD8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  <w:spacing w:val="0"/>
        <w:kern w:val="0"/>
      </w:rPr>
    </w:lvl>
    <w:lvl w:ilvl="1" w:tplc="FFFFFFFF">
      <w:start w:val="1"/>
      <w:numFmt w:val="lowerLetter"/>
      <w:lvlText w:val="%2)"/>
      <w:lvlJc w:val="left"/>
      <w:pPr>
        <w:ind w:left="2849" w:hanging="440"/>
      </w:pPr>
    </w:lvl>
    <w:lvl w:ilvl="2" w:tplc="FFFFFFFF" w:tentative="1">
      <w:start w:val="1"/>
      <w:numFmt w:val="lowerRoman"/>
      <w:lvlText w:val="%3."/>
      <w:lvlJc w:val="right"/>
      <w:pPr>
        <w:ind w:left="3289" w:hanging="440"/>
      </w:pPr>
    </w:lvl>
    <w:lvl w:ilvl="3" w:tplc="FFFFFFFF" w:tentative="1">
      <w:start w:val="1"/>
      <w:numFmt w:val="decimal"/>
      <w:lvlText w:val="%4."/>
      <w:lvlJc w:val="left"/>
      <w:pPr>
        <w:ind w:left="3729" w:hanging="440"/>
      </w:pPr>
    </w:lvl>
    <w:lvl w:ilvl="4" w:tplc="FFFFFFFF" w:tentative="1">
      <w:start w:val="1"/>
      <w:numFmt w:val="lowerLetter"/>
      <w:lvlText w:val="%5)"/>
      <w:lvlJc w:val="left"/>
      <w:pPr>
        <w:ind w:left="4169" w:hanging="440"/>
      </w:pPr>
    </w:lvl>
    <w:lvl w:ilvl="5" w:tplc="FFFFFFFF" w:tentative="1">
      <w:start w:val="1"/>
      <w:numFmt w:val="lowerRoman"/>
      <w:lvlText w:val="%6."/>
      <w:lvlJc w:val="right"/>
      <w:pPr>
        <w:ind w:left="4609" w:hanging="440"/>
      </w:pPr>
    </w:lvl>
    <w:lvl w:ilvl="6" w:tplc="FFFFFFFF" w:tentative="1">
      <w:start w:val="1"/>
      <w:numFmt w:val="decimal"/>
      <w:lvlText w:val="%7."/>
      <w:lvlJc w:val="left"/>
      <w:pPr>
        <w:ind w:left="5049" w:hanging="440"/>
      </w:pPr>
    </w:lvl>
    <w:lvl w:ilvl="7" w:tplc="FFFFFFFF" w:tentative="1">
      <w:start w:val="1"/>
      <w:numFmt w:val="lowerLetter"/>
      <w:lvlText w:val="%8)"/>
      <w:lvlJc w:val="left"/>
      <w:pPr>
        <w:ind w:left="5489" w:hanging="440"/>
      </w:pPr>
    </w:lvl>
    <w:lvl w:ilvl="8" w:tplc="FFFFFFFF" w:tentative="1">
      <w:start w:val="1"/>
      <w:numFmt w:val="lowerRoman"/>
      <w:lvlText w:val="%9."/>
      <w:lvlJc w:val="right"/>
      <w:pPr>
        <w:ind w:left="5929" w:hanging="440"/>
      </w:pPr>
    </w:lvl>
  </w:abstractNum>
  <w:abstractNum w:abstractNumId="6" w15:restartNumberingAfterBreak="0">
    <w:nsid w:val="4CD553D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50BD3BE1"/>
    <w:multiLevelType w:val="hybridMultilevel"/>
    <w:tmpl w:val="CDBE975C"/>
    <w:lvl w:ilvl="0" w:tplc="4D5E72C8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1085506"/>
    <w:multiLevelType w:val="multilevel"/>
    <w:tmpl w:val="DBFE6038"/>
    <w:lvl w:ilvl="0">
      <w:start w:val="1"/>
      <w:numFmt w:val="chineseCountingThousand"/>
      <w:pStyle w:val="011"/>
      <w:suff w:val="nothing"/>
      <w:lvlText w:val="%1、"/>
      <w:lvlJc w:val="left"/>
      <w:pPr>
        <w:ind w:left="1247" w:hanging="1247"/>
      </w:pPr>
      <w:rPr>
        <w:rFonts w:ascii="Times New Roman" w:eastAsia="黑体" w:hAnsi="Times New Roman" w:hint="default"/>
        <w:b w:val="0"/>
        <w:i w:val="0"/>
        <w:sz w:val="28"/>
        <w:em w:val="none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012"/>
      <w:suff w:val="space"/>
      <w:lvlText w:val="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013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9" w15:restartNumberingAfterBreak="0">
    <w:nsid w:val="6AD715FF"/>
    <w:multiLevelType w:val="hybridMultilevel"/>
    <w:tmpl w:val="2872E246"/>
    <w:lvl w:ilvl="0" w:tplc="179AEB32">
      <w:start w:val="1"/>
      <w:numFmt w:val="bullet"/>
      <w:pStyle w:val="915"/>
      <w:suff w:val="space"/>
      <w:lvlText w:val=""/>
      <w:lvlJc w:val="left"/>
      <w:pPr>
        <w:ind w:left="92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8" w:hanging="440"/>
      </w:pPr>
      <w:rPr>
        <w:rFonts w:ascii="Wingdings" w:hAnsi="Wingdings" w:hint="default"/>
      </w:rPr>
    </w:lvl>
  </w:abstractNum>
  <w:abstractNum w:abstractNumId="10" w15:restartNumberingAfterBreak="0">
    <w:nsid w:val="6C357678"/>
    <w:multiLevelType w:val="hybridMultilevel"/>
    <w:tmpl w:val="556CAB64"/>
    <w:lvl w:ilvl="0" w:tplc="8C10B4DA">
      <w:start w:val="1"/>
      <w:numFmt w:val="decimal"/>
      <w:pStyle w:val="913Step1"/>
      <w:suff w:val="space"/>
      <w:lvlText w:val="Step %1."/>
      <w:lvlJc w:val="left"/>
      <w:pPr>
        <w:ind w:left="440" w:hanging="440"/>
      </w:pPr>
      <w:rPr>
        <w:rFonts w:ascii="Times New Roman" w:hAnsi="Times New Roman" w:hint="default"/>
        <w:b/>
        <w:i w:val="0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47A2F15"/>
    <w:multiLevelType w:val="hybridMultilevel"/>
    <w:tmpl w:val="AF54B316"/>
    <w:lvl w:ilvl="0" w:tplc="D898D850">
      <w:start w:val="1"/>
      <w:numFmt w:val="decimal"/>
      <w:pStyle w:val="9161"/>
      <w:suff w:val="space"/>
      <w:lvlText w:val="[%1]"/>
      <w:lvlJc w:val="left"/>
      <w:pPr>
        <w:ind w:left="440" w:hanging="44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98230E9"/>
    <w:multiLevelType w:val="hybridMultilevel"/>
    <w:tmpl w:val="D14A8862"/>
    <w:lvl w:ilvl="0" w:tplc="32B6F846">
      <w:start w:val="1"/>
      <w:numFmt w:val="decimal"/>
      <w:suff w:val="nothing"/>
      <w:lvlText w:val="%1"/>
      <w:lvlJc w:val="center"/>
      <w:pPr>
        <w:ind w:left="709" w:firstLine="0"/>
      </w:pPr>
      <w:rPr>
        <w:rFonts w:ascii="Times New Roman" w:hAnsi="Times New Roman" w:hint="default"/>
        <w:spacing w:val="0"/>
        <w:kern w:val="0"/>
      </w:rPr>
    </w:lvl>
    <w:lvl w:ilvl="1" w:tplc="04090019">
      <w:start w:val="1"/>
      <w:numFmt w:val="lowerLetter"/>
      <w:lvlText w:val="%2)"/>
      <w:lvlJc w:val="left"/>
      <w:pPr>
        <w:ind w:left="2849" w:hanging="440"/>
      </w:pPr>
    </w:lvl>
    <w:lvl w:ilvl="2" w:tplc="0409001B" w:tentative="1">
      <w:start w:val="1"/>
      <w:numFmt w:val="lowerRoman"/>
      <w:lvlText w:val="%3."/>
      <w:lvlJc w:val="right"/>
      <w:pPr>
        <w:ind w:left="3289" w:hanging="440"/>
      </w:pPr>
    </w:lvl>
    <w:lvl w:ilvl="3" w:tplc="0409000F" w:tentative="1">
      <w:start w:val="1"/>
      <w:numFmt w:val="decimal"/>
      <w:lvlText w:val="%4."/>
      <w:lvlJc w:val="left"/>
      <w:pPr>
        <w:ind w:left="3729" w:hanging="440"/>
      </w:pPr>
    </w:lvl>
    <w:lvl w:ilvl="4" w:tplc="04090019" w:tentative="1">
      <w:start w:val="1"/>
      <w:numFmt w:val="lowerLetter"/>
      <w:lvlText w:val="%5)"/>
      <w:lvlJc w:val="left"/>
      <w:pPr>
        <w:ind w:left="4169" w:hanging="440"/>
      </w:pPr>
    </w:lvl>
    <w:lvl w:ilvl="5" w:tplc="0409001B" w:tentative="1">
      <w:start w:val="1"/>
      <w:numFmt w:val="lowerRoman"/>
      <w:lvlText w:val="%6."/>
      <w:lvlJc w:val="right"/>
      <w:pPr>
        <w:ind w:left="4609" w:hanging="440"/>
      </w:pPr>
    </w:lvl>
    <w:lvl w:ilvl="6" w:tplc="0409000F" w:tentative="1">
      <w:start w:val="1"/>
      <w:numFmt w:val="decimal"/>
      <w:lvlText w:val="%7."/>
      <w:lvlJc w:val="left"/>
      <w:pPr>
        <w:ind w:left="5049" w:hanging="440"/>
      </w:pPr>
    </w:lvl>
    <w:lvl w:ilvl="7" w:tplc="04090019" w:tentative="1">
      <w:start w:val="1"/>
      <w:numFmt w:val="lowerLetter"/>
      <w:lvlText w:val="%8)"/>
      <w:lvlJc w:val="left"/>
      <w:pPr>
        <w:ind w:left="5489" w:hanging="440"/>
      </w:pPr>
    </w:lvl>
    <w:lvl w:ilvl="8" w:tplc="0409001B" w:tentative="1">
      <w:start w:val="1"/>
      <w:numFmt w:val="lowerRoman"/>
      <w:lvlText w:val="%9."/>
      <w:lvlJc w:val="right"/>
      <w:pPr>
        <w:ind w:left="5929" w:hanging="440"/>
      </w:pPr>
    </w:lvl>
  </w:abstractNum>
  <w:abstractNum w:abstractNumId="13" w15:restartNumberingAfterBreak="0">
    <w:nsid w:val="7F3A16E2"/>
    <w:multiLevelType w:val="hybridMultilevel"/>
    <w:tmpl w:val="0C542CC4"/>
    <w:lvl w:ilvl="0" w:tplc="AC8E594C">
      <w:start w:val="1"/>
      <w:numFmt w:val="bullet"/>
      <w:pStyle w:val="914"/>
      <w:suff w:val="space"/>
      <w:lvlText w:val=""/>
      <w:lvlJc w:val="left"/>
      <w:pPr>
        <w:ind w:left="92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8" w:hanging="440"/>
      </w:pPr>
      <w:rPr>
        <w:rFonts w:ascii="Wingdings" w:hAnsi="Wingdings" w:hint="default"/>
      </w:rPr>
    </w:lvl>
  </w:abstractNum>
  <w:num w:numId="1" w16cid:durableId="3216673">
    <w:abstractNumId w:val="8"/>
  </w:num>
  <w:num w:numId="2" w16cid:durableId="2035571401">
    <w:abstractNumId w:val="4"/>
  </w:num>
  <w:num w:numId="3" w16cid:durableId="1350109337">
    <w:abstractNumId w:val="1"/>
  </w:num>
  <w:num w:numId="4" w16cid:durableId="2022853573">
    <w:abstractNumId w:val="2"/>
  </w:num>
  <w:num w:numId="5" w16cid:durableId="996415957">
    <w:abstractNumId w:val="3"/>
  </w:num>
  <w:num w:numId="6" w16cid:durableId="13769712">
    <w:abstractNumId w:val="10"/>
  </w:num>
  <w:num w:numId="7" w16cid:durableId="1863324582">
    <w:abstractNumId w:val="13"/>
  </w:num>
  <w:num w:numId="8" w16cid:durableId="1699771251">
    <w:abstractNumId w:val="13"/>
    <w:lvlOverride w:ilvl="0">
      <w:startOverride w:val="1"/>
    </w:lvlOverride>
  </w:num>
  <w:num w:numId="9" w16cid:durableId="1952128591">
    <w:abstractNumId w:val="9"/>
  </w:num>
  <w:num w:numId="10" w16cid:durableId="644119604">
    <w:abstractNumId w:val="9"/>
    <w:lvlOverride w:ilvl="0">
      <w:startOverride w:val="1"/>
    </w:lvlOverride>
  </w:num>
  <w:num w:numId="11" w16cid:durableId="184486618">
    <w:abstractNumId w:val="11"/>
  </w:num>
  <w:num w:numId="12" w16cid:durableId="2071611783">
    <w:abstractNumId w:val="6"/>
  </w:num>
  <w:num w:numId="13" w16cid:durableId="1945334306">
    <w:abstractNumId w:val="7"/>
  </w:num>
  <w:num w:numId="14" w16cid:durableId="380715285">
    <w:abstractNumId w:val="12"/>
  </w:num>
  <w:num w:numId="15" w16cid:durableId="1093016289">
    <w:abstractNumId w:val="5"/>
  </w:num>
  <w:num w:numId="16" w16cid:durableId="127613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Fmt w:val="decimalEnclosedCircleChines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C10"/>
    <w:rsid w:val="00004214"/>
    <w:rsid w:val="000113CB"/>
    <w:rsid w:val="0001390F"/>
    <w:rsid w:val="00025C10"/>
    <w:rsid w:val="00083D44"/>
    <w:rsid w:val="000A66D1"/>
    <w:rsid w:val="000E0171"/>
    <w:rsid w:val="001041C7"/>
    <w:rsid w:val="00134FF3"/>
    <w:rsid w:val="00154893"/>
    <w:rsid w:val="001D16A0"/>
    <w:rsid w:val="001E0AB4"/>
    <w:rsid w:val="002003E6"/>
    <w:rsid w:val="00202031"/>
    <w:rsid w:val="002379E9"/>
    <w:rsid w:val="00256D92"/>
    <w:rsid w:val="002849B2"/>
    <w:rsid w:val="002E06A1"/>
    <w:rsid w:val="003077C6"/>
    <w:rsid w:val="00347F83"/>
    <w:rsid w:val="003750DB"/>
    <w:rsid w:val="003B66C7"/>
    <w:rsid w:val="003F39A2"/>
    <w:rsid w:val="004001F8"/>
    <w:rsid w:val="0040473F"/>
    <w:rsid w:val="004131E4"/>
    <w:rsid w:val="00423A1A"/>
    <w:rsid w:val="004A2DE3"/>
    <w:rsid w:val="004E3E4A"/>
    <w:rsid w:val="004E51C8"/>
    <w:rsid w:val="00522075"/>
    <w:rsid w:val="0058002B"/>
    <w:rsid w:val="005C0275"/>
    <w:rsid w:val="005C65FC"/>
    <w:rsid w:val="005F37AB"/>
    <w:rsid w:val="00612EBE"/>
    <w:rsid w:val="0062357B"/>
    <w:rsid w:val="00641698"/>
    <w:rsid w:val="00702B7E"/>
    <w:rsid w:val="00706ED9"/>
    <w:rsid w:val="007322DF"/>
    <w:rsid w:val="00813991"/>
    <w:rsid w:val="00820C72"/>
    <w:rsid w:val="008324AE"/>
    <w:rsid w:val="00882CF7"/>
    <w:rsid w:val="00911925"/>
    <w:rsid w:val="00952C6D"/>
    <w:rsid w:val="00964E02"/>
    <w:rsid w:val="00965081"/>
    <w:rsid w:val="00A14010"/>
    <w:rsid w:val="00A30D33"/>
    <w:rsid w:val="00A522C6"/>
    <w:rsid w:val="00A57F33"/>
    <w:rsid w:val="00AB229C"/>
    <w:rsid w:val="00AC3D71"/>
    <w:rsid w:val="00AE4E31"/>
    <w:rsid w:val="00B75C87"/>
    <w:rsid w:val="00BB3D42"/>
    <w:rsid w:val="00BF5415"/>
    <w:rsid w:val="00C0337F"/>
    <w:rsid w:val="00C101A7"/>
    <w:rsid w:val="00C30CAF"/>
    <w:rsid w:val="00C32875"/>
    <w:rsid w:val="00C37D28"/>
    <w:rsid w:val="00C47118"/>
    <w:rsid w:val="00C51EC6"/>
    <w:rsid w:val="00C543A9"/>
    <w:rsid w:val="00C67E51"/>
    <w:rsid w:val="00CA16F7"/>
    <w:rsid w:val="00CA6248"/>
    <w:rsid w:val="00CF5A5B"/>
    <w:rsid w:val="00D003E4"/>
    <w:rsid w:val="00D241F6"/>
    <w:rsid w:val="00DB34C4"/>
    <w:rsid w:val="00E25B88"/>
    <w:rsid w:val="00E3085E"/>
    <w:rsid w:val="00E3683C"/>
    <w:rsid w:val="00E76DA3"/>
    <w:rsid w:val="00EB7641"/>
    <w:rsid w:val="00F16289"/>
    <w:rsid w:val="00F16B4E"/>
    <w:rsid w:val="00F33633"/>
    <w:rsid w:val="00F96658"/>
    <w:rsid w:val="00FA02E5"/>
    <w:rsid w:val="00FD46F6"/>
    <w:rsid w:val="00FE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DC7936"/>
  <w14:defaultImageDpi w14:val="32767"/>
  <w15:chartTrackingRefBased/>
  <w15:docId w15:val="{D9410668-6CDB-4CF9-AE49-947E0ED0F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C72"/>
    <w:pPr>
      <w:spacing w:after="0"/>
    </w:pPr>
  </w:style>
  <w:style w:type="paragraph" w:styleId="1">
    <w:name w:val="heading 1"/>
    <w:basedOn w:val="a"/>
    <w:next w:val="a"/>
    <w:link w:val="10"/>
    <w:uiPriority w:val="9"/>
    <w:qFormat/>
    <w:rsid w:val="003B66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B6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6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6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6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6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6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6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6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66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B6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6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66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66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66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66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66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66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66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6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6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66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6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66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66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66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6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66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66C7"/>
    <w:rPr>
      <w:b/>
      <w:bCs/>
      <w:smallCaps/>
      <w:color w:val="0F4761" w:themeColor="accent1" w:themeShade="BF"/>
      <w:spacing w:val="5"/>
    </w:rPr>
  </w:style>
  <w:style w:type="paragraph" w:customStyle="1" w:styleId="00">
    <w:name w:val="00_正文"/>
    <w:basedOn w:val="a"/>
    <w:link w:val="000"/>
    <w:qFormat/>
    <w:rsid w:val="00A14010"/>
    <w:pPr>
      <w:spacing w:line="440" w:lineRule="exact"/>
      <w:ind w:firstLineChars="200" w:firstLine="200"/>
    </w:pPr>
    <w:rPr>
      <w:rFonts w:ascii="Times New Roman" w:eastAsia="宋体" w:hAnsi="Times New Roman"/>
      <w:spacing w:val="2"/>
      <w:sz w:val="24"/>
    </w:rPr>
  </w:style>
  <w:style w:type="paragraph" w:customStyle="1" w:styleId="010">
    <w:name w:val="010_标题"/>
    <w:basedOn w:val="00"/>
    <w:next w:val="900"/>
    <w:qFormat/>
    <w:rsid w:val="00A14010"/>
    <w:pPr>
      <w:adjustRightInd w:val="0"/>
      <w:spacing w:afterLines="100" w:after="100" w:line="360" w:lineRule="auto"/>
      <w:ind w:firstLineChars="0" w:firstLine="0"/>
      <w:jc w:val="center"/>
      <w:outlineLvl w:val="0"/>
    </w:pPr>
    <w:rPr>
      <w:b/>
      <w:smallCaps/>
      <w:spacing w:val="30"/>
      <w:sz w:val="32"/>
    </w:rPr>
  </w:style>
  <w:style w:type="paragraph" w:customStyle="1" w:styleId="900">
    <w:name w:val="900_摘要"/>
    <w:basedOn w:val="010"/>
    <w:next w:val="00"/>
    <w:qFormat/>
    <w:rsid w:val="00A14010"/>
    <w:pPr>
      <w:adjustRightInd/>
      <w:spacing w:afterLines="50" w:after="50"/>
      <w:outlineLvl w:val="9"/>
    </w:pPr>
    <w:rPr>
      <w:spacing w:val="60"/>
      <w:kern w:val="0"/>
      <w:sz w:val="30"/>
    </w:rPr>
  </w:style>
  <w:style w:type="paragraph" w:customStyle="1" w:styleId="001">
    <w:name w:val="001_顶真正文"/>
    <w:basedOn w:val="00"/>
    <w:link w:val="0010"/>
    <w:qFormat/>
    <w:rsid w:val="00A14010"/>
    <w:pPr>
      <w:ind w:firstLineChars="0" w:firstLine="0"/>
    </w:pPr>
  </w:style>
  <w:style w:type="paragraph" w:customStyle="1" w:styleId="011">
    <w:name w:val="011_一级标题"/>
    <w:basedOn w:val="a9"/>
    <w:next w:val="00"/>
    <w:qFormat/>
    <w:rsid w:val="00C67E51"/>
    <w:pPr>
      <w:numPr>
        <w:numId w:val="1"/>
      </w:numPr>
      <w:spacing w:line="240" w:lineRule="auto"/>
      <w:jc w:val="center"/>
      <w:outlineLvl w:val="0"/>
    </w:pPr>
    <w:rPr>
      <w:rFonts w:ascii="Times New Roman" w:eastAsia="宋体" w:hAnsi="Times New Roman"/>
      <w:b/>
      <w:smallCaps/>
      <w:spacing w:val="40"/>
      <w:sz w:val="28"/>
    </w:rPr>
  </w:style>
  <w:style w:type="paragraph" w:customStyle="1" w:styleId="012">
    <w:name w:val="012_二级标题"/>
    <w:basedOn w:val="00"/>
    <w:next w:val="00"/>
    <w:qFormat/>
    <w:rsid w:val="00134FF3"/>
    <w:pPr>
      <w:numPr>
        <w:ilvl w:val="2"/>
        <w:numId w:val="1"/>
      </w:numPr>
      <w:ind w:firstLineChars="0"/>
      <w:outlineLvl w:val="1"/>
    </w:pPr>
    <w:rPr>
      <w:b/>
    </w:rPr>
  </w:style>
  <w:style w:type="paragraph" w:customStyle="1" w:styleId="9101">
    <w:name w:val="910_1._项目编号"/>
    <w:basedOn w:val="00"/>
    <w:qFormat/>
    <w:rsid w:val="00256D92"/>
    <w:pPr>
      <w:numPr>
        <w:numId w:val="2"/>
      </w:numPr>
      <w:ind w:firstLineChars="0"/>
    </w:pPr>
  </w:style>
  <w:style w:type="table" w:styleId="ae">
    <w:name w:val="Table Grid"/>
    <w:basedOn w:val="a1"/>
    <w:uiPriority w:val="39"/>
    <w:rsid w:val="00004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3">
    <w:name w:val="013_三级标题"/>
    <w:basedOn w:val="012"/>
    <w:next w:val="00"/>
    <w:qFormat/>
    <w:rsid w:val="00134FF3"/>
    <w:pPr>
      <w:numPr>
        <w:ilvl w:val="3"/>
      </w:numPr>
      <w:outlineLvl w:val="2"/>
    </w:pPr>
  </w:style>
  <w:style w:type="paragraph" w:customStyle="1" w:styleId="911">
    <w:name w:val="911_■_项目编号"/>
    <w:basedOn w:val="001"/>
    <w:next w:val="00"/>
    <w:qFormat/>
    <w:rsid w:val="0001390F"/>
    <w:pPr>
      <w:numPr>
        <w:numId w:val="3"/>
      </w:numPr>
    </w:pPr>
  </w:style>
  <w:style w:type="paragraph" w:customStyle="1" w:styleId="999">
    <w:name w:val="999作废"/>
    <w:basedOn w:val="001"/>
    <w:next w:val="00"/>
    <w:link w:val="9990"/>
    <w:rsid w:val="0001390F"/>
  </w:style>
  <w:style w:type="paragraph" w:customStyle="1" w:styleId="913Step1">
    <w:name w:val="913_Step1._编号"/>
    <w:basedOn w:val="001"/>
    <w:qFormat/>
    <w:rsid w:val="000A66D1"/>
    <w:pPr>
      <w:numPr>
        <w:numId w:val="6"/>
      </w:numPr>
      <w:ind w:left="794" w:hanging="794"/>
    </w:pPr>
  </w:style>
  <w:style w:type="paragraph" w:customStyle="1" w:styleId="9121">
    <w:name w:val="912_1)_项目编号"/>
    <w:basedOn w:val="999"/>
    <w:next w:val="00"/>
    <w:link w:val="91210"/>
    <w:qFormat/>
    <w:rsid w:val="000A66D1"/>
    <w:pPr>
      <w:numPr>
        <w:numId w:val="5"/>
      </w:numPr>
    </w:pPr>
  </w:style>
  <w:style w:type="character" w:customStyle="1" w:styleId="000">
    <w:name w:val="00_正文 字符"/>
    <w:basedOn w:val="a0"/>
    <w:link w:val="00"/>
    <w:rsid w:val="000A66D1"/>
    <w:rPr>
      <w:rFonts w:ascii="Times New Roman" w:eastAsia="宋体" w:hAnsi="Times New Roman"/>
      <w:spacing w:val="2"/>
      <w:sz w:val="24"/>
    </w:rPr>
  </w:style>
  <w:style w:type="character" w:customStyle="1" w:styleId="0010">
    <w:name w:val="001_顶真正文 字符"/>
    <w:basedOn w:val="000"/>
    <w:link w:val="001"/>
    <w:rsid w:val="000A66D1"/>
    <w:rPr>
      <w:rFonts w:ascii="Times New Roman" w:eastAsia="宋体" w:hAnsi="Times New Roman"/>
      <w:spacing w:val="2"/>
      <w:sz w:val="24"/>
    </w:rPr>
  </w:style>
  <w:style w:type="character" w:customStyle="1" w:styleId="9990">
    <w:name w:val="999作废 字符"/>
    <w:basedOn w:val="0010"/>
    <w:link w:val="999"/>
    <w:rsid w:val="000A66D1"/>
    <w:rPr>
      <w:rFonts w:ascii="Times New Roman" w:eastAsia="宋体" w:hAnsi="Times New Roman"/>
      <w:spacing w:val="2"/>
      <w:sz w:val="24"/>
    </w:rPr>
  </w:style>
  <w:style w:type="character" w:customStyle="1" w:styleId="91210">
    <w:name w:val="912_1)_项目编号 字符"/>
    <w:basedOn w:val="9990"/>
    <w:link w:val="9121"/>
    <w:rsid w:val="000A66D1"/>
    <w:rPr>
      <w:rFonts w:ascii="Times New Roman" w:eastAsia="宋体" w:hAnsi="Times New Roman"/>
      <w:spacing w:val="2"/>
      <w:sz w:val="24"/>
    </w:rPr>
  </w:style>
  <w:style w:type="paragraph" w:customStyle="1" w:styleId="914">
    <w:name w:val="914_😊_恐怖笑脸"/>
    <w:basedOn w:val="00"/>
    <w:qFormat/>
    <w:rsid w:val="00C51EC6"/>
    <w:pPr>
      <w:numPr>
        <w:numId w:val="7"/>
      </w:numPr>
      <w:ind w:left="760" w:firstLineChars="0" w:hanging="272"/>
    </w:pPr>
  </w:style>
  <w:style w:type="paragraph" w:customStyle="1" w:styleId="915">
    <w:name w:val="915_🥺_恐怖哭脸"/>
    <w:basedOn w:val="00"/>
    <w:qFormat/>
    <w:rsid w:val="00C51EC6"/>
    <w:pPr>
      <w:numPr>
        <w:numId w:val="9"/>
      </w:numPr>
      <w:ind w:left="760" w:firstLineChars="0" w:hanging="272"/>
    </w:pPr>
  </w:style>
  <w:style w:type="paragraph" w:customStyle="1" w:styleId="9161">
    <w:name w:val="916_[1]_引用编号"/>
    <w:basedOn w:val="001"/>
    <w:qFormat/>
    <w:rsid w:val="00C51EC6"/>
    <w:pPr>
      <w:numPr>
        <w:numId w:val="11"/>
      </w:numPr>
      <w:ind w:left="352" w:hanging="352"/>
    </w:pPr>
  </w:style>
  <w:style w:type="table" w:customStyle="1" w:styleId="020">
    <w:name w:val="020_表格内部"/>
    <w:basedOn w:val="a1"/>
    <w:uiPriority w:val="99"/>
    <w:rsid w:val="00E3683C"/>
    <w:pPr>
      <w:spacing w:after="0" w:line="240" w:lineRule="auto"/>
    </w:pPr>
    <w:rPr>
      <w:rFonts w:ascii="Times New Roman" w:eastAsia="宋体" w:hAnsi="Times New Roman"/>
      <w:sz w:val="24"/>
    </w:rPr>
    <w:tblPr/>
    <w:tcPr>
      <w:shd w:val="clear" w:color="auto" w:fill="FFFFFF" w:themeFill="background1"/>
    </w:tcPr>
  </w:style>
  <w:style w:type="paragraph" w:customStyle="1" w:styleId="0200">
    <w:name w:val="020_表格文本"/>
    <w:basedOn w:val="00"/>
    <w:qFormat/>
    <w:rsid w:val="00E3683C"/>
    <w:pPr>
      <w:spacing w:line="240" w:lineRule="atLeast"/>
      <w:ind w:firstLineChars="0" w:firstLine="0"/>
    </w:pPr>
  </w:style>
  <w:style w:type="paragraph" w:customStyle="1" w:styleId="MTDisplayEquation">
    <w:name w:val="MTDisplayEquation"/>
    <w:basedOn w:val="001"/>
    <w:next w:val="a"/>
    <w:link w:val="MTDisplayEquation0"/>
    <w:rsid w:val="005C0275"/>
    <w:pPr>
      <w:tabs>
        <w:tab w:val="center" w:pos="4480"/>
        <w:tab w:val="right" w:pos="8960"/>
      </w:tabs>
      <w:spacing w:line="240" w:lineRule="atLeast"/>
    </w:pPr>
  </w:style>
  <w:style w:type="character" w:customStyle="1" w:styleId="MTDisplayEquation0">
    <w:name w:val="MTDisplayEquation 字符"/>
    <w:basedOn w:val="0010"/>
    <w:link w:val="MTDisplayEquation"/>
    <w:rsid w:val="005C0275"/>
    <w:rPr>
      <w:rFonts w:ascii="Times New Roman" w:eastAsia="宋体" w:hAnsi="Times New Roman"/>
      <w:spacing w:val="2"/>
      <w:sz w:val="24"/>
    </w:rPr>
  </w:style>
  <w:style w:type="paragraph" w:customStyle="1" w:styleId="030">
    <w:name w:val="030_居中图片"/>
    <w:basedOn w:val="00"/>
    <w:next w:val="00"/>
    <w:qFormat/>
    <w:rsid w:val="00AE4E31"/>
    <w:pPr>
      <w:spacing w:line="240" w:lineRule="atLeast"/>
      <w:ind w:firstLineChars="0" w:firstLine="0"/>
      <w:jc w:val="center"/>
    </w:pPr>
  </w:style>
  <w:style w:type="paragraph" w:styleId="af">
    <w:name w:val="caption"/>
    <w:basedOn w:val="a"/>
    <w:next w:val="a"/>
    <w:uiPriority w:val="35"/>
    <w:unhideWhenUsed/>
    <w:qFormat/>
    <w:rsid w:val="0040473F"/>
    <w:pPr>
      <w:spacing w:line="240" w:lineRule="exact"/>
    </w:pPr>
    <w:rPr>
      <w:rFonts w:asciiTheme="majorHAnsi" w:eastAsia="黑体" w:hAnsiTheme="majorHAnsi" w:cstheme="majorBidi"/>
      <w:sz w:val="20"/>
      <w:szCs w:val="20"/>
    </w:rPr>
  </w:style>
  <w:style w:type="paragraph" w:styleId="af0">
    <w:name w:val="footnote text"/>
    <w:basedOn w:val="a"/>
    <w:link w:val="af1"/>
    <w:uiPriority w:val="99"/>
    <w:semiHidden/>
    <w:unhideWhenUsed/>
    <w:rsid w:val="0040473F"/>
    <w:pPr>
      <w:snapToGrid w:val="0"/>
      <w:spacing w:line="200" w:lineRule="exact"/>
    </w:pPr>
    <w:rPr>
      <w:sz w:val="18"/>
      <w:szCs w:val="18"/>
    </w:rPr>
  </w:style>
  <w:style w:type="character" w:customStyle="1" w:styleId="af1">
    <w:name w:val="脚注文本 字符"/>
    <w:basedOn w:val="a0"/>
    <w:link w:val="af0"/>
    <w:uiPriority w:val="99"/>
    <w:semiHidden/>
    <w:rsid w:val="0040473F"/>
    <w:rPr>
      <w:sz w:val="18"/>
      <w:szCs w:val="18"/>
    </w:rPr>
  </w:style>
  <w:style w:type="character" w:styleId="af2">
    <w:name w:val="footnote reference"/>
    <w:basedOn w:val="a0"/>
    <w:uiPriority w:val="99"/>
    <w:semiHidden/>
    <w:unhideWhenUsed/>
    <w:rsid w:val="0040473F"/>
    <w:rPr>
      <w:vertAlign w:val="superscript"/>
    </w:rPr>
  </w:style>
  <w:style w:type="paragraph" w:styleId="af3">
    <w:name w:val="header"/>
    <w:basedOn w:val="a"/>
    <w:link w:val="af4"/>
    <w:uiPriority w:val="99"/>
    <w:unhideWhenUsed/>
    <w:rsid w:val="00BF54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BF5415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BF54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BF5415"/>
    <w:rPr>
      <w:sz w:val="18"/>
      <w:szCs w:val="18"/>
    </w:rPr>
  </w:style>
  <w:style w:type="character" w:customStyle="1" w:styleId="MTEquationSection">
    <w:name w:val="MTEquationSection"/>
    <w:basedOn w:val="a0"/>
    <w:rsid w:val="005C0275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1_BOOK&#20204;\09_&#20854;&#20182;\00_word&#26631;&#20934;&#27169;&#26495;\&#25968;&#27169;&#26631;&#20934;&#27169;&#26495;(%20&#39044;&#22635;&#20805;%20&#23439;%20)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C5772-5662-4FB1-B56F-07A53334A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数模标准模板( 预填充 宏 ).dotm</Template>
  <TotalTime>2</TotalTime>
  <Pages>13</Pages>
  <Words>2411</Words>
  <Characters>13748</Characters>
  <Application>Microsoft Office Word</Application>
  <DocSecurity>0</DocSecurity>
  <Lines>114</Lines>
  <Paragraphs>32</Paragraphs>
  <ScaleCrop>false</ScaleCrop>
  <Company/>
  <LinksUpToDate>false</LinksUpToDate>
  <CharactersWithSpaces>16127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香霖堂的茶叶</dc:creator>
  <cp:keywords/>
  <dc:description/>
  <cp:lastModifiedBy>香霖堂的茶叶</cp:lastModifiedBy>
  <cp:revision>1</cp:revision>
  <dcterms:created xsi:type="dcterms:W3CDTF">2025-12-07T21:14:00Z</dcterms:created>
  <dcterms:modified xsi:type="dcterms:W3CDTF">2025-12-07T21:16:00Z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