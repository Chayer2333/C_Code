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7B0D" w14:textId="0D40290A" w:rsidR="00083D44" w:rsidRDefault="00083D44" w:rsidP="00083D44">
      <w:pPr>
        <w:pStyle w:val="00"/>
        <w:ind w:firstLine="488"/>
      </w:pPr>
    </w:p>
    <w:tbl>
      <w:tblPr>
        <w:tblStyle w:val="ae"/>
        <w:tblW w:w="0" w:type="auto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21"/>
        <w:gridCol w:w="8521"/>
      </w:tblGrid>
      <w:tr w:rsidR="00A30D33" w14:paraId="40DA5012" w14:textId="77777777" w:rsidTr="00952C6D">
        <w:tc>
          <w:tcPr>
            <w:tcW w:w="8948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88C7E68" w14:textId="630DDF39" w:rsidR="00A30D33" w:rsidRPr="00083D44" w:rsidRDefault="003F1661" w:rsidP="00A30D33">
            <w:pPr>
              <w:pStyle w:val="001"/>
              <w:spacing w:line="360" w:lineRule="exact"/>
              <w:jc w:val="both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2024040731192_</w:t>
            </w:r>
            <w:r>
              <w:rPr>
                <w:rFonts w:hint="eastAsia"/>
              </w:rPr>
              <w:t>李畅</w:t>
            </w:r>
            <w:r>
              <w:rPr>
                <w:rFonts w:hint="eastAsia"/>
              </w:rPr>
              <w:t>_7</w:t>
            </w:r>
            <w:r w:rsidRPr="003F1661">
              <w:rPr>
                <w:rFonts w:hint="eastAsia"/>
                <w:b/>
                <w:color w:val="EE0000"/>
              </w:rPr>
              <w:t>.</w:t>
            </w:r>
            <w:r>
              <w:rPr>
                <w:rFonts w:hint="eastAsia"/>
              </w:rPr>
              <w:t>cpp</w:t>
            </w:r>
          </w:p>
        </w:tc>
      </w:tr>
      <w:tr w:rsidR="005C0275" w14:paraId="469C1748" w14:textId="77777777" w:rsidTr="00952C6D">
        <w:trPr>
          <w:trHeight w:val="64"/>
        </w:trPr>
        <w:tc>
          <w:tcPr>
            <w:tcW w:w="421" w:type="dxa"/>
            <w:tcBorders>
              <w:top w:val="threeDEmboss" w:sz="6" w:space="0" w:color="auto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3E98C9" w14:textId="77777777" w:rsidR="005C0275" w:rsidRPr="005C0275" w:rsidRDefault="005C027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threeDEmboss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06780D1F" w14:textId="0FE41694" w:rsidR="005C0275" w:rsidRPr="004B229C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196B24" w:themeColor="accent3"/>
              </w:rPr>
            </w:pPr>
            <w:proofErr w:type="gramStart"/>
            <w:r w:rsidRPr="004B229C">
              <w:rPr>
                <w:color w:val="196B24" w:themeColor="accent3"/>
              </w:rPr>
              <w:t>#include</w:t>
            </w:r>
            <w:proofErr w:type="gramEnd"/>
            <w:r w:rsidRPr="004B229C">
              <w:rPr>
                <w:color w:val="196B24" w:themeColor="accent3"/>
              </w:rPr>
              <w:t xml:space="preserve"> </w:t>
            </w:r>
            <w:r w:rsidRPr="004B229C">
              <w:rPr>
                <w:b/>
                <w:color w:val="196B24" w:themeColor="accent3"/>
              </w:rPr>
              <w:t>&lt;</w:t>
            </w:r>
            <w:proofErr w:type="spellStart"/>
            <w:r w:rsidRPr="004B229C">
              <w:rPr>
                <w:color w:val="196B24" w:themeColor="accent3"/>
              </w:rPr>
              <w:t>stdio</w:t>
            </w:r>
            <w:r w:rsidRPr="004B229C">
              <w:rPr>
                <w:b/>
                <w:color w:val="196B24" w:themeColor="accent3"/>
              </w:rPr>
              <w:t>.</w:t>
            </w:r>
            <w:r w:rsidRPr="004B229C">
              <w:rPr>
                <w:color w:val="196B24" w:themeColor="accent3"/>
              </w:rPr>
              <w:t>h</w:t>
            </w:r>
            <w:proofErr w:type="spellEnd"/>
            <w:r w:rsidRPr="004B229C">
              <w:rPr>
                <w:b/>
                <w:color w:val="196B24" w:themeColor="accent3"/>
              </w:rPr>
              <w:t>&gt;</w:t>
            </w:r>
          </w:p>
        </w:tc>
      </w:tr>
      <w:tr w:rsidR="005C0275" w14:paraId="13EB6B60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3607C2" w14:textId="77777777" w:rsidR="005C0275" w:rsidRPr="005C0275" w:rsidRDefault="005C027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D49F2D" w14:textId="3C42F186" w:rsidR="005C0275" w:rsidRPr="004B229C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196B24" w:themeColor="accent3"/>
              </w:rPr>
            </w:pPr>
            <w:r w:rsidRPr="004B229C">
              <w:rPr>
                <w:rFonts w:hint="eastAsia"/>
                <w:color w:val="196B24" w:themeColor="accent3"/>
              </w:rPr>
              <w:t xml:space="preserve">#include </w:t>
            </w:r>
            <w:r w:rsidRPr="004B229C">
              <w:rPr>
                <w:rFonts w:hint="eastAsia"/>
                <w:b/>
                <w:color w:val="196B24" w:themeColor="accent3"/>
              </w:rPr>
              <w:t>&lt;</w:t>
            </w:r>
            <w:proofErr w:type="spellStart"/>
            <w:r w:rsidRPr="004B229C">
              <w:rPr>
                <w:rFonts w:hint="eastAsia"/>
                <w:color w:val="196B24" w:themeColor="accent3"/>
              </w:rPr>
              <w:t>cstdlib</w:t>
            </w:r>
            <w:proofErr w:type="spellEnd"/>
            <w:r w:rsidRPr="004B229C">
              <w:rPr>
                <w:rFonts w:hint="eastAsia"/>
                <w:b/>
                <w:color w:val="196B24" w:themeColor="accent3"/>
              </w:rPr>
              <w:t>&gt;</w:t>
            </w:r>
            <w:r w:rsidRPr="004B229C">
              <w:rPr>
                <w:rFonts w:hint="eastAsia"/>
                <w:color w:val="196B24" w:themeColor="accent3"/>
              </w:rPr>
              <w:t xml:space="preserve">   </w:t>
            </w:r>
            <w:r w:rsidRPr="004B229C">
              <w:rPr>
                <w:rFonts w:hint="eastAsia"/>
                <w:color w:val="A5C9EB" w:themeColor="text2" w:themeTint="40"/>
              </w:rPr>
              <w:t xml:space="preserve">// </w:t>
            </w:r>
            <w:r w:rsidRPr="004B229C">
              <w:rPr>
                <w:rFonts w:hint="eastAsia"/>
                <w:color w:val="A5C9EB" w:themeColor="text2" w:themeTint="40"/>
              </w:rPr>
              <w:t>包含</w:t>
            </w:r>
            <w:r w:rsidRPr="004B229C">
              <w:rPr>
                <w:rFonts w:hint="eastAsia"/>
                <w:color w:val="A5C9EB" w:themeColor="text2" w:themeTint="40"/>
              </w:rPr>
              <w:t>system(),rand(),</w:t>
            </w:r>
            <w:proofErr w:type="spellStart"/>
            <w:r w:rsidRPr="004B229C">
              <w:rPr>
                <w:rFonts w:hint="eastAsia"/>
                <w:color w:val="A5C9EB" w:themeColor="text2" w:themeTint="40"/>
              </w:rPr>
              <w:t>srand</w:t>
            </w:r>
            <w:proofErr w:type="spellEnd"/>
            <w:r w:rsidRPr="004B229C">
              <w:rPr>
                <w:rFonts w:hint="eastAsia"/>
                <w:b/>
                <w:color w:val="A5C9EB" w:themeColor="text2" w:themeTint="40"/>
              </w:rPr>
              <w:t>()</w:t>
            </w:r>
            <w:r w:rsidRPr="004B229C">
              <w:rPr>
                <w:rFonts w:hint="eastAsia"/>
                <w:color w:val="A5C9EB" w:themeColor="text2" w:themeTint="40"/>
              </w:rPr>
              <w:t>函数的头文件</w:t>
            </w:r>
          </w:p>
        </w:tc>
      </w:tr>
      <w:tr w:rsidR="00470224" w14:paraId="4E071688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CA869D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9AFDCA" w14:textId="6C5FA5AA" w:rsidR="00470224" w:rsidRPr="004B229C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196B24" w:themeColor="accent3"/>
              </w:rPr>
            </w:pPr>
            <w:r w:rsidRPr="004B229C">
              <w:rPr>
                <w:rFonts w:hint="eastAsia"/>
                <w:color w:val="196B24" w:themeColor="accent3"/>
              </w:rPr>
              <w:t xml:space="preserve">#include </w:t>
            </w:r>
            <w:r w:rsidRPr="004B229C">
              <w:rPr>
                <w:rFonts w:hint="eastAsia"/>
                <w:b/>
                <w:color w:val="196B24" w:themeColor="accent3"/>
              </w:rPr>
              <w:t>&lt;</w:t>
            </w:r>
            <w:proofErr w:type="spellStart"/>
            <w:r w:rsidRPr="004B229C">
              <w:rPr>
                <w:rFonts w:hint="eastAsia"/>
                <w:color w:val="196B24" w:themeColor="accent3"/>
              </w:rPr>
              <w:t>ctime</w:t>
            </w:r>
            <w:proofErr w:type="spellEnd"/>
            <w:r w:rsidRPr="004B229C">
              <w:rPr>
                <w:rFonts w:hint="eastAsia"/>
                <w:b/>
                <w:color w:val="196B24" w:themeColor="accent3"/>
              </w:rPr>
              <w:t>&gt;</w:t>
            </w:r>
            <w:r w:rsidRPr="004B229C">
              <w:rPr>
                <w:rFonts w:hint="eastAsia"/>
                <w:color w:val="196B24" w:themeColor="accent3"/>
              </w:rPr>
              <w:t xml:space="preserve">    </w:t>
            </w:r>
            <w:r w:rsidRPr="004B229C">
              <w:rPr>
                <w:rFonts w:hint="eastAsia"/>
                <w:color w:val="A5C9EB" w:themeColor="text2" w:themeTint="40"/>
              </w:rPr>
              <w:t xml:space="preserve">// </w:t>
            </w:r>
            <w:r w:rsidRPr="004B229C">
              <w:rPr>
                <w:rFonts w:hint="eastAsia"/>
                <w:color w:val="A5C9EB" w:themeColor="text2" w:themeTint="40"/>
              </w:rPr>
              <w:t>用于设置随机种子</w:t>
            </w:r>
          </w:p>
        </w:tc>
      </w:tr>
      <w:tr w:rsidR="00470224" w14:paraId="59AA251E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3A7C371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01AF2E" w14:textId="658587E0" w:rsidR="00470224" w:rsidRPr="004B229C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196B24" w:themeColor="accent3"/>
              </w:rPr>
            </w:pPr>
            <w:r w:rsidRPr="004B229C">
              <w:rPr>
                <w:rFonts w:hint="eastAsia"/>
                <w:color w:val="196B24" w:themeColor="accent3"/>
              </w:rPr>
              <w:t xml:space="preserve">#include </w:t>
            </w:r>
            <w:r w:rsidRPr="004B229C">
              <w:rPr>
                <w:rFonts w:hint="eastAsia"/>
                <w:b/>
                <w:color w:val="196B24" w:themeColor="accent3"/>
              </w:rPr>
              <w:t>&lt;</w:t>
            </w:r>
            <w:proofErr w:type="spellStart"/>
            <w:r w:rsidRPr="004B229C">
              <w:rPr>
                <w:rFonts w:hint="eastAsia"/>
                <w:color w:val="196B24" w:themeColor="accent3"/>
              </w:rPr>
              <w:t>stdlib</w:t>
            </w:r>
            <w:r w:rsidRPr="004B229C">
              <w:rPr>
                <w:rFonts w:hint="eastAsia"/>
                <w:b/>
                <w:color w:val="196B24" w:themeColor="accent3"/>
              </w:rPr>
              <w:t>.</w:t>
            </w:r>
            <w:r w:rsidRPr="004B229C">
              <w:rPr>
                <w:rFonts w:hint="eastAsia"/>
                <w:color w:val="196B24" w:themeColor="accent3"/>
              </w:rPr>
              <w:t>h</w:t>
            </w:r>
            <w:proofErr w:type="spellEnd"/>
            <w:r w:rsidRPr="004B229C">
              <w:rPr>
                <w:rFonts w:hint="eastAsia"/>
                <w:b/>
                <w:color w:val="196B24" w:themeColor="accent3"/>
              </w:rPr>
              <w:t>&gt;</w:t>
            </w:r>
            <w:r w:rsidRPr="004B229C">
              <w:rPr>
                <w:rFonts w:hint="eastAsia"/>
                <w:color w:val="196B24" w:themeColor="accent3"/>
              </w:rPr>
              <w:t xml:space="preserve">  </w:t>
            </w:r>
            <w:r w:rsidRPr="004B229C">
              <w:rPr>
                <w:rFonts w:hint="eastAsia"/>
                <w:color w:val="A5C9EB" w:themeColor="text2" w:themeTint="40"/>
              </w:rPr>
              <w:t xml:space="preserve">// </w:t>
            </w:r>
            <w:r w:rsidRPr="004B229C">
              <w:rPr>
                <w:rFonts w:hint="eastAsia"/>
                <w:color w:val="A5C9EB" w:themeColor="text2" w:themeTint="40"/>
              </w:rPr>
              <w:t>需要包含</w:t>
            </w:r>
            <w:r w:rsidRPr="004B229C">
              <w:rPr>
                <w:rFonts w:hint="eastAsia"/>
                <w:color w:val="A5C9EB" w:themeColor="text2" w:themeTint="40"/>
              </w:rPr>
              <w:t>malloc</w:t>
            </w:r>
            <w:r w:rsidRPr="004B229C">
              <w:rPr>
                <w:rFonts w:hint="eastAsia"/>
                <w:color w:val="A5C9EB" w:themeColor="text2" w:themeTint="40"/>
              </w:rPr>
              <w:t>的头文件</w:t>
            </w:r>
          </w:p>
        </w:tc>
      </w:tr>
      <w:tr w:rsidR="00470224" w14:paraId="79E2050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A8331D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BDBBFF" w14:textId="13750D83" w:rsidR="00470224" w:rsidRPr="004B229C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196B24" w:themeColor="accent3"/>
              </w:rPr>
            </w:pPr>
            <w:r w:rsidRPr="004B229C">
              <w:rPr>
                <w:rFonts w:hint="eastAsia"/>
                <w:color w:val="196B24" w:themeColor="accent3"/>
              </w:rPr>
              <w:t xml:space="preserve">#include </w:t>
            </w:r>
            <w:r w:rsidRPr="004B229C">
              <w:rPr>
                <w:rFonts w:hint="eastAsia"/>
                <w:b/>
                <w:color w:val="196B24" w:themeColor="accent3"/>
              </w:rPr>
              <w:t>&lt;</w:t>
            </w:r>
            <w:r w:rsidRPr="004B229C">
              <w:rPr>
                <w:rFonts w:hint="eastAsia"/>
                <w:color w:val="196B24" w:themeColor="accent3"/>
              </w:rPr>
              <w:t>iostream</w:t>
            </w:r>
            <w:r w:rsidRPr="004B229C">
              <w:rPr>
                <w:rFonts w:hint="eastAsia"/>
                <w:b/>
                <w:color w:val="196B24" w:themeColor="accent3"/>
              </w:rPr>
              <w:t>&gt;</w:t>
            </w:r>
            <w:r w:rsidRPr="004B229C">
              <w:rPr>
                <w:rFonts w:hint="eastAsia"/>
                <w:color w:val="196B24" w:themeColor="accent3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 xml:space="preserve">// </w:t>
            </w:r>
            <w:proofErr w:type="spellStart"/>
            <w:r w:rsidRPr="004B229C">
              <w:rPr>
                <w:rFonts w:hint="eastAsia"/>
                <w:color w:val="A5C9EB" w:themeColor="text2" w:themeTint="40"/>
              </w:rPr>
              <w:t>c</w:t>
            </w:r>
            <w:r w:rsidRPr="004B229C">
              <w:rPr>
                <w:rFonts w:hint="eastAsia"/>
                <w:b/>
                <w:color w:val="A5C9EB" w:themeColor="text2" w:themeTint="40"/>
              </w:rPr>
              <w:t>++</w:t>
            </w:r>
            <w:proofErr w:type="spellEnd"/>
            <w:r w:rsidRPr="004B229C">
              <w:rPr>
                <w:rFonts w:hint="eastAsia"/>
                <w:color w:val="A5C9EB" w:themeColor="text2" w:themeTint="40"/>
              </w:rPr>
              <w:t>库</w:t>
            </w:r>
            <w:r w:rsidRPr="004B229C">
              <w:rPr>
                <w:rFonts w:hint="eastAsia"/>
                <w:b/>
                <w:color w:val="A5C9EB" w:themeColor="text2" w:themeTint="40"/>
              </w:rPr>
              <w:t>.</w:t>
            </w:r>
            <w:r w:rsidRPr="004B229C">
              <w:rPr>
                <w:rFonts w:hint="eastAsia"/>
                <w:color w:val="A5C9EB" w:themeColor="text2" w:themeTint="40"/>
              </w:rPr>
              <w:t>是</w:t>
            </w:r>
            <w:r w:rsidRPr="004B229C">
              <w:rPr>
                <w:rFonts w:hint="eastAsia"/>
                <w:color w:val="A5C9EB" w:themeColor="text2" w:themeTint="40"/>
              </w:rPr>
              <w:t>IO</w:t>
            </w:r>
            <w:r w:rsidRPr="004B229C">
              <w:rPr>
                <w:rFonts w:hint="eastAsia"/>
                <w:color w:val="A5C9EB" w:themeColor="text2" w:themeTint="40"/>
              </w:rPr>
              <w:t>的库</w:t>
            </w:r>
          </w:p>
        </w:tc>
      </w:tr>
      <w:tr w:rsidR="00470224" w14:paraId="25F4D1EB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CBB811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61187B" w14:textId="180FFFA9" w:rsidR="00470224" w:rsidRPr="004B229C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196B24" w:themeColor="accent3"/>
              </w:rPr>
            </w:pPr>
            <w:proofErr w:type="gramStart"/>
            <w:r w:rsidRPr="004B229C">
              <w:rPr>
                <w:color w:val="196B24" w:themeColor="accent3"/>
              </w:rPr>
              <w:t>#include</w:t>
            </w:r>
            <w:proofErr w:type="gramEnd"/>
            <w:r w:rsidRPr="004B229C">
              <w:rPr>
                <w:color w:val="196B24" w:themeColor="accent3"/>
              </w:rPr>
              <w:t xml:space="preserve"> </w:t>
            </w:r>
            <w:r w:rsidRPr="004B229C">
              <w:rPr>
                <w:b/>
                <w:color w:val="196B24" w:themeColor="accent3"/>
              </w:rPr>
              <w:t>&lt;</w:t>
            </w:r>
            <w:proofErr w:type="spellStart"/>
            <w:r w:rsidRPr="004B229C">
              <w:rPr>
                <w:color w:val="196B24" w:themeColor="accent3"/>
              </w:rPr>
              <w:t>stdbool.h</w:t>
            </w:r>
            <w:proofErr w:type="spellEnd"/>
            <w:r w:rsidRPr="004B229C">
              <w:rPr>
                <w:color w:val="196B24" w:themeColor="accent3"/>
              </w:rPr>
              <w:t>&gt;</w:t>
            </w:r>
            <w:r w:rsidRPr="004B229C">
              <w:rPr>
                <w:rFonts w:hint="eastAsia"/>
                <w:color w:val="196B24" w:themeColor="accent3"/>
              </w:rPr>
              <w:t xml:space="preserve"> </w:t>
            </w:r>
            <w:r w:rsidRPr="004B229C">
              <w:rPr>
                <w:color w:val="A5C9EB" w:themeColor="text2" w:themeTint="40"/>
              </w:rPr>
              <w:t>// b</w:t>
            </w:r>
            <w:r w:rsidRPr="004B229C">
              <w:rPr>
                <w:bCs/>
                <w:color w:val="A5C9EB" w:themeColor="text2" w:themeTint="40"/>
              </w:rPr>
              <w:t>ool</w:t>
            </w:r>
          </w:p>
        </w:tc>
      </w:tr>
      <w:tr w:rsidR="00470224" w14:paraId="662D4940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661019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845E94" w14:textId="2D185877" w:rsidR="00470224" w:rsidRPr="004B229C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196B24" w:themeColor="accent3"/>
              </w:rPr>
            </w:pPr>
            <w:r w:rsidRPr="004B229C">
              <w:rPr>
                <w:rFonts w:hint="eastAsia"/>
                <w:color w:val="196B24" w:themeColor="accent3"/>
              </w:rPr>
              <w:t xml:space="preserve">#include </w:t>
            </w:r>
            <w:r w:rsidRPr="004B229C">
              <w:rPr>
                <w:rFonts w:hint="eastAsia"/>
                <w:b/>
                <w:color w:val="196B24" w:themeColor="accent3"/>
              </w:rPr>
              <w:t>&lt;</w:t>
            </w:r>
            <w:proofErr w:type="spellStart"/>
            <w:r w:rsidRPr="004B229C">
              <w:rPr>
                <w:rFonts w:hint="eastAsia"/>
                <w:color w:val="196B24" w:themeColor="accent3"/>
              </w:rPr>
              <w:t>string</w:t>
            </w:r>
            <w:r w:rsidRPr="004B229C">
              <w:rPr>
                <w:rFonts w:hint="eastAsia"/>
                <w:b/>
                <w:color w:val="196B24" w:themeColor="accent3"/>
              </w:rPr>
              <w:t>.</w:t>
            </w:r>
            <w:r w:rsidRPr="004B229C">
              <w:rPr>
                <w:rFonts w:hint="eastAsia"/>
                <w:color w:val="196B24" w:themeColor="accent3"/>
              </w:rPr>
              <w:t>h</w:t>
            </w:r>
            <w:proofErr w:type="spellEnd"/>
            <w:r w:rsidRPr="004B229C">
              <w:rPr>
                <w:rFonts w:hint="eastAsia"/>
                <w:b/>
                <w:color w:val="196B24" w:themeColor="accent3"/>
              </w:rPr>
              <w:t>&gt;</w:t>
            </w:r>
            <w:r w:rsidRPr="004B229C">
              <w:rPr>
                <w:rFonts w:hint="eastAsia"/>
                <w:color w:val="196B24" w:themeColor="accent3"/>
              </w:rPr>
              <w:t xml:space="preserve">  </w:t>
            </w:r>
            <w:r w:rsidRPr="004B229C">
              <w:rPr>
                <w:rFonts w:hint="eastAsia"/>
                <w:color w:val="A5C9EB" w:themeColor="text2" w:themeTint="40"/>
              </w:rPr>
              <w:t xml:space="preserve">// </w:t>
            </w:r>
            <w:r w:rsidRPr="004B229C">
              <w:rPr>
                <w:rFonts w:hint="eastAsia"/>
                <w:color w:val="A5C9EB" w:themeColor="text2" w:themeTint="40"/>
              </w:rPr>
              <w:t>包含</w:t>
            </w:r>
            <w:proofErr w:type="spellStart"/>
            <w:r w:rsidRPr="004B229C">
              <w:rPr>
                <w:rFonts w:hint="eastAsia"/>
                <w:color w:val="A5C9EB" w:themeColor="text2" w:themeTint="40"/>
              </w:rPr>
              <w:t>strcpy</w:t>
            </w:r>
            <w:proofErr w:type="spellEnd"/>
            <w:r w:rsidRPr="004B229C">
              <w:rPr>
                <w:rFonts w:hint="eastAsia"/>
                <w:color w:val="A5C9EB" w:themeColor="text2" w:themeTint="40"/>
              </w:rPr>
              <w:t>函数</w:t>
            </w:r>
          </w:p>
        </w:tc>
      </w:tr>
      <w:tr w:rsidR="00470224" w14:paraId="34FD25A1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70D299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4C1637" w14:textId="77777777" w:rsidR="00470224" w:rsidRPr="004B229C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196B24" w:themeColor="accent3"/>
              </w:rPr>
            </w:pPr>
          </w:p>
        </w:tc>
      </w:tr>
      <w:tr w:rsidR="00470224" w14:paraId="1AB485AE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26D37D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8C2001" w14:textId="1A06AB31" w:rsidR="00470224" w:rsidRPr="004B229C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196B24" w:themeColor="accent3"/>
              </w:rPr>
            </w:pPr>
            <w:proofErr w:type="gramStart"/>
            <w:r w:rsidRPr="004B229C">
              <w:rPr>
                <w:color w:val="196B24" w:themeColor="accent3"/>
              </w:rPr>
              <w:t>#define</w:t>
            </w:r>
            <w:proofErr w:type="gramEnd"/>
            <w:r w:rsidRPr="004B229C">
              <w:rPr>
                <w:color w:val="196B24" w:themeColor="accent3"/>
              </w:rPr>
              <w:t xml:space="preserve"> </w:t>
            </w:r>
            <w:proofErr w:type="spellStart"/>
            <w:r w:rsidRPr="004B229C">
              <w:rPr>
                <w:color w:val="196B24" w:themeColor="accent3"/>
              </w:rPr>
              <w:t>MaxSize</w:t>
            </w:r>
            <w:proofErr w:type="spellEnd"/>
            <w:r w:rsidRPr="004B229C">
              <w:rPr>
                <w:color w:val="196B24" w:themeColor="accent3"/>
              </w:rPr>
              <w:t xml:space="preserve"> 50</w:t>
            </w:r>
          </w:p>
        </w:tc>
      </w:tr>
      <w:tr w:rsidR="00470224" w14:paraId="706C076D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EB50FC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8EB2BF" w14:textId="77777777" w:rsidR="00470224" w:rsidRPr="004B229C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196B24" w:themeColor="accent3"/>
              </w:rPr>
            </w:pPr>
          </w:p>
        </w:tc>
      </w:tr>
      <w:tr w:rsidR="00470224" w14:paraId="0C22EDA8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07E073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3A92EA" w14:textId="0CE2481A" w:rsidR="00470224" w:rsidRPr="004B229C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color w:val="196B24" w:themeColor="accent3"/>
              </w:rPr>
            </w:pPr>
            <w:r w:rsidRPr="004B229C">
              <w:rPr>
                <w:rFonts w:hint="eastAsia"/>
                <w:color w:val="196B24" w:themeColor="accent3"/>
              </w:rPr>
              <w:t>using namespace std</w:t>
            </w:r>
            <w:r w:rsidRPr="004B229C">
              <w:rPr>
                <w:rFonts w:hint="eastAsia"/>
                <w:b/>
                <w:color w:val="196B24" w:themeColor="accent3"/>
              </w:rPr>
              <w:t>;</w:t>
            </w:r>
            <w:r w:rsidRPr="004B229C">
              <w:rPr>
                <w:rFonts w:hint="eastAsia"/>
                <w:color w:val="196B24" w:themeColor="accent3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 xml:space="preserve">// </w:t>
            </w:r>
            <w:r w:rsidRPr="004B229C">
              <w:rPr>
                <w:rFonts w:hint="eastAsia"/>
                <w:color w:val="A5C9EB" w:themeColor="text2" w:themeTint="40"/>
              </w:rPr>
              <w:t>调用标准</w:t>
            </w:r>
            <w:r w:rsidRPr="004B229C">
              <w:rPr>
                <w:rFonts w:hint="eastAsia"/>
                <w:color w:val="A5C9EB" w:themeColor="text2" w:themeTint="40"/>
              </w:rPr>
              <w:t>(std)</w:t>
            </w:r>
            <w:r w:rsidRPr="004B229C">
              <w:rPr>
                <w:rFonts w:hint="eastAsia"/>
                <w:color w:val="A5C9EB" w:themeColor="text2" w:themeTint="40"/>
              </w:rPr>
              <w:t>命名空间</w:t>
            </w:r>
          </w:p>
        </w:tc>
      </w:tr>
      <w:tr w:rsidR="00470224" w14:paraId="23ACE6E2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627860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B0BF6E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5F3C00FD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C58017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CFAD66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2AB019A6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285CDC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7F4CC0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08F39F2F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9771B2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F19BD3" w14:textId="5FF4C3FE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B229C">
              <w:rPr>
                <w:rFonts w:hint="eastAsia"/>
                <w:color w:val="A5C9EB" w:themeColor="text2" w:themeTint="40"/>
              </w:rPr>
              <w:t xml:space="preserve">// </w:t>
            </w:r>
            <w:r w:rsidRPr="004B229C">
              <w:rPr>
                <w:rFonts w:hint="eastAsia"/>
                <w:color w:val="A5C9EB" w:themeColor="text2" w:themeTint="40"/>
              </w:rPr>
              <w:t>患者信息结构体</w:t>
            </w:r>
          </w:p>
        </w:tc>
      </w:tr>
      <w:tr w:rsidR="00470224" w14:paraId="1C4790FE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4403F9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59420C" w14:textId="4C0FCA1A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>typedef struct</w:t>
            </w:r>
          </w:p>
        </w:tc>
      </w:tr>
      <w:tr w:rsidR="00470224" w14:paraId="13A1362B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409B70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97E10B" w14:textId="14C937B1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EE0000"/>
              </w:rPr>
              <w:t>{</w:t>
            </w:r>
          </w:p>
        </w:tc>
      </w:tr>
      <w:tr w:rsidR="00470224" w14:paraId="76352C72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B4B9BC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463391" w14:textId="066A388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</w:t>
            </w:r>
            <w:r w:rsidRPr="003F1661">
              <w:rPr>
                <w:rFonts w:hint="eastAsia"/>
                <w:b/>
                <w:color w:val="000000" w:themeColor="text1"/>
              </w:rPr>
              <w:t>char</w:t>
            </w:r>
            <w:r w:rsidRPr="00470224">
              <w:rPr>
                <w:rFonts w:hint="eastAsia"/>
              </w:rPr>
              <w:t xml:space="preserve"> name</w:t>
            </w:r>
            <w:r w:rsidRPr="003F1661">
              <w:rPr>
                <w:rFonts w:hint="eastAsia"/>
                <w:b/>
                <w:color w:val="EE0000"/>
              </w:rPr>
              <w:t>[</w:t>
            </w:r>
            <w:r w:rsidRPr="00470224">
              <w:rPr>
                <w:rFonts w:hint="eastAsia"/>
              </w:rPr>
              <w:t>10</w:t>
            </w:r>
            <w:r w:rsidRPr="003F1661">
              <w:rPr>
                <w:rFonts w:hint="eastAsia"/>
                <w:b/>
                <w:color w:val="EE0000"/>
              </w:rPr>
              <w:t>];</w:t>
            </w:r>
            <w:r w:rsidRPr="00470224">
              <w:rPr>
                <w:rFonts w:hint="eastAsia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 xml:space="preserve">// </w:t>
            </w:r>
            <w:r w:rsidRPr="004B229C">
              <w:rPr>
                <w:rFonts w:hint="eastAsia"/>
                <w:color w:val="A5C9EB" w:themeColor="text2" w:themeTint="40"/>
              </w:rPr>
              <w:t>病人姓名</w:t>
            </w:r>
          </w:p>
        </w:tc>
      </w:tr>
      <w:tr w:rsidR="00470224" w14:paraId="5D00D8F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E0B313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42E2BA" w14:textId="26398598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</w:t>
            </w:r>
            <w:r w:rsidRPr="003F1661">
              <w:rPr>
                <w:rFonts w:hint="eastAsia"/>
                <w:b/>
                <w:color w:val="000000" w:themeColor="text1"/>
              </w:rPr>
              <w:t>int</w:t>
            </w:r>
            <w:r w:rsidRPr="00470224">
              <w:rPr>
                <w:rFonts w:hint="eastAsia"/>
              </w:rPr>
              <w:t xml:space="preserve"> num</w:t>
            </w:r>
            <w:r w:rsidRPr="003F1661">
              <w:rPr>
                <w:rFonts w:hint="eastAsia"/>
                <w:b/>
                <w:color w:val="EE0000"/>
              </w:rPr>
              <w:t>;</w:t>
            </w:r>
            <w:r w:rsidRPr="00470224">
              <w:rPr>
                <w:rFonts w:hint="eastAsia"/>
              </w:rPr>
              <w:t xml:space="preserve">      </w:t>
            </w:r>
            <w:r w:rsidRPr="004B229C">
              <w:rPr>
                <w:rFonts w:hint="eastAsia"/>
                <w:color w:val="A5C9EB" w:themeColor="text2" w:themeTint="40"/>
              </w:rPr>
              <w:t xml:space="preserve">// </w:t>
            </w:r>
            <w:r w:rsidRPr="004B229C">
              <w:rPr>
                <w:rFonts w:hint="eastAsia"/>
                <w:color w:val="A5C9EB" w:themeColor="text2" w:themeTint="40"/>
              </w:rPr>
              <w:t>病历号</w:t>
            </w:r>
          </w:p>
        </w:tc>
      </w:tr>
      <w:tr w:rsidR="00470224" w14:paraId="60EEF7A8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3BFD8C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7AB7EE" w14:textId="156896A8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EE0000"/>
              </w:rPr>
              <w:t>}</w:t>
            </w:r>
            <w:r w:rsidRPr="00470224">
              <w:t xml:space="preserve"> </w:t>
            </w:r>
            <w:proofErr w:type="spellStart"/>
            <w:r w:rsidRPr="00470224">
              <w:t>ElemType</w:t>
            </w:r>
            <w:proofErr w:type="spellEnd"/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58B7F293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5B6B6C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34E814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736C2240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C56B35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AEC298" w14:textId="6868659F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rFonts w:hint="eastAsia"/>
                <w:color w:val="83CAEB" w:themeColor="accent1" w:themeTint="66"/>
              </w:rPr>
              <w:t>//</w:t>
            </w:r>
            <w:r w:rsidRPr="00470224">
              <w:rPr>
                <w:rFonts w:hint="eastAsia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>顺序队列结构体</w:t>
            </w:r>
          </w:p>
        </w:tc>
      </w:tr>
      <w:tr w:rsidR="00470224" w14:paraId="7C73BD50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6E4E1A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B70627" w14:textId="080F869E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>typedef struct</w:t>
            </w:r>
          </w:p>
        </w:tc>
      </w:tr>
      <w:tr w:rsidR="00470224" w14:paraId="711F874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15FDB5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B2C43E" w14:textId="56AC068E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EE0000"/>
              </w:rPr>
              <w:t>{</w:t>
            </w:r>
          </w:p>
        </w:tc>
      </w:tr>
      <w:tr w:rsidR="00470224" w14:paraId="5C77D21B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5F061C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7A3CB6" w14:textId="2084676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proofErr w:type="spellStart"/>
            <w:r w:rsidRPr="00470224">
              <w:t>ElemType</w:t>
            </w:r>
            <w:proofErr w:type="spellEnd"/>
            <w:r w:rsidRPr="00470224">
              <w:t xml:space="preserve"> data</w:t>
            </w:r>
            <w:r w:rsidRPr="003F1661">
              <w:rPr>
                <w:b/>
                <w:color w:val="EE0000"/>
              </w:rPr>
              <w:t>[</w:t>
            </w:r>
            <w:proofErr w:type="spellStart"/>
            <w:r w:rsidRPr="00470224">
              <w:t>MaxSize</w:t>
            </w:r>
            <w:proofErr w:type="spellEnd"/>
            <w:r w:rsidRPr="003F1661">
              <w:rPr>
                <w:b/>
                <w:color w:val="EE0000"/>
              </w:rPr>
              <w:t>];</w:t>
            </w:r>
          </w:p>
        </w:tc>
      </w:tr>
      <w:tr w:rsidR="00470224" w14:paraId="0D5F281A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F3296E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89466A" w14:textId="127FB0E3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r w:rsidRPr="003F1661">
              <w:rPr>
                <w:b/>
                <w:color w:val="000000" w:themeColor="text1"/>
              </w:rPr>
              <w:t>int</w:t>
            </w:r>
            <w:r w:rsidRPr="00470224">
              <w:t xml:space="preserve"> front, rear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0711B9B6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883142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D6734A" w14:textId="47B1BF78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EE0000"/>
              </w:rPr>
              <w:t>}</w:t>
            </w:r>
            <w:r w:rsidRPr="00470224">
              <w:t xml:space="preserve"> </w:t>
            </w:r>
            <w:proofErr w:type="spellStart"/>
            <w:r w:rsidRPr="00470224">
              <w:t>SqQueue</w:t>
            </w:r>
            <w:proofErr w:type="spellEnd"/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3FB2689C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CC72A4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56DEEA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2607112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9A5AF4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A019B4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6821D1E9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68555B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9F4B8A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419697C1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096424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53A2BA" w14:textId="090B319E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rFonts w:hint="eastAsia"/>
                <w:b/>
                <w:color w:val="000000" w:themeColor="text1"/>
              </w:rPr>
              <w:t>void</w:t>
            </w:r>
            <w:r w:rsidRPr="00470224">
              <w:rPr>
                <w:rFonts w:hint="eastAsia"/>
              </w:rPr>
              <w:t xml:space="preserve"> Menu</w:t>
            </w:r>
            <w:r w:rsidRPr="003F1661">
              <w:rPr>
                <w:rFonts w:hint="eastAsia"/>
                <w:b/>
                <w:color w:val="EE0000"/>
              </w:rPr>
              <w:t>();</w:t>
            </w:r>
            <w:r w:rsidRPr="00470224">
              <w:rPr>
                <w:rFonts w:hint="eastAsia"/>
              </w:rPr>
              <w:t xml:space="preserve"> </w:t>
            </w:r>
            <w:r w:rsidRPr="003F1661">
              <w:rPr>
                <w:rFonts w:hint="eastAsia"/>
                <w:color w:val="83CAEB" w:themeColor="accent1" w:themeTint="66"/>
              </w:rPr>
              <w:t>//</w:t>
            </w:r>
            <w:r w:rsidRPr="00470224">
              <w:rPr>
                <w:rFonts w:hint="eastAsia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>控制面板</w:t>
            </w:r>
          </w:p>
        </w:tc>
      </w:tr>
      <w:tr w:rsidR="00470224" w14:paraId="6B8CB1DC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1D5069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A2B1D3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70B2D92A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F771F0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DAD1E4" w14:textId="35900895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rFonts w:hint="eastAsia"/>
                <w:b/>
                <w:color w:val="000000" w:themeColor="text1"/>
              </w:rPr>
              <w:t>void</w:t>
            </w:r>
            <w:r w:rsidRPr="00470224">
              <w:rPr>
                <w:rFonts w:hint="eastAsia"/>
              </w:rPr>
              <w:t xml:space="preserve"> </w:t>
            </w:r>
            <w:proofErr w:type="spellStart"/>
            <w:r w:rsidRPr="00470224">
              <w:rPr>
                <w:rFonts w:hint="eastAsia"/>
              </w:rPr>
              <w:t>InitQueue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470224">
              <w:rPr>
                <w:rFonts w:hint="eastAsia"/>
              </w:rPr>
              <w:t>SqQueue</w:t>
            </w:r>
            <w:proofErr w:type="spellEnd"/>
            <w:r w:rsidRPr="00470224">
              <w:rPr>
                <w:rFonts w:hint="eastAsia"/>
              </w:rPr>
              <w:t xml:space="preserve"> </w:t>
            </w:r>
            <w:r w:rsidRPr="003F1661">
              <w:rPr>
                <w:rFonts w:hint="eastAsia"/>
                <w:b/>
                <w:color w:val="EE0000"/>
              </w:rPr>
              <w:t>*</w:t>
            </w:r>
            <w:r w:rsidRPr="004B229C">
              <w:rPr>
                <w:rFonts w:hint="eastAsia"/>
                <w:b/>
                <w:color w:val="EE0000"/>
              </w:rPr>
              <w:t>&amp;</w:t>
            </w:r>
            <w:r w:rsidRPr="00470224">
              <w:rPr>
                <w:rFonts w:hint="eastAsia"/>
              </w:rPr>
              <w:t>Q</w:t>
            </w:r>
            <w:r w:rsidRPr="003F1661">
              <w:rPr>
                <w:rFonts w:hint="eastAsia"/>
                <w:b/>
                <w:color w:val="EE0000"/>
              </w:rPr>
              <w:t>);</w:t>
            </w:r>
            <w:r w:rsidRPr="00470224">
              <w:rPr>
                <w:rFonts w:hint="eastAsia"/>
              </w:rPr>
              <w:t xml:space="preserve">                  </w:t>
            </w:r>
            <w:r w:rsidRPr="003F1661">
              <w:rPr>
                <w:rFonts w:hint="eastAsia"/>
                <w:color w:val="83CAEB" w:themeColor="accent1" w:themeTint="66"/>
              </w:rPr>
              <w:t>//</w:t>
            </w:r>
            <w:r w:rsidRPr="00470224">
              <w:rPr>
                <w:rFonts w:hint="eastAsia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>顺序队列初始化</w:t>
            </w:r>
          </w:p>
        </w:tc>
      </w:tr>
      <w:tr w:rsidR="00470224" w14:paraId="52661E1C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F2F981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5AB889" w14:textId="08E83C53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rFonts w:hint="eastAsia"/>
                <w:b/>
                <w:color w:val="000000" w:themeColor="text1"/>
              </w:rPr>
              <w:t>bool</w:t>
            </w:r>
            <w:r w:rsidRPr="00470224">
              <w:rPr>
                <w:rFonts w:hint="eastAsia"/>
              </w:rPr>
              <w:t xml:space="preserve"> </w:t>
            </w:r>
            <w:proofErr w:type="spellStart"/>
            <w:r w:rsidRPr="00470224">
              <w:rPr>
                <w:rFonts w:hint="eastAsia"/>
              </w:rPr>
              <w:t>EnQueue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470224">
              <w:rPr>
                <w:rFonts w:hint="eastAsia"/>
              </w:rPr>
              <w:t>SqQueue</w:t>
            </w:r>
            <w:proofErr w:type="spellEnd"/>
            <w:r w:rsidRPr="00470224">
              <w:rPr>
                <w:rFonts w:hint="eastAsia"/>
              </w:rPr>
              <w:t xml:space="preserve"> </w:t>
            </w:r>
            <w:r w:rsidRPr="003F1661">
              <w:rPr>
                <w:rFonts w:hint="eastAsia"/>
                <w:b/>
                <w:color w:val="EE0000"/>
              </w:rPr>
              <w:t>*</w:t>
            </w:r>
            <w:r w:rsidRPr="004B229C">
              <w:rPr>
                <w:rFonts w:hint="eastAsia"/>
                <w:b/>
                <w:color w:val="EE0000"/>
              </w:rPr>
              <w:t>&amp;</w:t>
            </w:r>
            <w:r w:rsidRPr="00470224">
              <w:rPr>
                <w:rFonts w:hint="eastAsia"/>
              </w:rPr>
              <w:t xml:space="preserve">Q, </w:t>
            </w:r>
            <w:proofErr w:type="spellStart"/>
            <w:r w:rsidRPr="00470224">
              <w:rPr>
                <w:rFonts w:hint="eastAsia"/>
              </w:rPr>
              <w:t>ElemType</w:t>
            </w:r>
            <w:proofErr w:type="spellEnd"/>
            <w:r w:rsidRPr="00470224">
              <w:rPr>
                <w:rFonts w:hint="eastAsia"/>
              </w:rPr>
              <w:t xml:space="preserve"> e</w:t>
            </w:r>
            <w:r w:rsidRPr="003F1661">
              <w:rPr>
                <w:rFonts w:hint="eastAsia"/>
                <w:b/>
                <w:color w:val="EE0000"/>
              </w:rPr>
              <w:t>);</w:t>
            </w:r>
            <w:r w:rsidRPr="00470224">
              <w:rPr>
                <w:rFonts w:hint="eastAsia"/>
              </w:rPr>
              <w:t xml:space="preserve">      </w:t>
            </w:r>
            <w:r w:rsidRPr="004B229C">
              <w:rPr>
                <w:rFonts w:hint="eastAsia"/>
                <w:color w:val="A5C9EB" w:themeColor="text2" w:themeTint="40"/>
              </w:rPr>
              <w:t xml:space="preserve"> // </w:t>
            </w:r>
            <w:r w:rsidRPr="004B229C">
              <w:rPr>
                <w:rFonts w:hint="eastAsia"/>
                <w:color w:val="A5C9EB" w:themeColor="text2" w:themeTint="40"/>
              </w:rPr>
              <w:t>顺序队列入队操作</w:t>
            </w:r>
          </w:p>
        </w:tc>
      </w:tr>
      <w:tr w:rsidR="00470224" w14:paraId="31BECFA2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5B413B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E25AB6" w14:textId="393865E5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rFonts w:hint="eastAsia"/>
                <w:b/>
                <w:color w:val="000000" w:themeColor="text1"/>
              </w:rPr>
              <w:t>bool</w:t>
            </w:r>
            <w:r w:rsidRPr="00470224">
              <w:rPr>
                <w:rFonts w:hint="eastAsia"/>
              </w:rPr>
              <w:t xml:space="preserve"> </w:t>
            </w:r>
            <w:proofErr w:type="spellStart"/>
            <w:r w:rsidRPr="00470224">
              <w:rPr>
                <w:rFonts w:hint="eastAsia"/>
              </w:rPr>
              <w:t>DeQueue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470224">
              <w:rPr>
                <w:rFonts w:hint="eastAsia"/>
              </w:rPr>
              <w:t>SqQueue</w:t>
            </w:r>
            <w:proofErr w:type="spellEnd"/>
            <w:r w:rsidRPr="00470224">
              <w:rPr>
                <w:rFonts w:hint="eastAsia"/>
              </w:rPr>
              <w:t xml:space="preserve"> </w:t>
            </w:r>
            <w:r w:rsidRPr="003F1661">
              <w:rPr>
                <w:rFonts w:hint="eastAsia"/>
                <w:b/>
                <w:color w:val="EE0000"/>
              </w:rPr>
              <w:t>*</w:t>
            </w:r>
            <w:r w:rsidRPr="004B229C">
              <w:rPr>
                <w:rFonts w:hint="eastAsia"/>
                <w:b/>
                <w:color w:val="EE0000"/>
              </w:rPr>
              <w:t>&amp;</w:t>
            </w:r>
            <w:r w:rsidRPr="00470224">
              <w:rPr>
                <w:rFonts w:hint="eastAsia"/>
              </w:rPr>
              <w:t xml:space="preserve">Q, </w:t>
            </w:r>
            <w:proofErr w:type="spellStart"/>
            <w:r w:rsidRPr="00470224">
              <w:rPr>
                <w:rFonts w:hint="eastAsia"/>
              </w:rPr>
              <w:t>ElemType</w:t>
            </w:r>
            <w:proofErr w:type="spellEnd"/>
            <w:r w:rsidRPr="00470224">
              <w:rPr>
                <w:rFonts w:hint="eastAsia"/>
              </w:rPr>
              <w:t xml:space="preserve"> </w:t>
            </w:r>
            <w:r w:rsidRPr="004B229C">
              <w:rPr>
                <w:rFonts w:hint="eastAsia"/>
                <w:b/>
                <w:color w:val="EE0000"/>
              </w:rPr>
              <w:t>&amp;</w:t>
            </w:r>
            <w:r w:rsidRPr="00470224">
              <w:rPr>
                <w:rFonts w:hint="eastAsia"/>
              </w:rPr>
              <w:t>e</w:t>
            </w:r>
            <w:r w:rsidRPr="003F1661">
              <w:rPr>
                <w:rFonts w:hint="eastAsia"/>
                <w:b/>
                <w:color w:val="EE0000"/>
              </w:rPr>
              <w:t>);</w:t>
            </w:r>
            <w:r w:rsidRPr="00470224">
              <w:rPr>
                <w:rFonts w:hint="eastAsia"/>
              </w:rPr>
              <w:t xml:space="preserve">     </w:t>
            </w:r>
            <w:r w:rsidRPr="003F1661">
              <w:rPr>
                <w:rFonts w:hint="eastAsia"/>
                <w:color w:val="83CAEB" w:themeColor="accent1" w:themeTint="66"/>
              </w:rPr>
              <w:t>//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>顺序队列出队操作</w:t>
            </w:r>
          </w:p>
        </w:tc>
      </w:tr>
      <w:tr w:rsidR="00470224" w14:paraId="34800DE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A0071B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3D44AA" w14:textId="7E373683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rFonts w:hint="eastAsia"/>
                <w:b/>
                <w:color w:val="000000" w:themeColor="text1"/>
              </w:rPr>
              <w:t>bool</w:t>
            </w:r>
            <w:r w:rsidRPr="00470224">
              <w:rPr>
                <w:rFonts w:hint="eastAsia"/>
              </w:rPr>
              <w:t xml:space="preserve"> </w:t>
            </w:r>
            <w:proofErr w:type="spellStart"/>
            <w:r w:rsidRPr="00470224">
              <w:rPr>
                <w:rFonts w:hint="eastAsia"/>
              </w:rPr>
              <w:t>QueueEmpty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470224">
              <w:rPr>
                <w:rFonts w:hint="eastAsia"/>
              </w:rPr>
              <w:t>SqQueue</w:t>
            </w:r>
            <w:proofErr w:type="spellEnd"/>
            <w:r w:rsidRPr="00470224">
              <w:rPr>
                <w:rFonts w:hint="eastAsia"/>
              </w:rPr>
              <w:t xml:space="preserve"> </w:t>
            </w:r>
            <w:r w:rsidRPr="003F1661">
              <w:rPr>
                <w:rFonts w:hint="eastAsia"/>
                <w:b/>
                <w:color w:val="EE0000"/>
              </w:rPr>
              <w:t>*</w:t>
            </w:r>
            <w:r w:rsidRPr="00470224">
              <w:rPr>
                <w:rFonts w:hint="eastAsia"/>
              </w:rPr>
              <w:t>Q</w:t>
            </w:r>
            <w:r w:rsidRPr="003F1661">
              <w:rPr>
                <w:rFonts w:hint="eastAsia"/>
                <w:b/>
                <w:color w:val="EE0000"/>
              </w:rPr>
              <w:t>);</w:t>
            </w:r>
            <w:r w:rsidRPr="00470224"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 xml:space="preserve"> </w:t>
            </w:r>
            <w:r w:rsidRPr="003F1661">
              <w:rPr>
                <w:rFonts w:hint="eastAsia"/>
                <w:color w:val="83CAEB" w:themeColor="accent1" w:themeTint="66"/>
              </w:rPr>
              <w:t>//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>判断队列是否为空</w:t>
            </w:r>
          </w:p>
        </w:tc>
      </w:tr>
      <w:tr w:rsidR="00470224" w14:paraId="42034DCA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C23A9E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4FBC9B" w14:textId="72E12EF9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rFonts w:hint="eastAsia"/>
                <w:b/>
                <w:color w:val="000000" w:themeColor="text1"/>
              </w:rPr>
              <w:t>bool</w:t>
            </w:r>
            <w:r w:rsidRPr="00470224">
              <w:rPr>
                <w:rFonts w:hint="eastAsia"/>
              </w:rPr>
              <w:t xml:space="preserve"> </w:t>
            </w:r>
            <w:proofErr w:type="spellStart"/>
            <w:r w:rsidRPr="00470224">
              <w:rPr>
                <w:rFonts w:hint="eastAsia"/>
              </w:rPr>
              <w:t>QueueFull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470224">
              <w:rPr>
                <w:rFonts w:hint="eastAsia"/>
              </w:rPr>
              <w:t>SqQueue</w:t>
            </w:r>
            <w:proofErr w:type="spellEnd"/>
            <w:r w:rsidRPr="00470224">
              <w:rPr>
                <w:rFonts w:hint="eastAsia"/>
              </w:rPr>
              <w:t xml:space="preserve"> </w:t>
            </w:r>
            <w:r w:rsidRPr="003F1661">
              <w:rPr>
                <w:rFonts w:hint="eastAsia"/>
                <w:b/>
                <w:color w:val="EE0000"/>
              </w:rPr>
              <w:t>*</w:t>
            </w:r>
            <w:r w:rsidRPr="00470224">
              <w:rPr>
                <w:rFonts w:hint="eastAsia"/>
              </w:rPr>
              <w:t>Q</w:t>
            </w:r>
            <w:r w:rsidRPr="003F1661">
              <w:rPr>
                <w:rFonts w:hint="eastAsia"/>
                <w:b/>
                <w:color w:val="EE0000"/>
              </w:rPr>
              <w:t>);</w:t>
            </w:r>
            <w:r w:rsidRPr="00470224">
              <w:rPr>
                <w:rFonts w:hint="eastAsia"/>
              </w:rPr>
              <w:t xml:space="preserve">                   </w:t>
            </w:r>
            <w:r w:rsidRPr="003F1661">
              <w:rPr>
                <w:rFonts w:hint="eastAsia"/>
                <w:color w:val="83CAEB" w:themeColor="accent1" w:themeTint="66"/>
              </w:rPr>
              <w:t>//</w:t>
            </w:r>
            <w:r w:rsidRPr="00470224">
              <w:rPr>
                <w:rFonts w:hint="eastAsia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>判断队列是否为满</w:t>
            </w:r>
          </w:p>
        </w:tc>
      </w:tr>
      <w:tr w:rsidR="00470224" w14:paraId="2B0DD81C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A50AAB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96FA52" w14:textId="68117D91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rFonts w:hint="eastAsia"/>
                <w:b/>
                <w:color w:val="000000" w:themeColor="text1"/>
              </w:rPr>
              <w:t>void</w:t>
            </w:r>
            <w:r w:rsidRPr="00470224">
              <w:rPr>
                <w:rFonts w:hint="eastAsia"/>
              </w:rPr>
              <w:t xml:space="preserve"> </w:t>
            </w:r>
            <w:proofErr w:type="spellStart"/>
            <w:r w:rsidRPr="00470224">
              <w:rPr>
                <w:rFonts w:hint="eastAsia"/>
              </w:rPr>
              <w:t>ShowQueue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(</w:t>
            </w:r>
            <w:proofErr w:type="spellStart"/>
            <w:r w:rsidRPr="00470224">
              <w:rPr>
                <w:rFonts w:hint="eastAsia"/>
              </w:rPr>
              <w:t>SqQueue</w:t>
            </w:r>
            <w:proofErr w:type="spellEnd"/>
            <w:r w:rsidRPr="00470224">
              <w:rPr>
                <w:rFonts w:hint="eastAsia"/>
              </w:rPr>
              <w:t xml:space="preserve"> </w:t>
            </w:r>
            <w:r w:rsidRPr="003F1661">
              <w:rPr>
                <w:rFonts w:hint="eastAsia"/>
                <w:b/>
                <w:color w:val="EE0000"/>
              </w:rPr>
              <w:t>*</w:t>
            </w:r>
            <w:r w:rsidRPr="00470224">
              <w:rPr>
                <w:rFonts w:hint="eastAsia"/>
              </w:rPr>
              <w:t>Q</w:t>
            </w:r>
            <w:r w:rsidRPr="003F1661">
              <w:rPr>
                <w:rFonts w:hint="eastAsia"/>
                <w:b/>
                <w:color w:val="EE0000"/>
              </w:rPr>
              <w:t>);</w:t>
            </w:r>
            <w:r w:rsidRPr="00470224">
              <w:rPr>
                <w:rFonts w:hint="eastAsia"/>
              </w:rPr>
              <w:t xml:space="preserve">                 </w:t>
            </w:r>
            <w:r w:rsidRPr="004B229C">
              <w:rPr>
                <w:rFonts w:hint="eastAsia"/>
                <w:color w:val="A5C9EB" w:themeColor="text2" w:themeTint="40"/>
              </w:rPr>
              <w:t xml:space="preserve"> // </w:t>
            </w:r>
            <w:r w:rsidRPr="004B229C">
              <w:rPr>
                <w:rFonts w:hint="eastAsia"/>
                <w:color w:val="A5C9EB" w:themeColor="text2" w:themeTint="40"/>
              </w:rPr>
              <w:t>遍历队列</w:t>
            </w:r>
          </w:p>
        </w:tc>
      </w:tr>
      <w:tr w:rsidR="00470224" w14:paraId="60B59DEB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1985FDC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A226C1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553697E8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26B39C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C51800" w14:textId="675B0ABC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rFonts w:hint="eastAsia"/>
                <w:b/>
                <w:color w:val="000000" w:themeColor="text1"/>
              </w:rPr>
              <w:t>int</w:t>
            </w:r>
            <w:r w:rsidRPr="00470224">
              <w:rPr>
                <w:rFonts w:hint="eastAsia"/>
              </w:rPr>
              <w:t xml:space="preserve"> input</w:t>
            </w:r>
            <w:r w:rsidRPr="003F1661">
              <w:rPr>
                <w:rFonts w:hint="eastAsia"/>
                <w:b/>
                <w:color w:val="EE0000"/>
              </w:rPr>
              <w:t>(</w:t>
            </w:r>
            <w:r w:rsidRPr="003F1661">
              <w:rPr>
                <w:rFonts w:hint="eastAsia"/>
                <w:b/>
                <w:color w:val="000000" w:themeColor="text1"/>
              </w:rPr>
              <w:t>char</w:t>
            </w:r>
            <w:r w:rsidRPr="00470224">
              <w:rPr>
                <w:rFonts w:hint="eastAsia"/>
              </w:rPr>
              <w:t xml:space="preserve"> c</w:t>
            </w:r>
            <w:r w:rsidRPr="003F1661">
              <w:rPr>
                <w:rFonts w:hint="eastAsia"/>
                <w:b/>
                <w:color w:val="EE0000"/>
              </w:rPr>
              <w:t>);</w:t>
            </w:r>
            <w:r w:rsidRPr="00470224">
              <w:rPr>
                <w:rFonts w:hint="eastAsia"/>
              </w:rPr>
              <w:tab/>
            </w:r>
            <w:r w:rsidRPr="00470224">
              <w:rPr>
                <w:rFonts w:hint="eastAsia"/>
              </w:rPr>
              <w:tab/>
            </w:r>
            <w:r w:rsidRPr="00470224">
              <w:rPr>
                <w:rFonts w:hint="eastAsia"/>
              </w:rPr>
              <w:tab/>
            </w:r>
            <w:r w:rsidRPr="00470224">
              <w:rPr>
                <w:rFonts w:hint="eastAsia"/>
              </w:rPr>
              <w:tab/>
            </w:r>
            <w:r w:rsidRPr="00470224">
              <w:rPr>
                <w:rFonts w:hint="eastAsia"/>
              </w:rPr>
              <w:tab/>
            </w:r>
            <w:r w:rsidRPr="00470224">
              <w:rPr>
                <w:rFonts w:hint="eastAsia"/>
              </w:rPr>
              <w:tab/>
            </w:r>
            <w:r w:rsidRPr="00470224">
              <w:rPr>
                <w:rFonts w:hint="eastAsia"/>
              </w:rPr>
              <w:tab/>
            </w:r>
            <w:r w:rsidRPr="00470224">
              <w:rPr>
                <w:rFonts w:hint="eastAsia"/>
              </w:rPr>
              <w:tab/>
            </w:r>
            <w:r w:rsidRPr="00470224"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</w:t>
            </w:r>
            <w:r w:rsidRPr="003F1661">
              <w:rPr>
                <w:rFonts w:hint="eastAsia"/>
                <w:color w:val="83CAEB" w:themeColor="accent1" w:themeTint="66"/>
              </w:rPr>
              <w:t>/</w:t>
            </w:r>
            <w:r w:rsidRPr="004B229C">
              <w:rPr>
                <w:rFonts w:hint="eastAsia"/>
                <w:color w:val="A5C9EB" w:themeColor="text2" w:themeTint="40"/>
              </w:rPr>
              <w:t>/ sys</w:t>
            </w:r>
            <w:r w:rsidRPr="004B229C">
              <w:rPr>
                <w:rFonts w:hint="eastAsia"/>
                <w:color w:val="A5C9EB" w:themeColor="text2" w:themeTint="40"/>
              </w:rPr>
              <w:t>选择</w:t>
            </w:r>
          </w:p>
        </w:tc>
      </w:tr>
      <w:tr w:rsidR="00470224" w14:paraId="737AE869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886D38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D30531" w14:textId="647D6415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rFonts w:hint="eastAsia"/>
                <w:b/>
                <w:color w:val="000000" w:themeColor="text1"/>
              </w:rPr>
              <w:t>void</w:t>
            </w:r>
            <w:r w:rsidRPr="00470224">
              <w:rPr>
                <w:rFonts w:hint="eastAsia"/>
              </w:rPr>
              <w:t xml:space="preserve"> </w:t>
            </w:r>
            <w:proofErr w:type="spellStart"/>
            <w:r w:rsidRPr="00470224">
              <w:rPr>
                <w:rFonts w:hint="eastAsia"/>
              </w:rPr>
              <w:t>clearInputBuffer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();</w:t>
            </w:r>
            <w:r w:rsidRPr="00470224">
              <w:rPr>
                <w:rFonts w:hint="eastAsia"/>
              </w:rPr>
              <w:t xml:space="preserve"> </w:t>
            </w:r>
            <w:r w:rsidRPr="00470224">
              <w:rPr>
                <w:rFonts w:hint="eastAsia"/>
              </w:rPr>
              <w:tab/>
            </w:r>
            <w:r w:rsidRPr="00470224">
              <w:rPr>
                <w:rFonts w:hint="eastAsia"/>
              </w:rPr>
              <w:tab/>
            </w:r>
            <w:r w:rsidRPr="00470224">
              <w:rPr>
                <w:rFonts w:hint="eastAsia"/>
              </w:rPr>
              <w:tab/>
            </w:r>
            <w:r w:rsidRPr="00470224">
              <w:rPr>
                <w:rFonts w:hint="eastAsia"/>
              </w:rPr>
              <w:tab/>
            </w:r>
            <w:r w:rsidRPr="00470224">
              <w:rPr>
                <w:rFonts w:hint="eastAsia"/>
              </w:rPr>
              <w:tab/>
            </w:r>
            <w:r w:rsidRPr="00470224">
              <w:rPr>
                <w:rFonts w:hint="eastAsia"/>
              </w:rPr>
              <w:tab/>
            </w:r>
            <w:r w:rsidRPr="00470224">
              <w:rPr>
                <w:rFonts w:hint="eastAsia"/>
              </w:rPr>
              <w:tab/>
            </w:r>
            <w:r w:rsidRPr="004B229C">
              <w:rPr>
                <w:rFonts w:hint="eastAsia"/>
                <w:color w:val="A5C9EB" w:themeColor="text2" w:themeTint="40"/>
              </w:rPr>
              <w:t xml:space="preserve"> // </w:t>
            </w:r>
            <w:r w:rsidRPr="004B229C">
              <w:rPr>
                <w:rFonts w:hint="eastAsia"/>
                <w:color w:val="A5C9EB" w:themeColor="text2" w:themeTint="40"/>
              </w:rPr>
              <w:t>清除缓冲区</w:t>
            </w:r>
          </w:p>
        </w:tc>
      </w:tr>
      <w:tr w:rsidR="00470224" w14:paraId="0FD65D95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7AC1D7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6AFF70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32C55BF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A3A053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4A705D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300F8F2E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E18B6E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AED433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15A75F2F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C7CA1B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A16B8A" w14:textId="79FE1B9C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000000" w:themeColor="text1"/>
              </w:rPr>
              <w:t>int</w:t>
            </w:r>
            <w:r w:rsidRPr="00470224">
              <w:t xml:space="preserve"> main</w:t>
            </w:r>
            <w:r w:rsidRPr="003F1661">
              <w:rPr>
                <w:b/>
                <w:color w:val="EE0000"/>
              </w:rPr>
              <w:t>()</w:t>
            </w:r>
          </w:p>
        </w:tc>
      </w:tr>
      <w:tr w:rsidR="00470224" w14:paraId="25A7F742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1F3160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B6109C" w14:textId="247629E2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EE0000"/>
              </w:rPr>
              <w:t>{</w:t>
            </w:r>
          </w:p>
        </w:tc>
      </w:tr>
      <w:tr w:rsidR="00470224" w14:paraId="5B06B953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08440C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2762D1" w14:textId="643180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r w:rsidRPr="003F1661">
              <w:rPr>
                <w:b/>
                <w:color w:val="000000" w:themeColor="text1"/>
              </w:rPr>
              <w:t>int</w:t>
            </w:r>
            <w:r w:rsidRPr="00470224">
              <w:t xml:space="preserve"> choice</w:t>
            </w:r>
            <w:r w:rsidRPr="003F1661">
              <w:rPr>
                <w:b/>
                <w:color w:val="EE0000"/>
              </w:rPr>
              <w:t>=</w:t>
            </w:r>
            <w:r w:rsidRPr="00470224">
              <w:t>0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58C59910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E036C4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A1F876" w14:textId="5A1A4C5D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</w:t>
            </w:r>
            <w:proofErr w:type="spellStart"/>
            <w:r w:rsidRPr="00470224">
              <w:rPr>
                <w:rFonts w:hint="eastAsia"/>
              </w:rPr>
              <w:t>SqQueue</w:t>
            </w:r>
            <w:proofErr w:type="spellEnd"/>
            <w:r w:rsidRPr="00470224">
              <w:rPr>
                <w:rFonts w:hint="eastAsia"/>
              </w:rPr>
              <w:t xml:space="preserve"> </w:t>
            </w:r>
            <w:r w:rsidRPr="003F1661">
              <w:rPr>
                <w:rFonts w:hint="eastAsia"/>
                <w:b/>
                <w:color w:val="EE0000"/>
              </w:rPr>
              <w:t>*</w:t>
            </w:r>
            <w:r w:rsidRPr="00470224">
              <w:rPr>
                <w:rFonts w:hint="eastAsia"/>
              </w:rPr>
              <w:t>Q</w:t>
            </w:r>
            <w:r w:rsidRPr="003F1661">
              <w:rPr>
                <w:rFonts w:hint="eastAsia"/>
                <w:b/>
                <w:color w:val="EE0000"/>
              </w:rPr>
              <w:t>;</w:t>
            </w:r>
            <w:r w:rsidRPr="00470224">
              <w:rPr>
                <w:rFonts w:hint="eastAsia"/>
              </w:rPr>
              <w:t xml:space="preserve"> </w:t>
            </w:r>
            <w:r w:rsidRPr="003F1661">
              <w:rPr>
                <w:rFonts w:hint="eastAsia"/>
                <w:color w:val="83CAEB" w:themeColor="accent1" w:themeTint="66"/>
              </w:rPr>
              <w:t>//</w:t>
            </w:r>
            <w:r w:rsidRPr="00470224">
              <w:rPr>
                <w:rFonts w:hint="eastAsia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>患者队列</w:t>
            </w:r>
          </w:p>
        </w:tc>
      </w:tr>
      <w:tr w:rsidR="00470224" w14:paraId="05A3BFDC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5DD275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5F85FA" w14:textId="3DF084A5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proofErr w:type="spellStart"/>
            <w:r w:rsidRPr="00470224">
              <w:t>InitQueue</w:t>
            </w:r>
            <w:proofErr w:type="spellEnd"/>
            <w:r w:rsidRPr="003F1661">
              <w:rPr>
                <w:b/>
                <w:color w:val="EE0000"/>
              </w:rPr>
              <w:t>(</w:t>
            </w:r>
            <w:r w:rsidRPr="00470224">
              <w:t>Q</w:t>
            </w:r>
            <w:r w:rsidRPr="003F1661">
              <w:rPr>
                <w:b/>
                <w:color w:val="EE0000"/>
              </w:rPr>
              <w:t>);</w:t>
            </w:r>
          </w:p>
        </w:tc>
      </w:tr>
      <w:tr w:rsidR="00470224" w14:paraId="036A0DC3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18AD9E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C95260" w14:textId="4F1D8741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</w:p>
        </w:tc>
      </w:tr>
      <w:tr w:rsidR="00470224" w14:paraId="006121A2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58C83D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067FC9" w14:textId="3ADAB63C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proofErr w:type="spellStart"/>
            <w:r w:rsidRPr="00470224">
              <w:t>srand</w:t>
            </w:r>
            <w:proofErr w:type="spellEnd"/>
            <w:r w:rsidRPr="003F1661">
              <w:rPr>
                <w:b/>
                <w:color w:val="EE0000"/>
              </w:rPr>
              <w:t>(</w:t>
            </w:r>
            <w:r w:rsidRPr="00470224">
              <w:t>time</w:t>
            </w:r>
            <w:r w:rsidRPr="003F1661">
              <w:rPr>
                <w:b/>
                <w:color w:val="EE0000"/>
              </w:rPr>
              <w:t>(</w:t>
            </w:r>
            <w:r w:rsidRPr="00470224">
              <w:t>NULL</w:t>
            </w:r>
            <w:r w:rsidRPr="003F1661">
              <w:rPr>
                <w:b/>
                <w:color w:val="EE0000"/>
              </w:rPr>
              <w:t>));</w:t>
            </w:r>
          </w:p>
        </w:tc>
      </w:tr>
      <w:tr w:rsidR="00470224" w14:paraId="4ED1DA7B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1ED4E5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DA3FE5" w14:textId="738DEBAB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</w:p>
        </w:tc>
      </w:tr>
      <w:tr w:rsidR="00470224" w14:paraId="16BD02C8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BE3642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342D5C" w14:textId="2696F11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proofErr w:type="spellStart"/>
            <w:r w:rsidRPr="00470224">
              <w:t>ElemType</w:t>
            </w:r>
            <w:proofErr w:type="spellEnd"/>
            <w:r w:rsidRPr="00470224">
              <w:t xml:space="preserve"> patient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46DD6FE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1AC28D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A6677F" w14:textId="07ABBD7A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</w:t>
            </w:r>
            <w:r w:rsidRPr="003F1661">
              <w:rPr>
                <w:rFonts w:hint="eastAsia"/>
                <w:b/>
                <w:color w:val="000000" w:themeColor="text1"/>
              </w:rPr>
              <w:t>int</w:t>
            </w:r>
            <w:r w:rsidRPr="00470224">
              <w:rPr>
                <w:rFonts w:hint="eastAsia"/>
              </w:rPr>
              <w:t xml:space="preserve"> </w:t>
            </w:r>
            <w:proofErr w:type="spellStart"/>
            <w:r w:rsidRPr="00470224">
              <w:rPr>
                <w:rFonts w:hint="eastAsia"/>
              </w:rPr>
              <w:t>patientCount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=</w:t>
            </w:r>
            <w:r w:rsidRPr="00470224">
              <w:rPr>
                <w:rFonts w:hint="eastAsia"/>
              </w:rPr>
              <w:t>0</w:t>
            </w:r>
            <w:r w:rsidRPr="003F1661">
              <w:rPr>
                <w:rFonts w:hint="eastAsia"/>
                <w:b/>
                <w:color w:val="EE0000"/>
              </w:rPr>
              <w:t>;</w:t>
            </w:r>
            <w:r w:rsidRPr="00470224">
              <w:rPr>
                <w:rFonts w:hint="eastAsia"/>
              </w:rPr>
              <w:t xml:space="preserve"> </w:t>
            </w:r>
            <w:r w:rsidRPr="003F1661">
              <w:rPr>
                <w:rFonts w:hint="eastAsia"/>
                <w:color w:val="83CAEB" w:themeColor="accent1" w:themeTint="66"/>
              </w:rPr>
              <w:t>//</w:t>
            </w:r>
            <w:r w:rsidRPr="00470224">
              <w:rPr>
                <w:rFonts w:hint="eastAsia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>患者计数，用于生成病历号</w:t>
            </w:r>
          </w:p>
        </w:tc>
      </w:tr>
      <w:tr w:rsidR="00470224" w14:paraId="19767239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E174DD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4D16F5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5583669A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3F186F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9955F5" w14:textId="629094AF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r w:rsidRPr="003F1661">
              <w:rPr>
                <w:b/>
                <w:color w:val="000000" w:themeColor="text1"/>
              </w:rPr>
              <w:t>do</w:t>
            </w:r>
          </w:p>
        </w:tc>
      </w:tr>
      <w:tr w:rsidR="00470224" w14:paraId="5C8BC601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003668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33F6B1" w14:textId="5FA4F396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r w:rsidRPr="003F1661">
              <w:rPr>
                <w:b/>
                <w:color w:val="EE0000"/>
              </w:rPr>
              <w:t>{</w:t>
            </w:r>
          </w:p>
        </w:tc>
      </w:tr>
      <w:tr w:rsidR="00470224" w14:paraId="1956912A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6CF7BF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691BA6" w14:textId="56219E8D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r w:rsidRPr="00470224">
              <w:tab/>
            </w:r>
            <w:r w:rsidRPr="003F1661">
              <w:rPr>
                <w:b/>
                <w:color w:val="000000" w:themeColor="text1"/>
              </w:rPr>
              <w:t>char</w:t>
            </w:r>
            <w:r w:rsidRPr="00470224">
              <w:t xml:space="preserve"> c</w:t>
            </w:r>
            <w:r w:rsidRPr="003F1661">
              <w:rPr>
                <w:b/>
                <w:color w:val="EE0000"/>
              </w:rPr>
              <w:t>=</w:t>
            </w:r>
            <w:r w:rsidRPr="00470224">
              <w:t>'N'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3E140F40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675706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822D64" w14:textId="62CC77FD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choice</w:t>
            </w:r>
            <w:r w:rsidRPr="003F1661">
              <w:rPr>
                <w:b/>
                <w:color w:val="EE0000"/>
              </w:rPr>
              <w:t>=</w:t>
            </w:r>
            <w:r w:rsidRPr="00470224">
              <w:t>0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28BDE923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DF4910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02BA9C" w14:textId="59240CE9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Menu</w:t>
            </w:r>
            <w:r w:rsidRPr="003F1661">
              <w:rPr>
                <w:b/>
                <w:color w:val="EE0000"/>
              </w:rPr>
              <w:t>();</w:t>
            </w:r>
          </w:p>
        </w:tc>
      </w:tr>
      <w:tr w:rsidR="00470224" w14:paraId="43E4548B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813F9F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72599B" w14:textId="571024FA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</w:t>
            </w:r>
            <w:proofErr w:type="spellStart"/>
            <w:r w:rsidRPr="00470224">
              <w:t>cin</w:t>
            </w:r>
            <w:proofErr w:type="spellEnd"/>
            <w:r w:rsidRPr="003F1661">
              <w:rPr>
                <w:b/>
                <w:color w:val="EE0000"/>
              </w:rPr>
              <w:t>&gt;&gt;(</w:t>
            </w:r>
            <w:r w:rsidRPr="00470224">
              <w:t>c</w:t>
            </w:r>
            <w:r w:rsidRPr="003F1661">
              <w:rPr>
                <w:b/>
                <w:color w:val="EE0000"/>
              </w:rPr>
              <w:t>);</w:t>
            </w:r>
          </w:p>
        </w:tc>
      </w:tr>
      <w:tr w:rsidR="00470224" w14:paraId="4D036169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20D196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151640" w14:textId="21677EF6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choice</w:t>
            </w:r>
            <w:r w:rsidRPr="003F1661">
              <w:rPr>
                <w:b/>
                <w:color w:val="EE0000"/>
              </w:rPr>
              <w:t>=</w:t>
            </w:r>
            <w:r w:rsidRPr="00470224">
              <w:t>input</w:t>
            </w:r>
            <w:r w:rsidRPr="003F1661">
              <w:rPr>
                <w:b/>
                <w:color w:val="EE0000"/>
              </w:rPr>
              <w:t>(</w:t>
            </w:r>
            <w:r w:rsidRPr="00470224">
              <w:t>c</w:t>
            </w:r>
            <w:r w:rsidRPr="003F1661">
              <w:rPr>
                <w:b/>
                <w:color w:val="EE0000"/>
              </w:rPr>
              <w:t>);</w:t>
            </w:r>
          </w:p>
        </w:tc>
      </w:tr>
      <w:tr w:rsidR="00470224" w14:paraId="399DE0B1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A6A58C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29BF55" w14:textId="1A7E6BAD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</w:t>
            </w:r>
            <w:proofErr w:type="spellStart"/>
            <w:r w:rsidRPr="00470224">
              <w:t>clearInputBuffer</w:t>
            </w:r>
            <w:proofErr w:type="spellEnd"/>
            <w:r w:rsidRPr="003F1661">
              <w:rPr>
                <w:b/>
                <w:color w:val="EE0000"/>
              </w:rPr>
              <w:t>();</w:t>
            </w:r>
          </w:p>
        </w:tc>
      </w:tr>
      <w:tr w:rsidR="00470224" w14:paraId="2E3FE89F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2A04B0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0281F1" w14:textId="7EF58A2F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</w:t>
            </w:r>
          </w:p>
        </w:tc>
      </w:tr>
      <w:tr w:rsidR="00470224" w14:paraId="2A455611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43184D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08161E" w14:textId="2CC33213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switch</w:t>
            </w:r>
            <w:r w:rsidRPr="003F1661">
              <w:rPr>
                <w:b/>
                <w:color w:val="EE0000"/>
              </w:rPr>
              <w:t>(</w:t>
            </w:r>
            <w:r w:rsidRPr="00470224">
              <w:t>choice</w:t>
            </w:r>
            <w:r w:rsidRPr="003F1661">
              <w:rPr>
                <w:b/>
                <w:color w:val="EE0000"/>
              </w:rPr>
              <w:t>)</w:t>
            </w:r>
          </w:p>
        </w:tc>
      </w:tr>
      <w:tr w:rsidR="00470224" w14:paraId="511DB3D2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63C378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4E97AE" w14:textId="5764C643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</w:t>
            </w:r>
            <w:r w:rsidRPr="003F1661">
              <w:rPr>
                <w:b/>
                <w:color w:val="EE0000"/>
              </w:rPr>
              <w:t>{</w:t>
            </w:r>
          </w:p>
        </w:tc>
      </w:tr>
      <w:tr w:rsidR="00470224" w14:paraId="2D198E31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46B52F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A1968E" w14:textId="5016DD7E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    </w:t>
            </w:r>
            <w:r w:rsidRPr="003F1661">
              <w:rPr>
                <w:rFonts w:hint="eastAsia"/>
                <w:b/>
                <w:color w:val="000000" w:themeColor="text1"/>
              </w:rPr>
              <w:t>case</w:t>
            </w:r>
            <w:r w:rsidRPr="00470224">
              <w:rPr>
                <w:rFonts w:hint="eastAsia"/>
              </w:rPr>
              <w:t xml:space="preserve"> 0</w:t>
            </w:r>
            <w:r w:rsidRPr="003F1661">
              <w:rPr>
                <w:rFonts w:hint="eastAsia"/>
                <w:b/>
                <w:color w:val="EE0000"/>
              </w:rPr>
              <w:t>:</w:t>
            </w:r>
            <w:r w:rsidRPr="00470224">
              <w:rPr>
                <w:rFonts w:hint="eastAsia"/>
              </w:rPr>
              <w:t xml:space="preserve"> </w:t>
            </w:r>
            <w:r w:rsidRPr="003F1661">
              <w:rPr>
                <w:rFonts w:hint="eastAsia"/>
                <w:b/>
                <w:color w:val="EE0000"/>
              </w:rPr>
              <w:t>{</w:t>
            </w:r>
            <w:r w:rsidRPr="00470224">
              <w:rPr>
                <w:rFonts w:hint="eastAsia"/>
              </w:rPr>
              <w:t xml:space="preserve"> </w:t>
            </w:r>
            <w:r w:rsidRPr="003F1661">
              <w:rPr>
                <w:rFonts w:hint="eastAsia"/>
                <w:color w:val="83CAEB" w:themeColor="accent1" w:themeTint="66"/>
              </w:rPr>
              <w:t>//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>退出指令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</w:p>
        </w:tc>
      </w:tr>
      <w:tr w:rsidR="00470224" w14:paraId="6C5E7C6E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817218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02D2D2" w14:textId="183C0CDB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        </w:t>
            </w:r>
            <w:proofErr w:type="spellStart"/>
            <w:r w:rsidRPr="00470224">
              <w:rPr>
                <w:rFonts w:hint="eastAsia"/>
              </w:rPr>
              <w:t>cout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>"\n</w:t>
            </w:r>
            <w:r w:rsidRPr="003F1661">
              <w:rPr>
                <w:rFonts w:hint="eastAsia"/>
                <w:color w:val="0000FF"/>
              </w:rPr>
              <w:t>系统已退出。</w:t>
            </w:r>
            <w:r w:rsidRPr="003F1661">
              <w:rPr>
                <w:rFonts w:hint="eastAsia"/>
                <w:color w:val="0000FF"/>
              </w:rPr>
              <w:t>\n"</w:t>
            </w:r>
            <w:r w:rsidRPr="003F1661">
              <w:rPr>
                <w:rFonts w:hint="eastAsia"/>
                <w:b/>
                <w:color w:val="EE0000"/>
              </w:rPr>
              <w:t>;</w:t>
            </w:r>
          </w:p>
        </w:tc>
      </w:tr>
      <w:tr w:rsidR="00470224" w14:paraId="7BA2E839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1D6A6C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887951" w14:textId="52C5FE7B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  <w:r w:rsidRPr="003F1661">
              <w:rPr>
                <w:b/>
                <w:color w:val="000000" w:themeColor="text1"/>
              </w:rPr>
              <w:t>break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05D12880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BB1BC2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24B8C4" w14:textId="10C0951F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</w:t>
            </w:r>
            <w:r w:rsidRPr="003F1661">
              <w:rPr>
                <w:b/>
                <w:color w:val="EE0000"/>
              </w:rPr>
              <w:t>}</w:t>
            </w:r>
          </w:p>
        </w:tc>
      </w:tr>
      <w:tr w:rsidR="00470224" w14:paraId="2DEEB4E9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F23847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65F82D" w14:textId="472570F9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</w:t>
            </w:r>
          </w:p>
        </w:tc>
      </w:tr>
      <w:tr w:rsidR="00470224" w14:paraId="6E82C8B2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D3E94F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AA7621" w14:textId="026BC878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    </w:t>
            </w:r>
            <w:r w:rsidRPr="003F1661">
              <w:rPr>
                <w:rFonts w:hint="eastAsia"/>
                <w:b/>
                <w:color w:val="000000" w:themeColor="text1"/>
              </w:rPr>
              <w:t>case</w:t>
            </w:r>
            <w:r w:rsidRPr="00470224">
              <w:rPr>
                <w:rFonts w:hint="eastAsia"/>
              </w:rPr>
              <w:t xml:space="preserve"> 1</w:t>
            </w:r>
            <w:r w:rsidRPr="003F1661">
              <w:rPr>
                <w:rFonts w:hint="eastAsia"/>
                <w:b/>
                <w:color w:val="EE0000"/>
              </w:rPr>
              <w:t>:</w:t>
            </w:r>
            <w:r w:rsidRPr="00470224">
              <w:rPr>
                <w:rFonts w:hint="eastAsia"/>
              </w:rPr>
              <w:t xml:space="preserve"> </w:t>
            </w:r>
            <w:r w:rsidRPr="003F1661">
              <w:rPr>
                <w:rFonts w:hint="eastAsia"/>
                <w:b/>
                <w:color w:val="EE0000"/>
              </w:rPr>
              <w:t>{</w:t>
            </w:r>
            <w:r w:rsidRPr="00470224">
              <w:rPr>
                <w:rFonts w:hint="eastAsia"/>
              </w:rPr>
              <w:t xml:space="preserve"> </w:t>
            </w:r>
            <w:r w:rsidRPr="003F1661">
              <w:rPr>
                <w:rFonts w:hint="eastAsia"/>
                <w:color w:val="83CAEB" w:themeColor="accent1" w:themeTint="66"/>
              </w:rPr>
              <w:t>//</w:t>
            </w:r>
            <w:r w:rsidRPr="00470224">
              <w:rPr>
                <w:rFonts w:hint="eastAsia"/>
              </w:rPr>
              <w:t xml:space="preserve">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>候诊（入队）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</w:p>
        </w:tc>
      </w:tr>
      <w:tr w:rsidR="00470224" w14:paraId="6E4F2C20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FB0005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3CB095" w14:textId="7BF6460F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  <w:r w:rsidRPr="003F1661">
              <w:rPr>
                <w:b/>
                <w:color w:val="000000" w:themeColor="text1"/>
              </w:rPr>
              <w:t>char</w:t>
            </w:r>
            <w:r w:rsidRPr="00470224">
              <w:t xml:space="preserve"> c</w:t>
            </w:r>
            <w:r w:rsidRPr="003F1661">
              <w:rPr>
                <w:b/>
                <w:color w:val="EE0000"/>
              </w:rPr>
              <w:t>=</w:t>
            </w:r>
            <w:r w:rsidRPr="00470224">
              <w:t>'N'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5241D2E1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E4A7B7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02D8BE" w14:textId="31EA9C92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</w:p>
        </w:tc>
      </w:tr>
      <w:tr w:rsidR="00470224" w14:paraId="17330698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FF5F9D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03DC9C" w14:textId="108565D5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        </w:t>
            </w:r>
            <w:proofErr w:type="spellStart"/>
            <w:r w:rsidRPr="00470224">
              <w:rPr>
                <w:rFonts w:hint="eastAsia"/>
              </w:rPr>
              <w:t>cout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>"\n</w:t>
            </w:r>
            <w:r w:rsidRPr="003F1661">
              <w:rPr>
                <w:rFonts w:hint="eastAsia"/>
                <w:color w:val="0000FF"/>
              </w:rPr>
              <w:t>请输入患者姓名</w:t>
            </w:r>
            <w:r w:rsidRPr="003F1661">
              <w:rPr>
                <w:rFonts w:hint="eastAsia"/>
                <w:color w:val="0000FF"/>
              </w:rPr>
              <w:t>: "</w:t>
            </w:r>
            <w:r w:rsidRPr="003F1661">
              <w:rPr>
                <w:rFonts w:hint="eastAsia"/>
                <w:b/>
                <w:color w:val="EE0000"/>
              </w:rPr>
              <w:t>;</w:t>
            </w:r>
          </w:p>
        </w:tc>
      </w:tr>
      <w:tr w:rsidR="00470224" w14:paraId="5DDD7A23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3EDDC8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CF1174" w14:textId="68A05938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  <w:proofErr w:type="spellStart"/>
            <w:r w:rsidRPr="00470224">
              <w:t>cin</w:t>
            </w:r>
            <w:proofErr w:type="spellEnd"/>
            <w:r w:rsidRPr="003F1661">
              <w:rPr>
                <w:b/>
                <w:color w:val="EE0000"/>
              </w:rPr>
              <w:t>&gt;&gt;</w:t>
            </w:r>
            <w:r w:rsidRPr="00470224">
              <w:t>patient</w:t>
            </w:r>
            <w:r w:rsidRPr="003F1661">
              <w:rPr>
                <w:b/>
                <w:color w:val="EE0000"/>
              </w:rPr>
              <w:t>.</w:t>
            </w:r>
            <w:r w:rsidRPr="00470224">
              <w:t>name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358252F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A91EEF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14A81D" w14:textId="6A8BA610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  <w:proofErr w:type="spellStart"/>
            <w:r w:rsidRPr="00470224">
              <w:t>clearInputBuffer</w:t>
            </w:r>
            <w:proofErr w:type="spellEnd"/>
            <w:r w:rsidRPr="003F1661">
              <w:rPr>
                <w:b/>
                <w:color w:val="EE0000"/>
              </w:rPr>
              <w:t>();</w:t>
            </w:r>
          </w:p>
        </w:tc>
      </w:tr>
      <w:tr w:rsidR="00470224" w14:paraId="5A10394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3A21FB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36881B" w14:textId="0A6EA329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</w:p>
        </w:tc>
      </w:tr>
      <w:tr w:rsidR="00470224" w14:paraId="37A6A922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E538B1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BCA8DB" w14:textId="51760C39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        </w:t>
            </w:r>
            <w:r w:rsidRPr="003F1661">
              <w:rPr>
                <w:rFonts w:hint="eastAsia"/>
                <w:color w:val="83CAEB" w:themeColor="accent1" w:themeTint="66"/>
              </w:rPr>
              <w:t>//</w:t>
            </w:r>
            <w:r w:rsidRPr="00470224">
              <w:rPr>
                <w:rFonts w:hint="eastAsia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>随机生成病历号</w:t>
            </w:r>
          </w:p>
        </w:tc>
      </w:tr>
      <w:tr w:rsidR="00470224" w14:paraId="650C041F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D180D1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478D7E" w14:textId="38BFC69E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  <w:proofErr w:type="spellStart"/>
            <w:r w:rsidRPr="00470224">
              <w:t>patient</w:t>
            </w:r>
            <w:r w:rsidRPr="003F1661">
              <w:rPr>
                <w:b/>
                <w:color w:val="EE0000"/>
              </w:rPr>
              <w:t>.</w:t>
            </w:r>
            <w:r w:rsidRPr="00470224">
              <w:t>num</w:t>
            </w:r>
            <w:proofErr w:type="spellEnd"/>
            <w:r w:rsidRPr="003F1661">
              <w:rPr>
                <w:b/>
                <w:color w:val="EE0000"/>
              </w:rPr>
              <w:t>=</w:t>
            </w:r>
            <w:r w:rsidRPr="00470224">
              <w:t>10000</w:t>
            </w:r>
            <w:r w:rsidRPr="003F1661">
              <w:rPr>
                <w:b/>
                <w:color w:val="EE0000"/>
              </w:rPr>
              <w:t>+(</w:t>
            </w:r>
            <w:r w:rsidRPr="00470224">
              <w:t>rand</w:t>
            </w:r>
            <w:r w:rsidRPr="003F1661">
              <w:rPr>
                <w:b/>
                <w:color w:val="EE0000"/>
              </w:rPr>
              <w:t>()%</w:t>
            </w:r>
            <w:r w:rsidRPr="00470224">
              <w:t>90000</w:t>
            </w:r>
            <w:r w:rsidRPr="003F1661">
              <w:rPr>
                <w:b/>
                <w:color w:val="EE0000"/>
              </w:rPr>
              <w:t>);</w:t>
            </w:r>
          </w:p>
        </w:tc>
      </w:tr>
      <w:tr w:rsidR="00470224" w14:paraId="5B76CFFC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9F84A4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B05341" w14:textId="3033620F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  <w:proofErr w:type="spellStart"/>
            <w:r w:rsidRPr="00470224">
              <w:t>patientCount</w:t>
            </w:r>
            <w:proofErr w:type="spellEnd"/>
            <w:r w:rsidRPr="003F1661">
              <w:rPr>
                <w:b/>
                <w:color w:val="EE0000"/>
              </w:rPr>
              <w:t>++;</w:t>
            </w:r>
          </w:p>
        </w:tc>
      </w:tr>
      <w:tr w:rsidR="00470224" w14:paraId="40C1E84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A6E363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6E33B2" w14:textId="3E4597F1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</w:p>
        </w:tc>
      </w:tr>
      <w:tr w:rsidR="00470224" w14:paraId="33162CE0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AF9257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8E1DB3" w14:textId="0EE2BEC3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  <w:r w:rsidRPr="003F1661">
              <w:rPr>
                <w:b/>
                <w:color w:val="000000" w:themeColor="text1"/>
              </w:rPr>
              <w:t>if</w:t>
            </w:r>
            <w:r w:rsidRPr="003F1661">
              <w:rPr>
                <w:b/>
                <w:color w:val="EE0000"/>
              </w:rPr>
              <w:t>(</w:t>
            </w:r>
            <w:proofErr w:type="spellStart"/>
            <w:r w:rsidRPr="00470224">
              <w:t>EnQueue</w:t>
            </w:r>
            <w:proofErr w:type="spellEnd"/>
            <w:r w:rsidRPr="003F1661">
              <w:rPr>
                <w:b/>
                <w:color w:val="EE0000"/>
              </w:rPr>
              <w:t>(</w:t>
            </w:r>
            <w:r w:rsidRPr="00470224">
              <w:t>Q, patient</w:t>
            </w:r>
            <w:r w:rsidRPr="003F1661">
              <w:rPr>
                <w:b/>
                <w:color w:val="EE0000"/>
              </w:rPr>
              <w:t>))</w:t>
            </w:r>
            <w:r w:rsidRPr="00470224">
              <w:t xml:space="preserve"> </w:t>
            </w:r>
            <w:r w:rsidRPr="003F1661">
              <w:rPr>
                <w:b/>
                <w:color w:val="EE0000"/>
              </w:rPr>
              <w:t>{</w:t>
            </w:r>
          </w:p>
        </w:tc>
      </w:tr>
      <w:tr w:rsidR="00470224" w14:paraId="71B5E8A5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1E620AD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808688" w14:textId="2BBCF9E3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            </w:t>
            </w:r>
            <w:proofErr w:type="spellStart"/>
            <w:r w:rsidRPr="00470224">
              <w:rPr>
                <w:rFonts w:hint="eastAsia"/>
              </w:rPr>
              <w:t>cout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 xml:space="preserve">"\n--- </w:t>
            </w:r>
            <w:r w:rsidRPr="003F1661">
              <w:rPr>
                <w:rFonts w:hint="eastAsia"/>
                <w:color w:val="0000FF"/>
              </w:rPr>
              <w:t>患者</w:t>
            </w:r>
            <w:r w:rsidRPr="003F1661">
              <w:rPr>
                <w:rFonts w:hint="eastAsia"/>
                <w:color w:val="0000FF"/>
              </w:rPr>
              <w:t xml:space="preserve"> "</w:t>
            </w:r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470224">
              <w:rPr>
                <w:rFonts w:hint="eastAsia"/>
              </w:rPr>
              <w:t>patient</w:t>
            </w:r>
            <w:r w:rsidRPr="003F1661">
              <w:rPr>
                <w:rFonts w:hint="eastAsia"/>
                <w:b/>
                <w:color w:val="EE0000"/>
              </w:rPr>
              <w:t>.</w:t>
            </w:r>
            <w:r w:rsidRPr="00470224">
              <w:rPr>
                <w:rFonts w:hint="eastAsia"/>
              </w:rPr>
              <w:t>name</w:t>
            </w:r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 xml:space="preserve">" </w:t>
            </w:r>
            <w:r w:rsidRPr="003F1661">
              <w:rPr>
                <w:rFonts w:hint="eastAsia"/>
                <w:color w:val="0000FF"/>
              </w:rPr>
              <w:t>已加入候诊队列，病历号</w:t>
            </w:r>
            <w:r w:rsidRPr="003F1661">
              <w:rPr>
                <w:rFonts w:hint="eastAsia"/>
                <w:color w:val="0000FF"/>
              </w:rPr>
              <w:t>: "</w:t>
            </w:r>
            <w:r w:rsidRPr="003F1661">
              <w:rPr>
                <w:rFonts w:hint="eastAsia"/>
                <w:b/>
                <w:color w:val="EE0000"/>
              </w:rPr>
              <w:t>&lt;&lt;</w:t>
            </w:r>
            <w:proofErr w:type="spellStart"/>
            <w:r w:rsidRPr="00470224">
              <w:rPr>
                <w:rFonts w:hint="eastAsia"/>
              </w:rPr>
              <w:t>patient</w:t>
            </w:r>
            <w:r w:rsidRPr="003F1661">
              <w:rPr>
                <w:rFonts w:hint="eastAsia"/>
                <w:b/>
                <w:color w:val="EE0000"/>
              </w:rPr>
              <w:t>.</w:t>
            </w:r>
            <w:r w:rsidRPr="00470224">
              <w:rPr>
                <w:rFonts w:hint="eastAsia"/>
              </w:rPr>
              <w:t>num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>" ---"</w:t>
            </w:r>
            <w:r w:rsidRPr="003F1661">
              <w:rPr>
                <w:rFonts w:hint="eastAsia"/>
                <w:b/>
                <w:color w:val="EE0000"/>
              </w:rPr>
              <w:t>;</w:t>
            </w:r>
          </w:p>
        </w:tc>
      </w:tr>
      <w:tr w:rsidR="00470224" w14:paraId="0547B17D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5843FF3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962CF5" w14:textId="0BCB320A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  <w:r w:rsidRPr="003F1661">
              <w:rPr>
                <w:b/>
                <w:color w:val="EE0000"/>
              </w:rPr>
              <w:t>}</w:t>
            </w:r>
            <w:r w:rsidRPr="00470224">
              <w:t xml:space="preserve"> </w:t>
            </w:r>
            <w:r w:rsidRPr="003F1661">
              <w:rPr>
                <w:b/>
                <w:color w:val="000000" w:themeColor="text1"/>
              </w:rPr>
              <w:t>else</w:t>
            </w:r>
            <w:r w:rsidRPr="00470224">
              <w:t xml:space="preserve"> </w:t>
            </w:r>
            <w:r w:rsidRPr="003F1661">
              <w:rPr>
                <w:b/>
                <w:color w:val="EE0000"/>
              </w:rPr>
              <w:t>{</w:t>
            </w:r>
          </w:p>
        </w:tc>
      </w:tr>
      <w:tr w:rsidR="00470224" w14:paraId="2A2DC639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68EEF8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A4967B" w14:textId="0D4B626F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            </w:t>
            </w:r>
            <w:proofErr w:type="spellStart"/>
            <w:r w:rsidRPr="00470224">
              <w:rPr>
                <w:rFonts w:hint="eastAsia"/>
              </w:rPr>
              <w:t>cout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 xml:space="preserve">"\n--- </w:t>
            </w:r>
            <w:r w:rsidRPr="003F1661">
              <w:rPr>
                <w:rFonts w:hint="eastAsia"/>
                <w:color w:val="0000FF"/>
              </w:rPr>
              <w:t>候诊队列已满，无法添加新患者</w:t>
            </w:r>
            <w:r w:rsidRPr="003F1661">
              <w:rPr>
                <w:rFonts w:hint="eastAsia"/>
                <w:color w:val="0000FF"/>
              </w:rPr>
              <w:t>! ---"</w:t>
            </w:r>
            <w:r w:rsidRPr="003F1661">
              <w:rPr>
                <w:rFonts w:hint="eastAsia"/>
                <w:b/>
                <w:color w:val="EE0000"/>
              </w:rPr>
              <w:t>;</w:t>
            </w:r>
          </w:p>
        </w:tc>
      </w:tr>
      <w:tr w:rsidR="00470224" w14:paraId="5B021B6F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76B8B68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CFEEA0" w14:textId="200BE3AA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  <w:r w:rsidRPr="003F1661">
              <w:rPr>
                <w:b/>
                <w:color w:val="EE0000"/>
              </w:rPr>
              <w:t>}</w:t>
            </w:r>
          </w:p>
        </w:tc>
      </w:tr>
      <w:tr w:rsidR="00470224" w14:paraId="29A065B8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1781781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2AA248" w14:textId="0329B219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</w:p>
        </w:tc>
      </w:tr>
      <w:tr w:rsidR="00470224" w14:paraId="045D3065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5667E3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DC3153" w14:textId="71A22B8A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        </w:t>
            </w:r>
            <w:proofErr w:type="spellStart"/>
            <w:r w:rsidRPr="00470224">
              <w:rPr>
                <w:rFonts w:hint="eastAsia"/>
              </w:rPr>
              <w:t>cout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>"\n\n</w:t>
            </w:r>
            <w:r w:rsidRPr="003F1661">
              <w:rPr>
                <w:rFonts w:hint="eastAsia"/>
                <w:color w:val="0000FF"/>
              </w:rPr>
              <w:t>按任意键继续</w:t>
            </w:r>
            <w:r w:rsidRPr="003F1661">
              <w:rPr>
                <w:rFonts w:hint="eastAsia"/>
                <w:color w:val="0000FF"/>
              </w:rPr>
              <w:t>...."</w:t>
            </w:r>
            <w:r w:rsidRPr="003F1661">
              <w:rPr>
                <w:rFonts w:hint="eastAsia"/>
                <w:b/>
                <w:color w:val="EE0000"/>
              </w:rPr>
              <w:t>;</w:t>
            </w:r>
          </w:p>
        </w:tc>
      </w:tr>
      <w:tr w:rsidR="00470224" w14:paraId="4FBD0E2D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EA2715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EA1890" w14:textId="756D51C1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c</w:t>
            </w:r>
            <w:r w:rsidRPr="003F1661">
              <w:rPr>
                <w:b/>
                <w:color w:val="EE0000"/>
              </w:rPr>
              <w:t>=</w:t>
            </w:r>
            <w:proofErr w:type="spellStart"/>
            <w:r w:rsidRPr="00470224">
              <w:t>get</w:t>
            </w:r>
            <w:r w:rsidRPr="003F1661">
              <w:rPr>
                <w:b/>
                <w:color w:val="000000" w:themeColor="text1"/>
              </w:rPr>
              <w:t>char</w:t>
            </w:r>
            <w:proofErr w:type="spellEnd"/>
            <w:r w:rsidRPr="003F1661">
              <w:rPr>
                <w:b/>
                <w:color w:val="EE0000"/>
              </w:rPr>
              <w:t>();</w:t>
            </w:r>
          </w:p>
        </w:tc>
      </w:tr>
      <w:tr w:rsidR="00470224" w14:paraId="6D2B490C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6E317A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6CEF76" w14:textId="7DE65D5C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  <w:r w:rsidRPr="003F1661">
              <w:rPr>
                <w:b/>
                <w:color w:val="000000" w:themeColor="text1"/>
              </w:rPr>
              <w:t>break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27B40412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A34B85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94EF7A" w14:textId="09988331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</w:t>
            </w:r>
            <w:r w:rsidRPr="003F1661">
              <w:rPr>
                <w:b/>
                <w:color w:val="EE0000"/>
              </w:rPr>
              <w:t>}</w:t>
            </w:r>
          </w:p>
        </w:tc>
      </w:tr>
      <w:tr w:rsidR="00470224" w14:paraId="269DB915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E33989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22FF02" w14:textId="3AEDB083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</w:t>
            </w:r>
          </w:p>
        </w:tc>
      </w:tr>
      <w:tr w:rsidR="00470224" w14:paraId="17228CE7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A986D2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A61FE7" w14:textId="4B9976E4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    </w:t>
            </w:r>
            <w:r w:rsidRPr="003F1661">
              <w:rPr>
                <w:rFonts w:hint="eastAsia"/>
                <w:b/>
                <w:color w:val="000000" w:themeColor="text1"/>
              </w:rPr>
              <w:t>case</w:t>
            </w:r>
            <w:r w:rsidRPr="00470224">
              <w:rPr>
                <w:rFonts w:hint="eastAsia"/>
              </w:rPr>
              <w:t xml:space="preserve"> 2</w:t>
            </w:r>
            <w:r w:rsidRPr="003F1661">
              <w:rPr>
                <w:rFonts w:hint="eastAsia"/>
                <w:b/>
                <w:color w:val="EE0000"/>
              </w:rPr>
              <w:t>:</w:t>
            </w:r>
            <w:r w:rsidRPr="00470224">
              <w:rPr>
                <w:rFonts w:hint="eastAsia"/>
              </w:rPr>
              <w:t xml:space="preserve"> </w:t>
            </w:r>
            <w:r w:rsidRPr="003F1661">
              <w:rPr>
                <w:rFonts w:hint="eastAsia"/>
                <w:b/>
                <w:color w:val="EE0000"/>
              </w:rPr>
              <w:t>{</w:t>
            </w:r>
            <w:r w:rsidRPr="00470224">
              <w:rPr>
                <w:rFonts w:hint="eastAsia"/>
              </w:rPr>
              <w:t xml:space="preserve"> </w:t>
            </w:r>
            <w:r w:rsidRPr="003F1661">
              <w:rPr>
                <w:rFonts w:hint="eastAsia"/>
                <w:color w:val="83CAEB" w:themeColor="accent1" w:themeTint="66"/>
              </w:rPr>
              <w:t>//</w:t>
            </w:r>
            <w:r w:rsidRPr="00470224">
              <w:rPr>
                <w:rFonts w:hint="eastAsia"/>
              </w:rPr>
              <w:t xml:space="preserve">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>就诊（出队）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</w:p>
        </w:tc>
      </w:tr>
      <w:tr w:rsidR="00470224" w14:paraId="670D5FDD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38B54D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8FF742" w14:textId="5972F8D8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  <w:r w:rsidRPr="003F1661">
              <w:rPr>
                <w:b/>
                <w:color w:val="000000" w:themeColor="text1"/>
              </w:rPr>
              <w:t>char</w:t>
            </w:r>
            <w:r w:rsidRPr="00470224">
              <w:t xml:space="preserve"> c</w:t>
            </w:r>
            <w:r w:rsidRPr="003F1661">
              <w:rPr>
                <w:b/>
                <w:color w:val="EE0000"/>
              </w:rPr>
              <w:t>=</w:t>
            </w:r>
            <w:r w:rsidRPr="00470224">
              <w:t>'N'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2B9A2298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D28C28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57E287" w14:textId="2AC16584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</w:p>
        </w:tc>
      </w:tr>
      <w:tr w:rsidR="00470224" w14:paraId="53A07793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3354C3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478AB2" w14:textId="586033C5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  <w:r w:rsidRPr="003F1661">
              <w:rPr>
                <w:b/>
                <w:color w:val="000000" w:themeColor="text1"/>
              </w:rPr>
              <w:t>if</w:t>
            </w:r>
            <w:r w:rsidRPr="00470224">
              <w:t xml:space="preserve"> </w:t>
            </w:r>
            <w:r w:rsidRPr="003F1661">
              <w:rPr>
                <w:b/>
                <w:color w:val="EE0000"/>
              </w:rPr>
              <w:t>(</w:t>
            </w:r>
            <w:proofErr w:type="spellStart"/>
            <w:r w:rsidRPr="00470224">
              <w:t>QueueEmpty</w:t>
            </w:r>
            <w:proofErr w:type="spellEnd"/>
            <w:r w:rsidRPr="003F1661">
              <w:rPr>
                <w:b/>
                <w:color w:val="EE0000"/>
              </w:rPr>
              <w:t>(</w:t>
            </w:r>
            <w:r w:rsidRPr="00470224">
              <w:t>Q</w:t>
            </w:r>
            <w:r w:rsidRPr="003F1661">
              <w:rPr>
                <w:b/>
                <w:color w:val="EE0000"/>
              </w:rPr>
              <w:t>))</w:t>
            </w:r>
            <w:r w:rsidRPr="00470224">
              <w:t xml:space="preserve"> </w:t>
            </w:r>
            <w:r w:rsidRPr="003F1661">
              <w:rPr>
                <w:b/>
                <w:color w:val="EE0000"/>
              </w:rPr>
              <w:t>{</w:t>
            </w:r>
          </w:p>
        </w:tc>
      </w:tr>
      <w:tr w:rsidR="00470224" w14:paraId="59E82D75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C7A0E3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73D611" w14:textId="7DAEFCF5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            </w:t>
            </w:r>
            <w:proofErr w:type="spellStart"/>
            <w:r w:rsidRPr="00470224">
              <w:rPr>
                <w:rFonts w:hint="eastAsia"/>
              </w:rPr>
              <w:t>cout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 xml:space="preserve">"\n--- </w:t>
            </w:r>
            <w:r w:rsidRPr="003F1661">
              <w:rPr>
                <w:rFonts w:hint="eastAsia"/>
                <w:color w:val="0000FF"/>
              </w:rPr>
              <w:t>候诊队列为空，没有患者等待就诊</w:t>
            </w:r>
            <w:r w:rsidRPr="003F1661">
              <w:rPr>
                <w:rFonts w:hint="eastAsia"/>
                <w:color w:val="0000FF"/>
              </w:rPr>
              <w:t>! ---"</w:t>
            </w:r>
            <w:r w:rsidRPr="003F1661">
              <w:rPr>
                <w:rFonts w:hint="eastAsia"/>
                <w:b/>
                <w:color w:val="EE0000"/>
              </w:rPr>
              <w:t>;</w:t>
            </w:r>
          </w:p>
        </w:tc>
      </w:tr>
      <w:tr w:rsidR="00470224" w14:paraId="27A7713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2585A9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8580B6" w14:textId="3D2B2E8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  <w:r w:rsidRPr="003F1661">
              <w:rPr>
                <w:b/>
                <w:color w:val="EE0000"/>
              </w:rPr>
              <w:t>}</w:t>
            </w:r>
            <w:r w:rsidRPr="00470224">
              <w:t xml:space="preserve"> </w:t>
            </w:r>
            <w:r w:rsidRPr="003F1661">
              <w:rPr>
                <w:b/>
                <w:color w:val="000000" w:themeColor="text1"/>
              </w:rPr>
              <w:t>else</w:t>
            </w:r>
            <w:r w:rsidRPr="00470224">
              <w:t xml:space="preserve"> </w:t>
            </w:r>
            <w:r w:rsidRPr="003F1661">
              <w:rPr>
                <w:b/>
                <w:color w:val="EE0000"/>
              </w:rPr>
              <w:t>{</w:t>
            </w:r>
          </w:p>
        </w:tc>
      </w:tr>
      <w:tr w:rsidR="00470224" w14:paraId="2145E13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5644DC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9C8277" w14:textId="3CA4BDB2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    </w:t>
            </w:r>
            <w:r w:rsidRPr="003F1661">
              <w:rPr>
                <w:b/>
                <w:color w:val="000000" w:themeColor="text1"/>
              </w:rPr>
              <w:t>if</w:t>
            </w:r>
            <w:r w:rsidRPr="003F1661">
              <w:rPr>
                <w:b/>
                <w:color w:val="EE0000"/>
              </w:rPr>
              <w:t>(</w:t>
            </w:r>
            <w:proofErr w:type="spellStart"/>
            <w:r w:rsidRPr="00470224">
              <w:t>DeQueue</w:t>
            </w:r>
            <w:proofErr w:type="spellEnd"/>
            <w:r w:rsidRPr="003F1661">
              <w:rPr>
                <w:b/>
                <w:color w:val="EE0000"/>
              </w:rPr>
              <w:t>(</w:t>
            </w:r>
            <w:r w:rsidRPr="00470224">
              <w:t>Q, patient</w:t>
            </w:r>
            <w:r w:rsidRPr="003F1661">
              <w:rPr>
                <w:b/>
                <w:color w:val="EE0000"/>
              </w:rPr>
              <w:t>))</w:t>
            </w:r>
            <w:r w:rsidRPr="00470224">
              <w:t xml:space="preserve"> </w:t>
            </w:r>
            <w:r w:rsidRPr="003F1661">
              <w:rPr>
                <w:b/>
                <w:color w:val="EE0000"/>
              </w:rPr>
              <w:t>{</w:t>
            </w:r>
          </w:p>
        </w:tc>
      </w:tr>
      <w:tr w:rsidR="00470224" w14:paraId="4C88817E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29F3AA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757EA7" w14:textId="170E288A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                </w:t>
            </w:r>
            <w:proofErr w:type="spellStart"/>
            <w:r w:rsidRPr="00470224">
              <w:rPr>
                <w:rFonts w:hint="eastAsia"/>
              </w:rPr>
              <w:t>cout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 xml:space="preserve">"\n--- </w:t>
            </w:r>
            <w:r w:rsidRPr="003F1661">
              <w:rPr>
                <w:rFonts w:hint="eastAsia"/>
                <w:color w:val="0000FF"/>
              </w:rPr>
              <w:t>患者</w:t>
            </w:r>
            <w:r w:rsidRPr="003F1661">
              <w:rPr>
                <w:rFonts w:hint="eastAsia"/>
                <w:color w:val="0000FF"/>
              </w:rPr>
              <w:t xml:space="preserve"> "</w:t>
            </w:r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470224">
              <w:rPr>
                <w:rFonts w:hint="eastAsia"/>
              </w:rPr>
              <w:t>patient</w:t>
            </w:r>
            <w:r w:rsidRPr="003F1661">
              <w:rPr>
                <w:rFonts w:hint="eastAsia"/>
                <w:b/>
                <w:color w:val="EE0000"/>
              </w:rPr>
              <w:t>.</w:t>
            </w:r>
            <w:r w:rsidRPr="00470224">
              <w:rPr>
                <w:rFonts w:hint="eastAsia"/>
              </w:rPr>
              <w:t>name</w:t>
            </w:r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>" (</w:t>
            </w:r>
            <w:r w:rsidRPr="003F1661">
              <w:rPr>
                <w:rFonts w:hint="eastAsia"/>
                <w:color w:val="0000FF"/>
              </w:rPr>
              <w:t>病历号</w:t>
            </w:r>
            <w:r w:rsidRPr="003F1661">
              <w:rPr>
                <w:rFonts w:hint="eastAsia"/>
                <w:color w:val="0000FF"/>
              </w:rPr>
              <w:t>: "</w:t>
            </w:r>
            <w:r w:rsidRPr="003F1661">
              <w:rPr>
                <w:rFonts w:hint="eastAsia"/>
                <w:b/>
                <w:color w:val="EE0000"/>
              </w:rPr>
              <w:t>&lt;&lt;</w:t>
            </w:r>
            <w:proofErr w:type="spellStart"/>
            <w:r w:rsidRPr="00470224">
              <w:rPr>
                <w:rFonts w:hint="eastAsia"/>
              </w:rPr>
              <w:t>patient</w:t>
            </w:r>
            <w:r w:rsidRPr="003F1661">
              <w:rPr>
                <w:rFonts w:hint="eastAsia"/>
                <w:b/>
                <w:color w:val="EE0000"/>
              </w:rPr>
              <w:t>.</w:t>
            </w:r>
            <w:r w:rsidRPr="00470224">
              <w:rPr>
                <w:rFonts w:hint="eastAsia"/>
              </w:rPr>
              <w:t>num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 xml:space="preserve">") </w:t>
            </w:r>
            <w:r w:rsidRPr="003F1661">
              <w:rPr>
                <w:rFonts w:hint="eastAsia"/>
                <w:color w:val="0000FF"/>
              </w:rPr>
              <w:t>开始就诊</w:t>
            </w:r>
            <w:r w:rsidRPr="003F1661">
              <w:rPr>
                <w:rFonts w:hint="eastAsia"/>
                <w:color w:val="0000FF"/>
              </w:rPr>
              <w:t xml:space="preserve"> ---"</w:t>
            </w:r>
            <w:r w:rsidRPr="003F1661">
              <w:rPr>
                <w:rFonts w:hint="eastAsia"/>
                <w:b/>
                <w:color w:val="EE0000"/>
              </w:rPr>
              <w:t>;</w:t>
            </w:r>
          </w:p>
        </w:tc>
      </w:tr>
      <w:tr w:rsidR="00470224" w14:paraId="0B2C779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D147FA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C2F48D" w14:textId="1535E591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    </w:t>
            </w:r>
            <w:r w:rsidRPr="003F1661">
              <w:rPr>
                <w:b/>
                <w:color w:val="EE0000"/>
              </w:rPr>
              <w:t>}</w:t>
            </w:r>
            <w:r w:rsidRPr="00470224">
              <w:t xml:space="preserve"> </w:t>
            </w:r>
            <w:r w:rsidRPr="003F1661">
              <w:rPr>
                <w:b/>
                <w:color w:val="000000" w:themeColor="text1"/>
              </w:rPr>
              <w:t>else</w:t>
            </w:r>
            <w:r w:rsidRPr="00470224">
              <w:t xml:space="preserve"> </w:t>
            </w:r>
            <w:r w:rsidRPr="003F1661">
              <w:rPr>
                <w:b/>
                <w:color w:val="EE0000"/>
              </w:rPr>
              <w:t>{</w:t>
            </w:r>
          </w:p>
        </w:tc>
      </w:tr>
      <w:tr w:rsidR="00470224" w14:paraId="1CD73B20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67BC0D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A63F4C" w14:textId="4FB49E54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                </w:t>
            </w:r>
            <w:proofErr w:type="spellStart"/>
            <w:r w:rsidRPr="00470224">
              <w:rPr>
                <w:rFonts w:hint="eastAsia"/>
              </w:rPr>
              <w:t>cout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 xml:space="preserve">"\n--- </w:t>
            </w:r>
            <w:r w:rsidRPr="003F1661">
              <w:rPr>
                <w:rFonts w:hint="eastAsia"/>
                <w:color w:val="0000FF"/>
              </w:rPr>
              <w:t>就诊操作失败</w:t>
            </w:r>
            <w:r w:rsidRPr="003F1661">
              <w:rPr>
                <w:rFonts w:hint="eastAsia"/>
                <w:color w:val="0000FF"/>
              </w:rPr>
              <w:t>! ---"</w:t>
            </w:r>
            <w:r w:rsidRPr="003F1661">
              <w:rPr>
                <w:rFonts w:hint="eastAsia"/>
                <w:b/>
                <w:color w:val="EE0000"/>
              </w:rPr>
              <w:t>;</w:t>
            </w:r>
          </w:p>
        </w:tc>
      </w:tr>
      <w:tr w:rsidR="00470224" w14:paraId="02595589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E9A7ED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DBE127" w14:textId="5F2ACE43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    </w:t>
            </w:r>
            <w:r w:rsidRPr="003F1661">
              <w:rPr>
                <w:b/>
                <w:color w:val="EE0000"/>
              </w:rPr>
              <w:t>}</w:t>
            </w:r>
          </w:p>
        </w:tc>
      </w:tr>
      <w:tr w:rsidR="00470224" w14:paraId="43A95240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F188B3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162C2B" w14:textId="0837C0B4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  <w:r w:rsidRPr="003F1661">
              <w:rPr>
                <w:b/>
                <w:color w:val="EE0000"/>
              </w:rPr>
              <w:t>}</w:t>
            </w:r>
          </w:p>
        </w:tc>
      </w:tr>
      <w:tr w:rsidR="00470224" w14:paraId="134767C7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7EEE1B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81452B" w14:textId="5DE85D21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</w:p>
        </w:tc>
      </w:tr>
      <w:tr w:rsidR="00470224" w14:paraId="2E1D3BBB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A05C4F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01EE3B" w14:textId="3649AD7B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        </w:t>
            </w:r>
            <w:proofErr w:type="spellStart"/>
            <w:r w:rsidRPr="00470224">
              <w:rPr>
                <w:rFonts w:hint="eastAsia"/>
              </w:rPr>
              <w:t>cout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>"\n\n</w:t>
            </w:r>
            <w:r w:rsidRPr="003F1661">
              <w:rPr>
                <w:rFonts w:hint="eastAsia"/>
                <w:color w:val="0000FF"/>
              </w:rPr>
              <w:t>按任意键继续</w:t>
            </w:r>
            <w:r w:rsidRPr="003F1661">
              <w:rPr>
                <w:rFonts w:hint="eastAsia"/>
                <w:color w:val="0000FF"/>
              </w:rPr>
              <w:t>...."</w:t>
            </w:r>
            <w:r w:rsidRPr="003F1661">
              <w:rPr>
                <w:rFonts w:hint="eastAsia"/>
                <w:b/>
                <w:color w:val="EE0000"/>
              </w:rPr>
              <w:t>;</w:t>
            </w:r>
          </w:p>
        </w:tc>
      </w:tr>
      <w:tr w:rsidR="00470224" w14:paraId="16B458A1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F233C1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B862D5" w14:textId="43911024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c</w:t>
            </w:r>
            <w:r w:rsidRPr="003F1661">
              <w:rPr>
                <w:b/>
                <w:color w:val="EE0000"/>
              </w:rPr>
              <w:t>=</w:t>
            </w:r>
            <w:proofErr w:type="spellStart"/>
            <w:r w:rsidRPr="00470224">
              <w:t>get</w:t>
            </w:r>
            <w:r w:rsidRPr="003F1661">
              <w:rPr>
                <w:b/>
                <w:color w:val="000000" w:themeColor="text1"/>
              </w:rPr>
              <w:t>char</w:t>
            </w:r>
            <w:proofErr w:type="spellEnd"/>
            <w:r w:rsidRPr="003F1661">
              <w:rPr>
                <w:b/>
                <w:color w:val="EE0000"/>
              </w:rPr>
              <w:t>();</w:t>
            </w:r>
          </w:p>
        </w:tc>
      </w:tr>
      <w:tr w:rsidR="00470224" w14:paraId="652E3C1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0345DA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9B8AF2" w14:textId="2F25015B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  <w:r w:rsidRPr="003F1661">
              <w:rPr>
                <w:b/>
                <w:color w:val="000000" w:themeColor="text1"/>
              </w:rPr>
              <w:t>break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7A99E843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5AE86F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93C930" w14:textId="39B1D674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</w:t>
            </w:r>
            <w:r w:rsidRPr="003F1661">
              <w:rPr>
                <w:b/>
                <w:color w:val="EE0000"/>
              </w:rPr>
              <w:t>}</w:t>
            </w:r>
          </w:p>
        </w:tc>
      </w:tr>
      <w:tr w:rsidR="00470224" w14:paraId="79FA832F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B210F3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4130D0" w14:textId="767CE42C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</w:t>
            </w:r>
          </w:p>
        </w:tc>
      </w:tr>
      <w:tr w:rsidR="00470224" w14:paraId="3B8D008D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8E63A9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923877" w14:textId="304A697E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    </w:t>
            </w:r>
            <w:r w:rsidRPr="003F1661">
              <w:rPr>
                <w:rFonts w:hint="eastAsia"/>
                <w:b/>
                <w:color w:val="000000" w:themeColor="text1"/>
              </w:rPr>
              <w:t>case</w:t>
            </w:r>
            <w:r w:rsidRPr="00470224">
              <w:rPr>
                <w:rFonts w:hint="eastAsia"/>
              </w:rPr>
              <w:t xml:space="preserve"> 3</w:t>
            </w:r>
            <w:r w:rsidRPr="003F1661">
              <w:rPr>
                <w:rFonts w:hint="eastAsia"/>
                <w:b/>
                <w:color w:val="EE0000"/>
              </w:rPr>
              <w:t>:</w:t>
            </w:r>
            <w:r w:rsidRPr="00470224">
              <w:rPr>
                <w:rFonts w:hint="eastAsia"/>
              </w:rPr>
              <w:t xml:space="preserve"> </w:t>
            </w:r>
            <w:r w:rsidRPr="003F1661">
              <w:rPr>
                <w:rFonts w:hint="eastAsia"/>
                <w:b/>
                <w:color w:val="EE0000"/>
              </w:rPr>
              <w:t>{</w:t>
            </w:r>
            <w:r w:rsidRPr="00470224">
              <w:rPr>
                <w:rFonts w:hint="eastAsia"/>
              </w:rPr>
              <w:t xml:space="preserve"> </w:t>
            </w:r>
            <w:r w:rsidRPr="003F1661">
              <w:rPr>
                <w:rFonts w:hint="eastAsia"/>
                <w:color w:val="83CAEB" w:themeColor="accent1" w:themeTint="66"/>
              </w:rPr>
              <w:t>//</w:t>
            </w:r>
            <w:r w:rsidRPr="00470224">
              <w:rPr>
                <w:rFonts w:hint="eastAsia"/>
              </w:rPr>
              <w:t xml:space="preserve">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>查看排队（遍历）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</w:p>
        </w:tc>
      </w:tr>
      <w:tr w:rsidR="00470224" w14:paraId="5597FBCF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5B2D50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E6214A" w14:textId="31BDC3D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  <w:r w:rsidRPr="003F1661">
              <w:rPr>
                <w:b/>
                <w:color w:val="000000" w:themeColor="text1"/>
              </w:rPr>
              <w:t>char</w:t>
            </w:r>
            <w:r w:rsidRPr="00470224">
              <w:t xml:space="preserve"> c</w:t>
            </w:r>
            <w:r w:rsidRPr="003F1661">
              <w:rPr>
                <w:b/>
                <w:color w:val="EE0000"/>
              </w:rPr>
              <w:t>=</w:t>
            </w:r>
            <w:r w:rsidRPr="00470224">
              <w:t>'N'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656E07AF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634E56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C0FB1A" w14:textId="580EEA5E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</w:p>
        </w:tc>
      </w:tr>
      <w:tr w:rsidR="00470224" w14:paraId="6A69729B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41F38C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2909CB" w14:textId="4F41FB21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  <w:r w:rsidRPr="003F1661">
              <w:rPr>
                <w:b/>
                <w:color w:val="000000" w:themeColor="text1"/>
              </w:rPr>
              <w:t>if</w:t>
            </w:r>
            <w:r w:rsidRPr="003F1661">
              <w:rPr>
                <w:b/>
                <w:color w:val="EE0000"/>
              </w:rPr>
              <w:t>(</w:t>
            </w:r>
            <w:proofErr w:type="spellStart"/>
            <w:r w:rsidRPr="00470224">
              <w:t>QueueEmpty</w:t>
            </w:r>
            <w:proofErr w:type="spellEnd"/>
            <w:r w:rsidRPr="003F1661">
              <w:rPr>
                <w:b/>
                <w:color w:val="EE0000"/>
              </w:rPr>
              <w:t>(</w:t>
            </w:r>
            <w:r w:rsidRPr="00470224">
              <w:t>Q</w:t>
            </w:r>
            <w:r w:rsidRPr="003F1661">
              <w:rPr>
                <w:b/>
                <w:color w:val="EE0000"/>
              </w:rPr>
              <w:t>))</w:t>
            </w:r>
            <w:r w:rsidRPr="00470224">
              <w:t xml:space="preserve"> </w:t>
            </w:r>
            <w:r w:rsidRPr="003F1661">
              <w:rPr>
                <w:b/>
                <w:color w:val="EE0000"/>
              </w:rPr>
              <w:t>{</w:t>
            </w:r>
          </w:p>
        </w:tc>
      </w:tr>
      <w:tr w:rsidR="00470224" w14:paraId="2AF7C7D0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BFDFA6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F39714" w14:textId="314BF8CE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            </w:t>
            </w:r>
            <w:proofErr w:type="spellStart"/>
            <w:r w:rsidRPr="00470224">
              <w:rPr>
                <w:rFonts w:hint="eastAsia"/>
              </w:rPr>
              <w:t>cout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 xml:space="preserve">"\n--- </w:t>
            </w:r>
            <w:r w:rsidRPr="003F1661">
              <w:rPr>
                <w:rFonts w:hint="eastAsia"/>
                <w:color w:val="0000FF"/>
              </w:rPr>
              <w:t>候诊队列为空</w:t>
            </w:r>
            <w:r w:rsidRPr="003F1661">
              <w:rPr>
                <w:rFonts w:hint="eastAsia"/>
                <w:color w:val="0000FF"/>
              </w:rPr>
              <w:t xml:space="preserve"> ---"</w:t>
            </w:r>
            <w:r w:rsidRPr="003F1661">
              <w:rPr>
                <w:rFonts w:hint="eastAsia"/>
                <w:b/>
                <w:color w:val="EE0000"/>
              </w:rPr>
              <w:t>;</w:t>
            </w:r>
          </w:p>
        </w:tc>
      </w:tr>
      <w:tr w:rsidR="00470224" w14:paraId="17C163BF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7586CD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C146AE" w14:textId="4A94CC2E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  <w:r w:rsidRPr="003F1661">
              <w:rPr>
                <w:b/>
                <w:color w:val="EE0000"/>
              </w:rPr>
              <w:t>}</w:t>
            </w:r>
            <w:r w:rsidRPr="00470224">
              <w:t xml:space="preserve"> </w:t>
            </w:r>
            <w:r w:rsidRPr="003F1661">
              <w:rPr>
                <w:b/>
                <w:color w:val="000000" w:themeColor="text1"/>
              </w:rPr>
              <w:t>else</w:t>
            </w:r>
            <w:r w:rsidRPr="00470224">
              <w:t xml:space="preserve"> </w:t>
            </w:r>
            <w:r w:rsidRPr="003F1661">
              <w:rPr>
                <w:b/>
                <w:color w:val="EE0000"/>
              </w:rPr>
              <w:t>{</w:t>
            </w:r>
          </w:p>
        </w:tc>
      </w:tr>
      <w:tr w:rsidR="00470224" w14:paraId="46AD871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618274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D655FC" w14:textId="4969D64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            </w:t>
            </w:r>
            <w:proofErr w:type="spellStart"/>
            <w:r w:rsidRPr="00470224">
              <w:rPr>
                <w:rFonts w:hint="eastAsia"/>
              </w:rPr>
              <w:t>cout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 xml:space="preserve">"\n--- </w:t>
            </w:r>
            <w:r w:rsidRPr="003F1661">
              <w:rPr>
                <w:rFonts w:hint="eastAsia"/>
                <w:color w:val="0000FF"/>
              </w:rPr>
              <w:t>当前候诊队列</w:t>
            </w:r>
            <w:r w:rsidRPr="003F1661">
              <w:rPr>
                <w:rFonts w:hint="eastAsia"/>
                <w:color w:val="0000FF"/>
              </w:rPr>
              <w:t xml:space="preserve"> ---"</w:t>
            </w:r>
            <w:r w:rsidRPr="003F1661">
              <w:rPr>
                <w:rFonts w:hint="eastAsia"/>
                <w:b/>
                <w:color w:val="EE0000"/>
              </w:rPr>
              <w:t>;</w:t>
            </w:r>
          </w:p>
        </w:tc>
      </w:tr>
      <w:tr w:rsidR="00470224" w14:paraId="004D4217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EC5F7D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181793" w14:textId="7C4E4C43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    </w:t>
            </w:r>
            <w:proofErr w:type="spellStart"/>
            <w:r w:rsidRPr="00470224">
              <w:t>ShowQueue</w:t>
            </w:r>
            <w:proofErr w:type="spellEnd"/>
            <w:r w:rsidRPr="003F1661">
              <w:rPr>
                <w:b/>
                <w:color w:val="EE0000"/>
              </w:rPr>
              <w:t>(</w:t>
            </w:r>
            <w:r w:rsidRPr="00470224">
              <w:t>Q</w:t>
            </w:r>
            <w:r w:rsidRPr="003F1661">
              <w:rPr>
                <w:b/>
                <w:color w:val="EE0000"/>
              </w:rPr>
              <w:t>);</w:t>
            </w:r>
          </w:p>
        </w:tc>
      </w:tr>
      <w:tr w:rsidR="00470224" w14:paraId="5136101D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1A5703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88F543" w14:textId="62D0AAD0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  <w:r w:rsidRPr="003F1661">
              <w:rPr>
                <w:b/>
                <w:color w:val="EE0000"/>
              </w:rPr>
              <w:t>}</w:t>
            </w:r>
          </w:p>
        </w:tc>
      </w:tr>
      <w:tr w:rsidR="00470224" w14:paraId="20B6A9FC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0029AE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4BF9AF" w14:textId="7A35CCCB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</w:p>
        </w:tc>
      </w:tr>
      <w:tr w:rsidR="00470224" w14:paraId="0E280498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817A67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4188C1" w14:textId="7CFE82C6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        </w:t>
            </w:r>
            <w:proofErr w:type="spellStart"/>
            <w:r w:rsidRPr="00470224">
              <w:rPr>
                <w:rFonts w:hint="eastAsia"/>
              </w:rPr>
              <w:t>cout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>"\n\n</w:t>
            </w:r>
            <w:r w:rsidRPr="003F1661">
              <w:rPr>
                <w:rFonts w:hint="eastAsia"/>
                <w:color w:val="0000FF"/>
              </w:rPr>
              <w:t>按任意键继续</w:t>
            </w:r>
            <w:r w:rsidRPr="003F1661">
              <w:rPr>
                <w:rFonts w:hint="eastAsia"/>
                <w:color w:val="0000FF"/>
              </w:rPr>
              <w:t>...."</w:t>
            </w:r>
            <w:r w:rsidRPr="003F1661">
              <w:rPr>
                <w:rFonts w:hint="eastAsia"/>
                <w:b/>
                <w:color w:val="EE0000"/>
              </w:rPr>
              <w:t>;</w:t>
            </w:r>
          </w:p>
        </w:tc>
      </w:tr>
      <w:tr w:rsidR="00470224" w14:paraId="0DA56B8B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6BD171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4E9B38" w14:textId="4AEBF006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c</w:t>
            </w:r>
            <w:r w:rsidRPr="003F1661">
              <w:rPr>
                <w:b/>
                <w:color w:val="EE0000"/>
              </w:rPr>
              <w:t>=</w:t>
            </w:r>
            <w:proofErr w:type="spellStart"/>
            <w:r w:rsidRPr="00470224">
              <w:t>get</w:t>
            </w:r>
            <w:r w:rsidRPr="003F1661">
              <w:rPr>
                <w:b/>
                <w:color w:val="000000" w:themeColor="text1"/>
              </w:rPr>
              <w:t>char</w:t>
            </w:r>
            <w:proofErr w:type="spellEnd"/>
            <w:r w:rsidRPr="003F1661">
              <w:rPr>
                <w:b/>
                <w:color w:val="EE0000"/>
              </w:rPr>
              <w:t>();</w:t>
            </w:r>
          </w:p>
        </w:tc>
      </w:tr>
      <w:tr w:rsidR="00470224" w14:paraId="7CE4D485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9A0A7A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90BE63" w14:textId="5863E70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  <w:r w:rsidRPr="003F1661">
              <w:rPr>
                <w:b/>
                <w:color w:val="000000" w:themeColor="text1"/>
              </w:rPr>
              <w:t>break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34AD1E3F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B02BD5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8E6B0A" w14:textId="0BA2D103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</w:t>
            </w:r>
            <w:r w:rsidRPr="003F1661">
              <w:rPr>
                <w:b/>
                <w:color w:val="EE0000"/>
              </w:rPr>
              <w:t>}</w:t>
            </w:r>
          </w:p>
        </w:tc>
      </w:tr>
      <w:tr w:rsidR="00470224" w14:paraId="64E709A9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133711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348534" w14:textId="00390EED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</w:t>
            </w:r>
          </w:p>
        </w:tc>
      </w:tr>
      <w:tr w:rsidR="00470224" w14:paraId="1DFE4C51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916762F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C0F184" w14:textId="27FE3B5E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</w:t>
            </w:r>
            <w:r w:rsidRPr="003F1661">
              <w:rPr>
                <w:b/>
                <w:color w:val="000000" w:themeColor="text1"/>
              </w:rPr>
              <w:t>default</w:t>
            </w:r>
            <w:r w:rsidRPr="003F1661">
              <w:rPr>
                <w:b/>
                <w:color w:val="EE0000"/>
              </w:rPr>
              <w:t>:</w:t>
            </w:r>
            <w:r w:rsidRPr="00470224">
              <w:t xml:space="preserve"> </w:t>
            </w:r>
            <w:r w:rsidRPr="003F1661">
              <w:rPr>
                <w:b/>
                <w:color w:val="EE0000"/>
              </w:rPr>
              <w:t>{</w:t>
            </w:r>
          </w:p>
        </w:tc>
      </w:tr>
      <w:tr w:rsidR="00470224" w14:paraId="19082B73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BD9759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63F704" w14:textId="5F385180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  <w:r w:rsidRPr="003F1661">
              <w:rPr>
                <w:b/>
                <w:color w:val="000000" w:themeColor="text1"/>
              </w:rPr>
              <w:t>char</w:t>
            </w:r>
            <w:r w:rsidRPr="00470224">
              <w:t xml:space="preserve"> c</w:t>
            </w:r>
            <w:r w:rsidRPr="003F1661">
              <w:rPr>
                <w:b/>
                <w:color w:val="EE0000"/>
              </w:rPr>
              <w:t>=</w:t>
            </w:r>
            <w:r w:rsidRPr="00470224">
              <w:t>'N'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4EB9F5FE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FDD35C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A24EE8" w14:textId="0E9B8740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        </w:t>
            </w:r>
            <w:proofErr w:type="spellStart"/>
            <w:r w:rsidRPr="00470224">
              <w:rPr>
                <w:rFonts w:hint="eastAsia"/>
              </w:rPr>
              <w:t>cout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 xml:space="preserve">"\n--- </w:t>
            </w:r>
            <w:r w:rsidRPr="003F1661">
              <w:rPr>
                <w:rFonts w:hint="eastAsia"/>
                <w:color w:val="0000FF"/>
              </w:rPr>
              <w:t>输入错误</w:t>
            </w:r>
            <w:r w:rsidRPr="003F1661">
              <w:rPr>
                <w:rFonts w:hint="eastAsia"/>
                <w:color w:val="0000FF"/>
              </w:rPr>
              <w:t>! ---\n"</w:t>
            </w:r>
            <w:r w:rsidRPr="003F1661">
              <w:rPr>
                <w:rFonts w:hint="eastAsia"/>
                <w:b/>
                <w:color w:val="EE0000"/>
              </w:rPr>
              <w:t>;</w:t>
            </w:r>
          </w:p>
        </w:tc>
      </w:tr>
      <w:tr w:rsidR="00470224" w14:paraId="2CDB223D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880D47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721D4E" w14:textId="7FA05D5D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        </w:t>
            </w:r>
            <w:proofErr w:type="spellStart"/>
            <w:r w:rsidRPr="00470224">
              <w:rPr>
                <w:rFonts w:hint="eastAsia"/>
              </w:rPr>
              <w:t>cout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>"\n\n</w:t>
            </w:r>
            <w:r w:rsidRPr="003F1661">
              <w:rPr>
                <w:rFonts w:hint="eastAsia"/>
                <w:color w:val="0000FF"/>
              </w:rPr>
              <w:t>按任意键继续</w:t>
            </w:r>
            <w:r w:rsidRPr="003F1661">
              <w:rPr>
                <w:rFonts w:hint="eastAsia"/>
                <w:color w:val="0000FF"/>
              </w:rPr>
              <w:t>...."</w:t>
            </w:r>
            <w:r w:rsidRPr="003F1661">
              <w:rPr>
                <w:rFonts w:hint="eastAsia"/>
                <w:b/>
                <w:color w:val="EE0000"/>
              </w:rPr>
              <w:t>;</w:t>
            </w:r>
          </w:p>
        </w:tc>
      </w:tr>
      <w:tr w:rsidR="00470224" w14:paraId="70AF1DA3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E71BC62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54EA58" w14:textId="462AC50D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c</w:t>
            </w:r>
            <w:r w:rsidRPr="003F1661">
              <w:rPr>
                <w:b/>
                <w:color w:val="EE0000"/>
              </w:rPr>
              <w:t>=</w:t>
            </w:r>
            <w:proofErr w:type="spellStart"/>
            <w:r w:rsidRPr="00470224">
              <w:t>get</w:t>
            </w:r>
            <w:r w:rsidRPr="003F1661">
              <w:rPr>
                <w:b/>
                <w:color w:val="000000" w:themeColor="text1"/>
              </w:rPr>
              <w:t>char</w:t>
            </w:r>
            <w:proofErr w:type="spellEnd"/>
            <w:r w:rsidRPr="003F1661">
              <w:rPr>
                <w:b/>
                <w:color w:val="EE0000"/>
              </w:rPr>
              <w:t>();</w:t>
            </w:r>
          </w:p>
        </w:tc>
      </w:tr>
      <w:tr w:rsidR="00470224" w14:paraId="20DFDB1E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61BEE7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E575A9" w14:textId="71D65EC2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    </w:t>
            </w:r>
            <w:r w:rsidRPr="003F1661">
              <w:rPr>
                <w:b/>
                <w:color w:val="000000" w:themeColor="text1"/>
              </w:rPr>
              <w:t>break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2DB76E1F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3B0003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7C4032" w14:textId="47FE2CEA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</w:t>
            </w:r>
            <w:r w:rsidRPr="003F1661">
              <w:rPr>
                <w:b/>
                <w:color w:val="EE0000"/>
              </w:rPr>
              <w:t>}</w:t>
            </w:r>
          </w:p>
        </w:tc>
      </w:tr>
      <w:tr w:rsidR="00470224" w14:paraId="5AE32503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B3DA6C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CF46FC" w14:textId="7D0DF155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</w:t>
            </w:r>
            <w:r w:rsidRPr="003F1661">
              <w:rPr>
                <w:b/>
                <w:color w:val="EE0000"/>
              </w:rPr>
              <w:t>}</w:t>
            </w:r>
          </w:p>
        </w:tc>
      </w:tr>
      <w:tr w:rsidR="00470224" w14:paraId="5D726D07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545BC5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5177EB" w14:textId="1AF0526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r w:rsidRPr="003F1661">
              <w:rPr>
                <w:b/>
                <w:color w:val="EE0000"/>
              </w:rPr>
              <w:t>}</w:t>
            </w:r>
            <w:r w:rsidRPr="00470224">
              <w:t xml:space="preserve"> while </w:t>
            </w:r>
            <w:r w:rsidRPr="003F1661">
              <w:rPr>
                <w:b/>
                <w:color w:val="EE0000"/>
              </w:rPr>
              <w:t>(</w:t>
            </w:r>
            <w:r w:rsidRPr="00470224">
              <w:t>choice</w:t>
            </w:r>
            <w:r w:rsidRPr="003F1661">
              <w:rPr>
                <w:b/>
                <w:color w:val="EE0000"/>
              </w:rPr>
              <w:t>);</w:t>
            </w:r>
          </w:p>
        </w:tc>
      </w:tr>
      <w:tr w:rsidR="00470224" w14:paraId="386F7B63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4C8B5B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8B0C9B" w14:textId="1095EB19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</w:p>
        </w:tc>
      </w:tr>
      <w:tr w:rsidR="00470224" w14:paraId="45459B6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44784A7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B8A95A" w14:textId="6268E1F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r w:rsidRPr="003F1661">
              <w:rPr>
                <w:b/>
                <w:color w:val="000000" w:themeColor="text1"/>
              </w:rPr>
              <w:t>return</w:t>
            </w:r>
            <w:r w:rsidRPr="00470224">
              <w:t xml:space="preserve"> 0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21631B7A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15864B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CD9F40" w14:textId="6CB1B04C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EE0000"/>
              </w:rPr>
              <w:t>}</w:t>
            </w:r>
          </w:p>
        </w:tc>
      </w:tr>
      <w:tr w:rsidR="00470224" w14:paraId="1D46D65F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574D8F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470992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6C06963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7EAED9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06981E" w14:textId="77C53F34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color w:val="83CAEB" w:themeColor="accent1" w:themeTint="66"/>
              </w:rPr>
              <w:t>////////////////////////////////////////////////////////////////////////////////////////////////////////////</w:t>
            </w:r>
          </w:p>
        </w:tc>
      </w:tr>
      <w:tr w:rsidR="00470224" w14:paraId="37A6245A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EE75F7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3057D3" w14:textId="6516A7CC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rFonts w:hint="eastAsia"/>
                <w:color w:val="83CAEB" w:themeColor="accent1" w:themeTint="66"/>
              </w:rPr>
              <w:t>//</w:t>
            </w:r>
            <w:r w:rsidRPr="00470224">
              <w:rPr>
                <w:rFonts w:hint="eastAsia"/>
              </w:rPr>
              <w:t xml:space="preserve">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>控制面板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</w:p>
        </w:tc>
      </w:tr>
      <w:tr w:rsidR="00470224" w14:paraId="147E2A63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928AD6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E4F455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035277C0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2FD4FE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0AE079" w14:textId="31302B55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000000" w:themeColor="text1"/>
              </w:rPr>
              <w:t>void</w:t>
            </w:r>
            <w:r w:rsidRPr="00470224">
              <w:t xml:space="preserve"> Menu</w:t>
            </w:r>
            <w:r w:rsidRPr="003F1661">
              <w:rPr>
                <w:b/>
                <w:color w:val="EE0000"/>
              </w:rPr>
              <w:t>()</w:t>
            </w:r>
          </w:p>
        </w:tc>
      </w:tr>
      <w:tr w:rsidR="00470224" w14:paraId="581D3966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5D55938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CC992E" w14:textId="1FFB16C6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EE0000"/>
              </w:rPr>
              <w:t>{</w:t>
            </w:r>
          </w:p>
        </w:tc>
      </w:tr>
      <w:tr w:rsidR="00470224" w14:paraId="5D4D8423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33AE96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BDA41B" w14:textId="7EA57AEC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system</w:t>
            </w:r>
            <w:r w:rsidRPr="003F1661">
              <w:rPr>
                <w:b/>
                <w:color w:val="EE0000"/>
              </w:rPr>
              <w:t>(</w:t>
            </w:r>
            <w:r w:rsidRPr="003F1661">
              <w:rPr>
                <w:color w:val="0000FF"/>
              </w:rPr>
              <w:t>"</w:t>
            </w:r>
            <w:proofErr w:type="spellStart"/>
            <w:r w:rsidRPr="003F1661">
              <w:rPr>
                <w:color w:val="0000FF"/>
              </w:rPr>
              <w:t>cls</w:t>
            </w:r>
            <w:proofErr w:type="spellEnd"/>
            <w:r w:rsidRPr="003F1661">
              <w:rPr>
                <w:color w:val="0000FF"/>
              </w:rPr>
              <w:t>"</w:t>
            </w:r>
            <w:r w:rsidRPr="003F1661">
              <w:rPr>
                <w:b/>
                <w:color w:val="EE0000"/>
              </w:rPr>
              <w:t>);</w:t>
            </w:r>
          </w:p>
        </w:tc>
      </w:tr>
      <w:tr w:rsidR="00470224" w14:paraId="139E8AE3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48283C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3C47E3" w14:textId="2D69BD80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</w:t>
            </w:r>
            <w:proofErr w:type="spellStart"/>
            <w:r w:rsidRPr="00470224">
              <w:rPr>
                <w:rFonts w:hint="eastAsia"/>
              </w:rPr>
              <w:t>cout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>"*******</w:t>
            </w:r>
            <w:r w:rsidRPr="003F1661">
              <w:rPr>
                <w:rFonts w:hint="eastAsia"/>
                <w:color w:val="0000FF"/>
              </w:rPr>
              <w:t>医院看病模拟系统</w:t>
            </w:r>
            <w:r w:rsidRPr="003F1661">
              <w:rPr>
                <w:rFonts w:hint="eastAsia"/>
                <w:color w:val="0000FF"/>
              </w:rPr>
              <w:t>*******\n"</w:t>
            </w:r>
            <w:r w:rsidRPr="003F1661">
              <w:rPr>
                <w:rFonts w:hint="eastAsia"/>
                <w:b/>
                <w:color w:val="EE0000"/>
              </w:rPr>
              <w:t>;</w:t>
            </w:r>
          </w:p>
        </w:tc>
      </w:tr>
      <w:tr w:rsidR="00470224" w14:paraId="1A69DE3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CE47CD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A55991" w14:textId="4C97A473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proofErr w:type="spellStart"/>
            <w:r w:rsidRPr="00470224">
              <w:t>cout</w:t>
            </w:r>
            <w:proofErr w:type="spellEnd"/>
            <w:r w:rsidRPr="003F1661">
              <w:rPr>
                <w:b/>
                <w:color w:val="EE0000"/>
              </w:rPr>
              <w:t>&lt;&lt;</w:t>
            </w:r>
            <w:r w:rsidRPr="003F1661">
              <w:rPr>
                <w:color w:val="0000FF"/>
              </w:rPr>
              <w:t>"------------------------------\n"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204C9D56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769C8F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6106BF" w14:textId="708CBE85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</w:t>
            </w:r>
            <w:proofErr w:type="spellStart"/>
            <w:r w:rsidRPr="00470224">
              <w:rPr>
                <w:rFonts w:hint="eastAsia"/>
              </w:rPr>
              <w:t>cout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 xml:space="preserve">"         1 </w:t>
            </w:r>
            <w:r w:rsidRPr="003F1661">
              <w:rPr>
                <w:rFonts w:hint="eastAsia"/>
                <w:color w:val="0000FF"/>
              </w:rPr>
              <w:t>候诊（入队</w:t>
            </w:r>
            <w:r w:rsidRPr="003F1661">
              <w:rPr>
                <w:rFonts w:hint="eastAsia"/>
                <w:color w:val="0000FF"/>
              </w:rPr>
              <w:t>)        \n"</w:t>
            </w:r>
            <w:r w:rsidRPr="003F1661">
              <w:rPr>
                <w:rFonts w:hint="eastAsia"/>
                <w:b/>
                <w:color w:val="EE0000"/>
              </w:rPr>
              <w:t>;</w:t>
            </w:r>
          </w:p>
        </w:tc>
      </w:tr>
      <w:tr w:rsidR="00470224" w14:paraId="1DD2DE0D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C674F8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821E57" w14:textId="6275DFFD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</w:t>
            </w:r>
            <w:proofErr w:type="spellStart"/>
            <w:r w:rsidRPr="00470224">
              <w:rPr>
                <w:rFonts w:hint="eastAsia"/>
              </w:rPr>
              <w:t>cout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 xml:space="preserve">"         2 </w:t>
            </w:r>
            <w:r w:rsidRPr="003F1661">
              <w:rPr>
                <w:rFonts w:hint="eastAsia"/>
                <w:color w:val="0000FF"/>
              </w:rPr>
              <w:t>就诊（出队）</w:t>
            </w:r>
            <w:r w:rsidRPr="003F1661">
              <w:rPr>
                <w:rFonts w:hint="eastAsia"/>
                <w:color w:val="0000FF"/>
              </w:rPr>
              <w:t xml:space="preserve">       \n"</w:t>
            </w:r>
            <w:r w:rsidRPr="003F1661">
              <w:rPr>
                <w:rFonts w:hint="eastAsia"/>
                <w:b/>
                <w:color w:val="EE0000"/>
              </w:rPr>
              <w:t>;</w:t>
            </w:r>
          </w:p>
        </w:tc>
      </w:tr>
      <w:tr w:rsidR="00470224" w14:paraId="68C60AD0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9C6297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7EFD3D" w14:textId="5F1EC77F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</w:t>
            </w:r>
            <w:proofErr w:type="spellStart"/>
            <w:r w:rsidRPr="00470224">
              <w:rPr>
                <w:rFonts w:hint="eastAsia"/>
              </w:rPr>
              <w:t>cout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 xml:space="preserve">"         3 </w:t>
            </w:r>
            <w:r w:rsidRPr="003F1661">
              <w:rPr>
                <w:rFonts w:hint="eastAsia"/>
                <w:color w:val="0000FF"/>
              </w:rPr>
              <w:t>查看排队（遍历）</w:t>
            </w:r>
            <w:r w:rsidRPr="003F1661">
              <w:rPr>
                <w:rFonts w:hint="eastAsia"/>
                <w:color w:val="0000FF"/>
              </w:rPr>
              <w:t xml:space="preserve">   \n"</w:t>
            </w:r>
            <w:r w:rsidRPr="003F1661">
              <w:rPr>
                <w:rFonts w:hint="eastAsia"/>
                <w:b/>
                <w:color w:val="EE0000"/>
              </w:rPr>
              <w:t>;</w:t>
            </w:r>
          </w:p>
        </w:tc>
      </w:tr>
      <w:tr w:rsidR="00470224" w14:paraId="69CB7498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46E969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75585C" w14:textId="3AD84421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</w:t>
            </w:r>
            <w:proofErr w:type="spellStart"/>
            <w:r w:rsidRPr="00470224">
              <w:rPr>
                <w:rFonts w:hint="eastAsia"/>
              </w:rPr>
              <w:t>cout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 xml:space="preserve">"         0 </w:t>
            </w:r>
            <w:r w:rsidRPr="003F1661">
              <w:rPr>
                <w:rFonts w:hint="eastAsia"/>
                <w:color w:val="0000FF"/>
              </w:rPr>
              <w:t>下班（退出程序）</w:t>
            </w:r>
            <w:r w:rsidRPr="003F1661">
              <w:rPr>
                <w:rFonts w:hint="eastAsia"/>
                <w:color w:val="0000FF"/>
              </w:rPr>
              <w:t xml:space="preserve">   \n"</w:t>
            </w:r>
            <w:r w:rsidRPr="003F1661">
              <w:rPr>
                <w:rFonts w:hint="eastAsia"/>
                <w:b/>
                <w:color w:val="EE0000"/>
              </w:rPr>
              <w:t>;</w:t>
            </w:r>
          </w:p>
        </w:tc>
      </w:tr>
      <w:tr w:rsidR="00470224" w14:paraId="714B0A61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DAF347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B3EAFE" w14:textId="15BA7C89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proofErr w:type="spellStart"/>
            <w:r w:rsidRPr="00470224">
              <w:t>cout</w:t>
            </w:r>
            <w:proofErr w:type="spellEnd"/>
            <w:r w:rsidRPr="003F1661">
              <w:rPr>
                <w:b/>
                <w:color w:val="EE0000"/>
              </w:rPr>
              <w:t>&lt;&lt;</w:t>
            </w:r>
            <w:r w:rsidRPr="003F1661">
              <w:rPr>
                <w:color w:val="0000FF"/>
              </w:rPr>
              <w:t>"------------------------------\n"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65CE0E75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175D1D3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FF723A" w14:textId="2E483F61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</w:t>
            </w:r>
            <w:proofErr w:type="spellStart"/>
            <w:r w:rsidRPr="00470224">
              <w:rPr>
                <w:rFonts w:hint="eastAsia"/>
              </w:rPr>
              <w:t>cout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>"</w:t>
            </w:r>
            <w:r w:rsidRPr="003F1661">
              <w:rPr>
                <w:rFonts w:hint="eastAsia"/>
                <w:color w:val="0000FF"/>
              </w:rPr>
              <w:t>请选择：</w:t>
            </w:r>
            <w:r w:rsidRPr="003F1661">
              <w:rPr>
                <w:rFonts w:hint="eastAsia"/>
                <w:color w:val="0000FF"/>
              </w:rPr>
              <w:t>"</w:t>
            </w:r>
            <w:r w:rsidRPr="003F1661">
              <w:rPr>
                <w:rFonts w:hint="eastAsia"/>
                <w:b/>
                <w:color w:val="EE0000"/>
              </w:rPr>
              <w:t>;</w:t>
            </w:r>
          </w:p>
        </w:tc>
      </w:tr>
      <w:tr w:rsidR="00470224" w14:paraId="6C7ACBAD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3AE14B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E1E0D2" w14:textId="24B43B24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EE0000"/>
              </w:rPr>
              <w:t>}</w:t>
            </w:r>
          </w:p>
        </w:tc>
      </w:tr>
      <w:tr w:rsidR="00470224" w14:paraId="4CB488DB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993343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504D5C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7C662243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CC7C65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CCF1D4" w14:textId="314D91D2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color w:val="83CAEB" w:themeColor="accent1" w:themeTint="66"/>
              </w:rPr>
              <w:t>////////////////////////////////////////////////////////////////////////////////////////////////////////////</w:t>
            </w:r>
          </w:p>
        </w:tc>
      </w:tr>
      <w:tr w:rsidR="00470224" w14:paraId="3BBEF906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CDD4BD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673DE9" w14:textId="07DFF28B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rFonts w:hint="eastAsia"/>
                <w:color w:val="83CAEB" w:themeColor="accent1" w:themeTint="66"/>
              </w:rPr>
              <w:t>//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>顺序队列初始化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</w:p>
        </w:tc>
      </w:tr>
      <w:tr w:rsidR="00470224" w14:paraId="5751206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8CFE40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02A3C2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53E5D183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7CFC46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E6EB83" w14:textId="35687C63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000000" w:themeColor="text1"/>
              </w:rPr>
              <w:t>void</w:t>
            </w:r>
            <w:r w:rsidRPr="00470224">
              <w:t xml:space="preserve"> </w:t>
            </w:r>
            <w:proofErr w:type="spellStart"/>
            <w:r w:rsidRPr="00470224">
              <w:t>InitQueue</w:t>
            </w:r>
            <w:proofErr w:type="spellEnd"/>
            <w:r w:rsidRPr="003F1661">
              <w:rPr>
                <w:b/>
                <w:color w:val="EE0000"/>
              </w:rPr>
              <w:t>(</w:t>
            </w:r>
            <w:proofErr w:type="spellStart"/>
            <w:r w:rsidRPr="00470224">
              <w:t>SqQueue</w:t>
            </w:r>
            <w:proofErr w:type="spellEnd"/>
            <w:r w:rsidRPr="00470224">
              <w:t xml:space="preserve"> </w:t>
            </w:r>
            <w:r w:rsidRPr="003F1661">
              <w:rPr>
                <w:b/>
                <w:color w:val="EE0000"/>
              </w:rPr>
              <w:t>*</w:t>
            </w:r>
            <w:r w:rsidRPr="004B229C">
              <w:rPr>
                <w:b/>
                <w:color w:val="EE0000"/>
              </w:rPr>
              <w:t>&amp;</w:t>
            </w:r>
            <w:r w:rsidRPr="00470224">
              <w:t>Q</w:t>
            </w:r>
            <w:r w:rsidRPr="003F1661">
              <w:rPr>
                <w:b/>
                <w:color w:val="EE0000"/>
              </w:rPr>
              <w:t>)</w:t>
            </w:r>
          </w:p>
        </w:tc>
      </w:tr>
      <w:tr w:rsidR="00470224" w14:paraId="12CADAFA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81279F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D9C797" w14:textId="0478BD28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EE0000"/>
              </w:rPr>
              <w:t>{</w:t>
            </w:r>
          </w:p>
        </w:tc>
      </w:tr>
      <w:tr w:rsidR="00470224" w14:paraId="0EB1EC3A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F521AA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193FD1" w14:textId="26FD5D2F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Q</w:t>
            </w:r>
            <w:r w:rsidRPr="003F1661">
              <w:rPr>
                <w:b/>
                <w:color w:val="EE0000"/>
              </w:rPr>
              <w:t>=(</w:t>
            </w:r>
            <w:proofErr w:type="spellStart"/>
            <w:r w:rsidRPr="00470224">
              <w:t>SqQueue</w:t>
            </w:r>
            <w:proofErr w:type="spellEnd"/>
            <w:r w:rsidRPr="00470224">
              <w:t xml:space="preserve"> </w:t>
            </w:r>
            <w:r w:rsidRPr="003F1661">
              <w:rPr>
                <w:b/>
                <w:color w:val="EE0000"/>
              </w:rPr>
              <w:t>*)</w:t>
            </w:r>
            <w:r w:rsidRPr="00470224">
              <w:t>malloc</w:t>
            </w:r>
            <w:r w:rsidRPr="003F1661">
              <w:rPr>
                <w:b/>
                <w:color w:val="EE0000"/>
              </w:rPr>
              <w:t>(</w:t>
            </w:r>
            <w:proofErr w:type="spellStart"/>
            <w:r w:rsidRPr="00470224">
              <w:t>sizeof</w:t>
            </w:r>
            <w:proofErr w:type="spellEnd"/>
            <w:r w:rsidRPr="003F1661">
              <w:rPr>
                <w:b/>
                <w:color w:val="EE0000"/>
              </w:rPr>
              <w:t>(</w:t>
            </w:r>
            <w:proofErr w:type="spellStart"/>
            <w:r w:rsidRPr="00470224">
              <w:t>SqQueue</w:t>
            </w:r>
            <w:proofErr w:type="spellEnd"/>
            <w:r w:rsidRPr="003F1661">
              <w:rPr>
                <w:b/>
                <w:color w:val="EE0000"/>
              </w:rPr>
              <w:t>));</w:t>
            </w:r>
          </w:p>
        </w:tc>
      </w:tr>
      <w:tr w:rsidR="00470224" w14:paraId="281D1497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5037F4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7F639B" w14:textId="60EC89A5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Q</w:t>
            </w:r>
            <w:r w:rsidRPr="003F1661">
              <w:rPr>
                <w:b/>
                <w:color w:val="EE0000"/>
              </w:rPr>
              <w:t>-&gt;</w:t>
            </w:r>
            <w:r w:rsidRPr="00470224">
              <w:t>front</w:t>
            </w:r>
            <w:r w:rsidRPr="003F1661">
              <w:rPr>
                <w:b/>
                <w:color w:val="EE0000"/>
              </w:rPr>
              <w:t>=</w:t>
            </w:r>
            <w:r w:rsidRPr="00470224">
              <w:t>Q</w:t>
            </w:r>
            <w:r w:rsidRPr="003F1661">
              <w:rPr>
                <w:b/>
                <w:color w:val="EE0000"/>
              </w:rPr>
              <w:t>-&gt;</w:t>
            </w:r>
            <w:r w:rsidRPr="00470224">
              <w:t>rear</w:t>
            </w:r>
            <w:r w:rsidRPr="003F1661">
              <w:rPr>
                <w:b/>
                <w:color w:val="EE0000"/>
              </w:rPr>
              <w:t>=</w:t>
            </w:r>
            <w:r w:rsidRPr="00470224">
              <w:t>0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3738F4C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9C06C8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BD036A" w14:textId="6D697A45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EE0000"/>
              </w:rPr>
              <w:t>}</w:t>
            </w:r>
          </w:p>
        </w:tc>
      </w:tr>
      <w:tr w:rsidR="00470224" w14:paraId="19D38AC0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B59EC5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98DFEF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2342C8FD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30716E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7C7289" w14:textId="0284A886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color w:val="83CAEB" w:themeColor="accent1" w:themeTint="66"/>
              </w:rPr>
              <w:t>////////////////////////////////////////////////////////////////////////////////////////////////////////////</w:t>
            </w:r>
          </w:p>
        </w:tc>
      </w:tr>
      <w:tr w:rsidR="00470224" w14:paraId="29C5DEB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B21E8C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4ADB24" w14:textId="3641CF1B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rFonts w:hint="eastAsia"/>
                <w:color w:val="83CAEB" w:themeColor="accent1" w:themeTint="66"/>
              </w:rPr>
              <w:t>//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>顺序队列入队操作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</w:p>
        </w:tc>
      </w:tr>
      <w:tr w:rsidR="00470224" w14:paraId="46E8B69B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61069C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476B35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4EB0B2C0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2B9FEE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A352EB" w14:textId="15B32205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000000" w:themeColor="text1"/>
              </w:rPr>
              <w:t>bool</w:t>
            </w:r>
            <w:r w:rsidRPr="00470224">
              <w:t xml:space="preserve"> </w:t>
            </w:r>
            <w:proofErr w:type="spellStart"/>
            <w:r w:rsidRPr="00470224">
              <w:t>EnQueue</w:t>
            </w:r>
            <w:proofErr w:type="spellEnd"/>
            <w:r w:rsidRPr="003F1661">
              <w:rPr>
                <w:b/>
                <w:color w:val="EE0000"/>
              </w:rPr>
              <w:t>(</w:t>
            </w:r>
            <w:proofErr w:type="spellStart"/>
            <w:r w:rsidRPr="00470224">
              <w:t>SqQueue</w:t>
            </w:r>
            <w:proofErr w:type="spellEnd"/>
            <w:r w:rsidRPr="00470224">
              <w:t xml:space="preserve"> </w:t>
            </w:r>
            <w:r w:rsidRPr="003F1661">
              <w:rPr>
                <w:b/>
                <w:color w:val="EE0000"/>
              </w:rPr>
              <w:t>*</w:t>
            </w:r>
            <w:r w:rsidRPr="004B229C">
              <w:rPr>
                <w:b/>
                <w:color w:val="EE0000"/>
              </w:rPr>
              <w:t>&amp;</w:t>
            </w:r>
            <w:r w:rsidRPr="00470224">
              <w:t xml:space="preserve">Q, </w:t>
            </w:r>
            <w:proofErr w:type="spellStart"/>
            <w:r w:rsidRPr="00470224">
              <w:t>ElemType</w:t>
            </w:r>
            <w:proofErr w:type="spellEnd"/>
            <w:r w:rsidRPr="00470224">
              <w:t xml:space="preserve"> e</w:t>
            </w:r>
            <w:r w:rsidRPr="003F1661">
              <w:rPr>
                <w:b/>
                <w:color w:val="EE0000"/>
              </w:rPr>
              <w:t>)</w:t>
            </w:r>
          </w:p>
        </w:tc>
      </w:tr>
      <w:tr w:rsidR="00470224" w14:paraId="09959AC6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DEFE75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D4B0F5" w14:textId="142CD0D1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EE0000"/>
              </w:rPr>
              <w:t>{</w:t>
            </w:r>
          </w:p>
        </w:tc>
      </w:tr>
      <w:tr w:rsidR="00470224" w14:paraId="4C694A9A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EDE5FB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9C7CB7" w14:textId="1653A1D8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</w:t>
            </w:r>
            <w:r w:rsidRPr="003F1661">
              <w:rPr>
                <w:rFonts w:hint="eastAsia"/>
                <w:b/>
                <w:color w:val="000000" w:themeColor="text1"/>
              </w:rPr>
              <w:t>if</w:t>
            </w:r>
            <w:r w:rsidRPr="00470224">
              <w:rPr>
                <w:rFonts w:hint="eastAsia"/>
              </w:rPr>
              <w:t xml:space="preserve"> </w:t>
            </w:r>
            <w:r w:rsidRPr="003F1661">
              <w:rPr>
                <w:rFonts w:hint="eastAsia"/>
                <w:b/>
                <w:color w:val="EE0000"/>
              </w:rPr>
              <w:t>((</w:t>
            </w:r>
            <w:r w:rsidRPr="00470224">
              <w:rPr>
                <w:rFonts w:hint="eastAsia"/>
              </w:rPr>
              <w:t>Q</w:t>
            </w:r>
            <w:r w:rsidRPr="003F1661">
              <w:rPr>
                <w:rFonts w:hint="eastAsia"/>
                <w:b/>
                <w:color w:val="EE0000"/>
              </w:rPr>
              <w:t>-&gt;</w:t>
            </w:r>
            <w:r w:rsidRPr="00470224">
              <w:rPr>
                <w:rFonts w:hint="eastAsia"/>
              </w:rPr>
              <w:t>rear</w:t>
            </w:r>
            <w:r w:rsidRPr="003F1661">
              <w:rPr>
                <w:rFonts w:hint="eastAsia"/>
                <w:b/>
                <w:color w:val="EE0000"/>
              </w:rPr>
              <w:t>+</w:t>
            </w:r>
            <w:r w:rsidRPr="00470224">
              <w:rPr>
                <w:rFonts w:hint="eastAsia"/>
              </w:rPr>
              <w:t>1</w:t>
            </w:r>
            <w:r w:rsidRPr="003F1661">
              <w:rPr>
                <w:rFonts w:hint="eastAsia"/>
                <w:b/>
                <w:color w:val="EE0000"/>
              </w:rPr>
              <w:t>)%</w:t>
            </w:r>
            <w:proofErr w:type="spellStart"/>
            <w:r w:rsidRPr="00470224">
              <w:rPr>
                <w:rFonts w:hint="eastAsia"/>
              </w:rPr>
              <w:t>MaxSize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==</w:t>
            </w:r>
            <w:r w:rsidRPr="00470224">
              <w:rPr>
                <w:rFonts w:hint="eastAsia"/>
              </w:rPr>
              <w:t>Q</w:t>
            </w:r>
            <w:r w:rsidRPr="003F1661">
              <w:rPr>
                <w:rFonts w:hint="eastAsia"/>
                <w:b/>
                <w:color w:val="EE0000"/>
              </w:rPr>
              <w:t>-&gt;</w:t>
            </w:r>
            <w:r w:rsidRPr="00470224">
              <w:rPr>
                <w:rFonts w:hint="eastAsia"/>
              </w:rPr>
              <w:t>front</w:t>
            </w:r>
            <w:r w:rsidRPr="003F1661">
              <w:rPr>
                <w:rFonts w:hint="eastAsia"/>
                <w:b/>
                <w:color w:val="EE0000"/>
              </w:rPr>
              <w:t>)</w:t>
            </w:r>
            <w:r w:rsidRPr="004B229C">
              <w:rPr>
                <w:rFonts w:hint="eastAsia"/>
                <w:color w:val="A5C9EB" w:themeColor="text2" w:themeTint="40"/>
              </w:rPr>
              <w:t xml:space="preserve"> // </w:t>
            </w:r>
            <w:proofErr w:type="gramStart"/>
            <w:r w:rsidRPr="004B229C">
              <w:rPr>
                <w:rFonts w:hint="eastAsia"/>
                <w:color w:val="A5C9EB" w:themeColor="text2" w:themeTint="40"/>
              </w:rPr>
              <w:t>队满</w:t>
            </w:r>
            <w:proofErr w:type="gramEnd"/>
          </w:p>
        </w:tc>
      </w:tr>
      <w:tr w:rsidR="00470224" w14:paraId="74754B7C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6DA277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FE9A60" w14:textId="21748CA0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</w:t>
            </w:r>
            <w:r w:rsidRPr="003F1661">
              <w:rPr>
                <w:b/>
                <w:color w:val="000000" w:themeColor="text1"/>
              </w:rPr>
              <w:t>return</w:t>
            </w:r>
            <w:r w:rsidRPr="00470224">
              <w:t xml:space="preserve"> </w:t>
            </w:r>
            <w:r w:rsidRPr="003F1661">
              <w:rPr>
                <w:b/>
                <w:color w:val="000000" w:themeColor="text1"/>
              </w:rPr>
              <w:t>false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138594E8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0492AC7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FAF494" w14:textId="0F438F99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</w:p>
        </w:tc>
      </w:tr>
      <w:tr w:rsidR="00470224" w14:paraId="5BF6A52C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BB387C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72D8DF" w14:textId="2DE8A046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Q</w:t>
            </w:r>
            <w:r w:rsidRPr="003F1661">
              <w:rPr>
                <w:b/>
                <w:color w:val="EE0000"/>
              </w:rPr>
              <w:t>-&gt;</w:t>
            </w:r>
            <w:r w:rsidRPr="00470224">
              <w:t>rear</w:t>
            </w:r>
            <w:r w:rsidRPr="003F1661">
              <w:rPr>
                <w:b/>
                <w:color w:val="EE0000"/>
              </w:rPr>
              <w:t>=(</w:t>
            </w:r>
            <w:r w:rsidRPr="00470224">
              <w:t>Q</w:t>
            </w:r>
            <w:r w:rsidRPr="003F1661">
              <w:rPr>
                <w:b/>
                <w:color w:val="EE0000"/>
              </w:rPr>
              <w:t>-&gt;</w:t>
            </w:r>
            <w:r w:rsidRPr="00470224">
              <w:t>rear</w:t>
            </w:r>
            <w:r w:rsidRPr="003F1661">
              <w:rPr>
                <w:b/>
                <w:color w:val="EE0000"/>
              </w:rPr>
              <w:t>+</w:t>
            </w:r>
            <w:r w:rsidRPr="00470224">
              <w:t>1</w:t>
            </w:r>
            <w:r w:rsidRPr="003F1661">
              <w:rPr>
                <w:b/>
                <w:color w:val="EE0000"/>
              </w:rPr>
              <w:t>)%</w:t>
            </w:r>
            <w:proofErr w:type="spellStart"/>
            <w:r w:rsidRPr="00470224">
              <w:t>MaxSize</w:t>
            </w:r>
            <w:proofErr w:type="spellEnd"/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0B6A4C65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043BC9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765A12" w14:textId="5059600A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proofErr w:type="spellStart"/>
            <w:r w:rsidRPr="00470224">
              <w:t>strcpy</w:t>
            </w:r>
            <w:proofErr w:type="spellEnd"/>
            <w:r w:rsidRPr="003F1661">
              <w:rPr>
                <w:b/>
                <w:color w:val="EE0000"/>
              </w:rPr>
              <w:t>(</w:t>
            </w:r>
            <w:r w:rsidRPr="00470224">
              <w:t>Q</w:t>
            </w:r>
            <w:r w:rsidRPr="003F1661">
              <w:rPr>
                <w:b/>
                <w:color w:val="EE0000"/>
              </w:rPr>
              <w:t>-&gt;</w:t>
            </w:r>
            <w:r w:rsidRPr="00470224">
              <w:t>data</w:t>
            </w:r>
            <w:r w:rsidRPr="003F1661">
              <w:rPr>
                <w:b/>
                <w:color w:val="EE0000"/>
              </w:rPr>
              <w:t>[</w:t>
            </w:r>
            <w:r w:rsidRPr="00470224">
              <w:t>Q</w:t>
            </w:r>
            <w:r w:rsidRPr="003F1661">
              <w:rPr>
                <w:b/>
                <w:color w:val="EE0000"/>
              </w:rPr>
              <w:t>-&gt;</w:t>
            </w:r>
            <w:r w:rsidRPr="00470224">
              <w:t>rear</w:t>
            </w:r>
            <w:r w:rsidRPr="003F1661">
              <w:rPr>
                <w:b/>
                <w:color w:val="EE0000"/>
              </w:rPr>
              <w:t>].</w:t>
            </w:r>
            <w:r w:rsidRPr="00470224">
              <w:t>name, e</w:t>
            </w:r>
            <w:r w:rsidRPr="003F1661">
              <w:rPr>
                <w:b/>
                <w:color w:val="EE0000"/>
              </w:rPr>
              <w:t>.</w:t>
            </w:r>
            <w:r w:rsidRPr="00470224">
              <w:t>name</w:t>
            </w:r>
            <w:r w:rsidRPr="003F1661">
              <w:rPr>
                <w:b/>
                <w:color w:val="EE0000"/>
              </w:rPr>
              <w:t>);</w:t>
            </w:r>
          </w:p>
        </w:tc>
      </w:tr>
      <w:tr w:rsidR="00470224" w14:paraId="5E27D075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ADD169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4794E5" w14:textId="0FC64BD5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Q</w:t>
            </w:r>
            <w:r w:rsidRPr="003F1661">
              <w:rPr>
                <w:b/>
                <w:color w:val="EE0000"/>
              </w:rPr>
              <w:t>-&gt;</w:t>
            </w:r>
            <w:r w:rsidRPr="00470224">
              <w:t>data</w:t>
            </w:r>
            <w:r w:rsidRPr="003F1661">
              <w:rPr>
                <w:b/>
                <w:color w:val="EE0000"/>
              </w:rPr>
              <w:t>[</w:t>
            </w:r>
            <w:r w:rsidRPr="00470224">
              <w:t>Q</w:t>
            </w:r>
            <w:r w:rsidRPr="003F1661">
              <w:rPr>
                <w:b/>
                <w:color w:val="EE0000"/>
              </w:rPr>
              <w:t>-&gt;</w:t>
            </w:r>
            <w:r w:rsidRPr="00470224">
              <w:t>rear</w:t>
            </w:r>
            <w:r w:rsidRPr="003F1661">
              <w:rPr>
                <w:b/>
                <w:color w:val="EE0000"/>
              </w:rPr>
              <w:t>].</w:t>
            </w:r>
            <w:r w:rsidRPr="00470224">
              <w:t>num</w:t>
            </w:r>
            <w:r w:rsidRPr="003F1661">
              <w:rPr>
                <w:b/>
                <w:color w:val="EE0000"/>
              </w:rPr>
              <w:t>=</w:t>
            </w:r>
            <w:proofErr w:type="spellStart"/>
            <w:r w:rsidRPr="00470224">
              <w:t>e</w:t>
            </w:r>
            <w:r w:rsidRPr="003F1661">
              <w:rPr>
                <w:b/>
                <w:color w:val="EE0000"/>
              </w:rPr>
              <w:t>.</w:t>
            </w:r>
            <w:r w:rsidRPr="00470224">
              <w:t>num</w:t>
            </w:r>
            <w:proofErr w:type="spellEnd"/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78537D95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1AB5408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C36DAE" w14:textId="4557E8F2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r w:rsidRPr="003F1661">
              <w:rPr>
                <w:b/>
                <w:color w:val="000000" w:themeColor="text1"/>
              </w:rPr>
              <w:t>return</w:t>
            </w:r>
            <w:r w:rsidRPr="00470224">
              <w:t xml:space="preserve"> </w:t>
            </w:r>
            <w:r w:rsidRPr="003F1661">
              <w:rPr>
                <w:b/>
                <w:color w:val="000000" w:themeColor="text1"/>
              </w:rPr>
              <w:t>true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00B558E6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019760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1917DC" w14:textId="5890591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EE0000"/>
              </w:rPr>
              <w:t>}</w:t>
            </w:r>
          </w:p>
        </w:tc>
      </w:tr>
      <w:tr w:rsidR="00470224" w14:paraId="7CDCD2B2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FD064E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E79F73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2A0631E0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69068A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2CAD6F" w14:textId="34B6A4A4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color w:val="83CAEB" w:themeColor="accent1" w:themeTint="66"/>
              </w:rPr>
              <w:t>////////////////////////////////////////////////////////////////////////////////////////////////////////////</w:t>
            </w:r>
          </w:p>
        </w:tc>
      </w:tr>
      <w:tr w:rsidR="00470224" w14:paraId="47496E22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C56208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4E8B79" w14:textId="5DD706E3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rFonts w:hint="eastAsia"/>
                <w:color w:val="83CAEB" w:themeColor="accent1" w:themeTint="66"/>
              </w:rPr>
              <w:t>//</w:t>
            </w:r>
            <w:r w:rsidRPr="00470224">
              <w:rPr>
                <w:rFonts w:hint="eastAsia"/>
              </w:rPr>
              <w:t xml:space="preserve">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>顺序队列出队操作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</w:p>
        </w:tc>
      </w:tr>
      <w:tr w:rsidR="00470224" w14:paraId="49B648AD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4F0F51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0B75E2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23D6F45D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756AF7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954DD0" w14:textId="1D300E1B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000000" w:themeColor="text1"/>
              </w:rPr>
              <w:t>bool</w:t>
            </w:r>
            <w:r w:rsidRPr="00470224">
              <w:t xml:space="preserve"> </w:t>
            </w:r>
            <w:proofErr w:type="spellStart"/>
            <w:r w:rsidRPr="00470224">
              <w:t>DeQueue</w:t>
            </w:r>
            <w:proofErr w:type="spellEnd"/>
            <w:r w:rsidRPr="003F1661">
              <w:rPr>
                <w:b/>
                <w:color w:val="EE0000"/>
              </w:rPr>
              <w:t>(</w:t>
            </w:r>
            <w:proofErr w:type="spellStart"/>
            <w:r w:rsidRPr="00470224">
              <w:t>SqQueue</w:t>
            </w:r>
            <w:proofErr w:type="spellEnd"/>
            <w:r w:rsidRPr="00470224">
              <w:t xml:space="preserve"> </w:t>
            </w:r>
            <w:r w:rsidRPr="003F1661">
              <w:rPr>
                <w:b/>
                <w:color w:val="EE0000"/>
              </w:rPr>
              <w:t>*</w:t>
            </w:r>
            <w:r w:rsidRPr="004B229C">
              <w:rPr>
                <w:b/>
                <w:color w:val="EE0000"/>
              </w:rPr>
              <w:t>&amp;</w:t>
            </w:r>
            <w:r w:rsidRPr="00470224">
              <w:t xml:space="preserve">Q, </w:t>
            </w:r>
            <w:proofErr w:type="spellStart"/>
            <w:r w:rsidRPr="00470224">
              <w:t>ElemType</w:t>
            </w:r>
            <w:proofErr w:type="spellEnd"/>
            <w:r w:rsidRPr="00470224">
              <w:t xml:space="preserve"> </w:t>
            </w:r>
            <w:r w:rsidRPr="004B229C">
              <w:rPr>
                <w:b/>
                <w:color w:val="EE0000"/>
              </w:rPr>
              <w:t>&amp;</w:t>
            </w:r>
            <w:r w:rsidRPr="00470224">
              <w:t>e</w:t>
            </w:r>
            <w:r w:rsidRPr="003F1661">
              <w:rPr>
                <w:b/>
                <w:color w:val="EE0000"/>
              </w:rPr>
              <w:t>)</w:t>
            </w:r>
          </w:p>
        </w:tc>
      </w:tr>
      <w:tr w:rsidR="00470224" w14:paraId="19B418E6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13B071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64B658" w14:textId="5799DAE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EE0000"/>
              </w:rPr>
              <w:t>{</w:t>
            </w:r>
          </w:p>
        </w:tc>
      </w:tr>
      <w:tr w:rsidR="00470224" w14:paraId="4C94D142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16624C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C5AD44" w14:textId="446FB97E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</w:t>
            </w:r>
            <w:r w:rsidRPr="003F1661">
              <w:rPr>
                <w:rFonts w:hint="eastAsia"/>
                <w:b/>
                <w:color w:val="000000" w:themeColor="text1"/>
              </w:rPr>
              <w:t>if</w:t>
            </w:r>
            <w:r w:rsidRPr="00470224">
              <w:rPr>
                <w:rFonts w:hint="eastAsia"/>
              </w:rPr>
              <w:t xml:space="preserve"> </w:t>
            </w:r>
            <w:r w:rsidRPr="003F1661">
              <w:rPr>
                <w:rFonts w:hint="eastAsia"/>
                <w:b/>
                <w:color w:val="EE0000"/>
              </w:rPr>
              <w:t>(</w:t>
            </w:r>
            <w:r w:rsidRPr="00470224">
              <w:rPr>
                <w:rFonts w:hint="eastAsia"/>
              </w:rPr>
              <w:t>Q</w:t>
            </w:r>
            <w:r w:rsidRPr="003F1661">
              <w:rPr>
                <w:rFonts w:hint="eastAsia"/>
                <w:b/>
                <w:color w:val="EE0000"/>
              </w:rPr>
              <w:t>-&gt;</w:t>
            </w:r>
            <w:r w:rsidRPr="00470224">
              <w:rPr>
                <w:rFonts w:hint="eastAsia"/>
              </w:rPr>
              <w:t>front</w:t>
            </w:r>
            <w:r w:rsidRPr="003F1661">
              <w:rPr>
                <w:rFonts w:hint="eastAsia"/>
                <w:b/>
                <w:color w:val="EE0000"/>
              </w:rPr>
              <w:t>==</w:t>
            </w:r>
            <w:r w:rsidRPr="00470224">
              <w:rPr>
                <w:rFonts w:hint="eastAsia"/>
              </w:rPr>
              <w:t>Q</w:t>
            </w:r>
            <w:r w:rsidRPr="003F1661">
              <w:rPr>
                <w:rFonts w:hint="eastAsia"/>
                <w:b/>
                <w:color w:val="EE0000"/>
              </w:rPr>
              <w:t>-&gt;</w:t>
            </w:r>
            <w:r w:rsidRPr="00470224">
              <w:rPr>
                <w:rFonts w:hint="eastAsia"/>
              </w:rPr>
              <w:t>rear</w:t>
            </w:r>
            <w:r w:rsidRPr="003F1661">
              <w:rPr>
                <w:rFonts w:hint="eastAsia"/>
                <w:b/>
                <w:color w:val="EE0000"/>
              </w:rPr>
              <w:t>)</w:t>
            </w:r>
            <w:r w:rsidRPr="00470224">
              <w:rPr>
                <w:rFonts w:hint="eastAsia"/>
              </w:rPr>
              <w:t xml:space="preserve"> </w:t>
            </w:r>
            <w:r w:rsidRPr="003F1661">
              <w:rPr>
                <w:rFonts w:hint="eastAsia"/>
                <w:color w:val="83CAEB" w:themeColor="accent1" w:themeTint="66"/>
              </w:rPr>
              <w:t>//</w:t>
            </w:r>
            <w:r w:rsidRPr="00470224">
              <w:rPr>
                <w:rFonts w:hint="eastAsia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>队空</w:t>
            </w:r>
          </w:p>
        </w:tc>
      </w:tr>
      <w:tr w:rsidR="00470224" w14:paraId="0C4EEB85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AED3D8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01BA24" w14:textId="0D2BEDFE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</w:t>
            </w:r>
            <w:r w:rsidRPr="003F1661">
              <w:rPr>
                <w:b/>
                <w:color w:val="000000" w:themeColor="text1"/>
              </w:rPr>
              <w:t>return</w:t>
            </w:r>
            <w:r w:rsidRPr="00470224">
              <w:t xml:space="preserve"> </w:t>
            </w:r>
            <w:r w:rsidRPr="003F1661">
              <w:rPr>
                <w:b/>
                <w:color w:val="000000" w:themeColor="text1"/>
              </w:rPr>
              <w:t>false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418A6917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FFF3F4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3EB3F4" w14:textId="6955ED3B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</w:p>
        </w:tc>
      </w:tr>
      <w:tr w:rsidR="00470224" w14:paraId="54007C3E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87745F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8817A8" w14:textId="207AE6F9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Q</w:t>
            </w:r>
            <w:r w:rsidRPr="003F1661">
              <w:rPr>
                <w:b/>
                <w:color w:val="EE0000"/>
              </w:rPr>
              <w:t>-&gt;</w:t>
            </w:r>
            <w:r w:rsidRPr="00470224">
              <w:t>front</w:t>
            </w:r>
            <w:r w:rsidRPr="003F1661">
              <w:rPr>
                <w:b/>
                <w:color w:val="EE0000"/>
              </w:rPr>
              <w:t>=(</w:t>
            </w:r>
            <w:r w:rsidRPr="00470224">
              <w:t>Q</w:t>
            </w:r>
            <w:r w:rsidRPr="003F1661">
              <w:rPr>
                <w:b/>
                <w:color w:val="EE0000"/>
              </w:rPr>
              <w:t>-&gt;</w:t>
            </w:r>
            <w:r w:rsidRPr="00470224">
              <w:t>front</w:t>
            </w:r>
            <w:r w:rsidRPr="003F1661">
              <w:rPr>
                <w:b/>
                <w:color w:val="EE0000"/>
              </w:rPr>
              <w:t>+</w:t>
            </w:r>
            <w:r w:rsidRPr="00470224">
              <w:t>1</w:t>
            </w:r>
            <w:r w:rsidRPr="003F1661">
              <w:rPr>
                <w:b/>
                <w:color w:val="EE0000"/>
              </w:rPr>
              <w:t>)%</w:t>
            </w:r>
            <w:proofErr w:type="spellStart"/>
            <w:r w:rsidRPr="00470224">
              <w:t>MaxSize</w:t>
            </w:r>
            <w:proofErr w:type="spellEnd"/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1AC45399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60A454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8D10A5" w14:textId="25FB9F92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proofErr w:type="spellStart"/>
            <w:r w:rsidRPr="00470224">
              <w:t>strcpy</w:t>
            </w:r>
            <w:proofErr w:type="spellEnd"/>
            <w:r w:rsidRPr="003F1661">
              <w:rPr>
                <w:b/>
                <w:color w:val="EE0000"/>
              </w:rPr>
              <w:t>(</w:t>
            </w:r>
            <w:r w:rsidRPr="00470224">
              <w:t>e</w:t>
            </w:r>
            <w:r w:rsidRPr="003F1661">
              <w:rPr>
                <w:b/>
                <w:color w:val="EE0000"/>
              </w:rPr>
              <w:t>.</w:t>
            </w:r>
            <w:r w:rsidRPr="00470224">
              <w:t>name, Q</w:t>
            </w:r>
            <w:r w:rsidRPr="003F1661">
              <w:rPr>
                <w:b/>
                <w:color w:val="EE0000"/>
              </w:rPr>
              <w:t>-&gt;</w:t>
            </w:r>
            <w:r w:rsidRPr="00470224">
              <w:t>data</w:t>
            </w:r>
            <w:r w:rsidRPr="003F1661">
              <w:rPr>
                <w:b/>
                <w:color w:val="EE0000"/>
              </w:rPr>
              <w:t>[</w:t>
            </w:r>
            <w:r w:rsidRPr="00470224">
              <w:t>Q</w:t>
            </w:r>
            <w:r w:rsidRPr="003F1661">
              <w:rPr>
                <w:b/>
                <w:color w:val="EE0000"/>
              </w:rPr>
              <w:t>-&gt;</w:t>
            </w:r>
            <w:r w:rsidRPr="00470224">
              <w:t>front</w:t>
            </w:r>
            <w:r w:rsidRPr="003F1661">
              <w:rPr>
                <w:b/>
                <w:color w:val="EE0000"/>
              </w:rPr>
              <w:t>].</w:t>
            </w:r>
            <w:r w:rsidRPr="00470224">
              <w:t>name</w:t>
            </w:r>
            <w:r w:rsidRPr="003F1661">
              <w:rPr>
                <w:b/>
                <w:color w:val="EE0000"/>
              </w:rPr>
              <w:t>);</w:t>
            </w:r>
          </w:p>
        </w:tc>
      </w:tr>
      <w:tr w:rsidR="00470224" w14:paraId="50612B42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6BC2C9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1C6527" w14:textId="412577F6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proofErr w:type="spellStart"/>
            <w:r w:rsidRPr="00470224">
              <w:t>e</w:t>
            </w:r>
            <w:r w:rsidRPr="003F1661">
              <w:rPr>
                <w:b/>
                <w:color w:val="EE0000"/>
              </w:rPr>
              <w:t>.</w:t>
            </w:r>
            <w:r w:rsidRPr="00470224">
              <w:t>num</w:t>
            </w:r>
            <w:proofErr w:type="spellEnd"/>
            <w:r w:rsidRPr="003F1661">
              <w:rPr>
                <w:b/>
                <w:color w:val="EE0000"/>
              </w:rPr>
              <w:t>=</w:t>
            </w:r>
            <w:r w:rsidRPr="00470224">
              <w:t>Q</w:t>
            </w:r>
            <w:r w:rsidRPr="003F1661">
              <w:rPr>
                <w:b/>
                <w:color w:val="EE0000"/>
              </w:rPr>
              <w:t>-&gt;</w:t>
            </w:r>
            <w:r w:rsidRPr="00470224">
              <w:t>data</w:t>
            </w:r>
            <w:r w:rsidRPr="003F1661">
              <w:rPr>
                <w:b/>
                <w:color w:val="EE0000"/>
              </w:rPr>
              <w:t>[</w:t>
            </w:r>
            <w:r w:rsidRPr="00470224">
              <w:t>Q</w:t>
            </w:r>
            <w:r w:rsidRPr="003F1661">
              <w:rPr>
                <w:b/>
                <w:color w:val="EE0000"/>
              </w:rPr>
              <w:t>-&gt;</w:t>
            </w:r>
            <w:r w:rsidRPr="00470224">
              <w:t>front</w:t>
            </w:r>
            <w:r w:rsidRPr="003F1661">
              <w:rPr>
                <w:b/>
                <w:color w:val="EE0000"/>
              </w:rPr>
              <w:t>].</w:t>
            </w:r>
            <w:r w:rsidRPr="00470224">
              <w:t>num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3063A377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4AA3C9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7A06CC" w14:textId="5577DCA0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r w:rsidRPr="003F1661">
              <w:rPr>
                <w:b/>
                <w:color w:val="000000" w:themeColor="text1"/>
              </w:rPr>
              <w:t>return</w:t>
            </w:r>
            <w:r w:rsidRPr="00470224">
              <w:t xml:space="preserve"> </w:t>
            </w:r>
            <w:r w:rsidRPr="003F1661">
              <w:rPr>
                <w:b/>
                <w:color w:val="000000" w:themeColor="text1"/>
              </w:rPr>
              <w:t>true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0F852018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89DF1A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409AF2" w14:textId="7257D22B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EE0000"/>
              </w:rPr>
              <w:t>}</w:t>
            </w:r>
          </w:p>
        </w:tc>
      </w:tr>
      <w:tr w:rsidR="00470224" w14:paraId="44FBC2B7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959B02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687274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0C5498AF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99EC35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0797BB" w14:textId="2E26B8FA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color w:val="83CAEB" w:themeColor="accent1" w:themeTint="66"/>
              </w:rPr>
              <w:t>////////////////////////////////////////////////////////////////////////////////////////////////////////////</w:t>
            </w:r>
          </w:p>
        </w:tc>
      </w:tr>
      <w:tr w:rsidR="00470224" w14:paraId="0BC95BE2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4F0536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87AB74" w14:textId="1E932451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rFonts w:hint="eastAsia"/>
                <w:color w:val="83CAEB" w:themeColor="accent1" w:themeTint="66"/>
              </w:rPr>
              <w:t>/</w:t>
            </w:r>
            <w:r w:rsidRPr="004B229C">
              <w:rPr>
                <w:rFonts w:hint="eastAsia"/>
                <w:color w:val="A5C9EB" w:themeColor="text2" w:themeTint="40"/>
              </w:rPr>
              <w:t xml:space="preserve">/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>判断队列是否为空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</w:p>
        </w:tc>
      </w:tr>
      <w:tr w:rsidR="00470224" w14:paraId="1BFAA641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A4DCEF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BCAB0A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05D48B62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39B5DC9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69BF16" w14:textId="0DE4F492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000000" w:themeColor="text1"/>
              </w:rPr>
              <w:t>bool</w:t>
            </w:r>
            <w:r w:rsidRPr="00470224">
              <w:t xml:space="preserve"> </w:t>
            </w:r>
            <w:proofErr w:type="spellStart"/>
            <w:r w:rsidRPr="00470224">
              <w:t>QueueEmpty</w:t>
            </w:r>
            <w:proofErr w:type="spellEnd"/>
            <w:r w:rsidRPr="003F1661">
              <w:rPr>
                <w:b/>
                <w:color w:val="EE0000"/>
              </w:rPr>
              <w:t>(</w:t>
            </w:r>
            <w:proofErr w:type="spellStart"/>
            <w:r w:rsidRPr="00470224">
              <w:t>SqQueue</w:t>
            </w:r>
            <w:proofErr w:type="spellEnd"/>
            <w:r w:rsidRPr="00470224">
              <w:t xml:space="preserve"> </w:t>
            </w:r>
            <w:r w:rsidRPr="003F1661">
              <w:rPr>
                <w:b/>
                <w:color w:val="EE0000"/>
              </w:rPr>
              <w:t>*</w:t>
            </w:r>
            <w:r w:rsidRPr="00470224">
              <w:t>Q</w:t>
            </w:r>
            <w:r w:rsidRPr="003F1661">
              <w:rPr>
                <w:b/>
                <w:color w:val="EE0000"/>
              </w:rPr>
              <w:t>)</w:t>
            </w:r>
          </w:p>
        </w:tc>
      </w:tr>
      <w:tr w:rsidR="00470224" w14:paraId="0AF5F105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EBF6A8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625223" w14:textId="238740E9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EE0000"/>
              </w:rPr>
              <w:t>{</w:t>
            </w:r>
          </w:p>
        </w:tc>
      </w:tr>
      <w:tr w:rsidR="00470224" w14:paraId="34FB6B69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8C0F83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3BC4D7" w14:textId="16D1E325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r w:rsidRPr="003F1661">
              <w:rPr>
                <w:b/>
                <w:color w:val="000000" w:themeColor="text1"/>
              </w:rPr>
              <w:t>return</w:t>
            </w:r>
            <w:r w:rsidRPr="00470224">
              <w:t xml:space="preserve"> </w:t>
            </w:r>
            <w:r w:rsidRPr="003F1661">
              <w:rPr>
                <w:b/>
                <w:color w:val="EE0000"/>
              </w:rPr>
              <w:t>(</w:t>
            </w:r>
            <w:r w:rsidRPr="00470224">
              <w:t>Q</w:t>
            </w:r>
            <w:r w:rsidRPr="003F1661">
              <w:rPr>
                <w:b/>
                <w:color w:val="EE0000"/>
              </w:rPr>
              <w:t>-&gt;</w:t>
            </w:r>
            <w:r w:rsidRPr="00470224">
              <w:t>front</w:t>
            </w:r>
            <w:r w:rsidRPr="003F1661">
              <w:rPr>
                <w:b/>
                <w:color w:val="EE0000"/>
              </w:rPr>
              <w:t>==</w:t>
            </w:r>
            <w:r w:rsidRPr="00470224">
              <w:t>Q</w:t>
            </w:r>
            <w:r w:rsidRPr="003F1661">
              <w:rPr>
                <w:b/>
                <w:color w:val="EE0000"/>
              </w:rPr>
              <w:t>-&gt;</w:t>
            </w:r>
            <w:r w:rsidRPr="00470224">
              <w:t>rear</w:t>
            </w:r>
            <w:r w:rsidRPr="003F1661">
              <w:rPr>
                <w:b/>
                <w:color w:val="EE0000"/>
              </w:rPr>
              <w:t>);</w:t>
            </w:r>
          </w:p>
        </w:tc>
      </w:tr>
      <w:tr w:rsidR="00470224" w14:paraId="55901B43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3D4EB6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016BC4" w14:textId="0D03B446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EE0000"/>
              </w:rPr>
              <w:t>}</w:t>
            </w:r>
          </w:p>
        </w:tc>
      </w:tr>
      <w:tr w:rsidR="00470224" w14:paraId="31118851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7A8C488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88898C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0584116E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F9650F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A6A13B" w14:textId="62278CE3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color w:val="83CAEB" w:themeColor="accent1" w:themeTint="66"/>
              </w:rPr>
              <w:t>////////////////////////////////////////////////////////////////////////////////////////////////////////////</w:t>
            </w:r>
          </w:p>
        </w:tc>
      </w:tr>
      <w:tr w:rsidR="00470224" w14:paraId="627F94D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D634E7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B85AC8" w14:textId="2254C7CB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rFonts w:hint="eastAsia"/>
                <w:color w:val="83CAEB" w:themeColor="accent1" w:themeTint="66"/>
              </w:rPr>
              <w:t>//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>判断队列是否为满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</w:p>
        </w:tc>
      </w:tr>
      <w:tr w:rsidR="00470224" w14:paraId="271DDC2F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D75648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15F9D3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23D6FB4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4AF039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EE8E53" w14:textId="29817CBB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000000" w:themeColor="text1"/>
              </w:rPr>
              <w:t>bool</w:t>
            </w:r>
            <w:r w:rsidRPr="00470224">
              <w:t xml:space="preserve"> </w:t>
            </w:r>
            <w:proofErr w:type="spellStart"/>
            <w:r w:rsidRPr="00470224">
              <w:t>QueueFull</w:t>
            </w:r>
            <w:proofErr w:type="spellEnd"/>
            <w:r w:rsidRPr="003F1661">
              <w:rPr>
                <w:b/>
                <w:color w:val="EE0000"/>
              </w:rPr>
              <w:t>(</w:t>
            </w:r>
            <w:proofErr w:type="spellStart"/>
            <w:r w:rsidRPr="00470224">
              <w:t>SqQueue</w:t>
            </w:r>
            <w:proofErr w:type="spellEnd"/>
            <w:r w:rsidRPr="00470224">
              <w:t xml:space="preserve"> </w:t>
            </w:r>
            <w:r w:rsidRPr="003F1661">
              <w:rPr>
                <w:b/>
                <w:color w:val="EE0000"/>
              </w:rPr>
              <w:t>*</w:t>
            </w:r>
            <w:r w:rsidRPr="00470224">
              <w:t>Q</w:t>
            </w:r>
            <w:r w:rsidRPr="003F1661">
              <w:rPr>
                <w:b/>
                <w:color w:val="EE0000"/>
              </w:rPr>
              <w:t>)</w:t>
            </w:r>
          </w:p>
        </w:tc>
      </w:tr>
      <w:tr w:rsidR="00470224" w14:paraId="05D2FD1A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3A155F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529962" w14:textId="679ADE6F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EE0000"/>
              </w:rPr>
              <w:t>{</w:t>
            </w:r>
          </w:p>
        </w:tc>
      </w:tr>
      <w:tr w:rsidR="00470224" w14:paraId="5435DDC1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90B194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F940BF" w14:textId="3B54339F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r w:rsidRPr="003F1661">
              <w:rPr>
                <w:b/>
                <w:color w:val="000000" w:themeColor="text1"/>
              </w:rPr>
              <w:t>return</w:t>
            </w:r>
            <w:r w:rsidRPr="00470224">
              <w:t xml:space="preserve"> </w:t>
            </w:r>
            <w:r w:rsidRPr="003F1661">
              <w:rPr>
                <w:b/>
                <w:color w:val="EE0000"/>
              </w:rPr>
              <w:t>((</w:t>
            </w:r>
            <w:r w:rsidRPr="00470224">
              <w:t>Q</w:t>
            </w:r>
            <w:r w:rsidRPr="003F1661">
              <w:rPr>
                <w:b/>
                <w:color w:val="EE0000"/>
              </w:rPr>
              <w:t>-&gt;</w:t>
            </w:r>
            <w:r w:rsidRPr="00470224">
              <w:t>rear</w:t>
            </w:r>
            <w:r w:rsidRPr="003F1661">
              <w:rPr>
                <w:b/>
                <w:color w:val="EE0000"/>
              </w:rPr>
              <w:t>+</w:t>
            </w:r>
            <w:r w:rsidRPr="00470224">
              <w:t>1</w:t>
            </w:r>
            <w:r w:rsidRPr="003F1661">
              <w:rPr>
                <w:b/>
                <w:color w:val="EE0000"/>
              </w:rPr>
              <w:t>)%</w:t>
            </w:r>
            <w:proofErr w:type="spellStart"/>
            <w:r w:rsidRPr="00470224">
              <w:t>MaxSize</w:t>
            </w:r>
            <w:proofErr w:type="spellEnd"/>
            <w:r w:rsidRPr="003F1661">
              <w:rPr>
                <w:b/>
                <w:color w:val="EE0000"/>
              </w:rPr>
              <w:t>==</w:t>
            </w:r>
            <w:r w:rsidRPr="00470224">
              <w:t>Q</w:t>
            </w:r>
            <w:r w:rsidRPr="003F1661">
              <w:rPr>
                <w:b/>
                <w:color w:val="EE0000"/>
              </w:rPr>
              <w:t>-&gt;</w:t>
            </w:r>
            <w:r w:rsidRPr="00470224">
              <w:t>front</w:t>
            </w:r>
            <w:r w:rsidRPr="003F1661">
              <w:rPr>
                <w:b/>
                <w:color w:val="EE0000"/>
              </w:rPr>
              <w:t>);</w:t>
            </w:r>
          </w:p>
        </w:tc>
      </w:tr>
      <w:tr w:rsidR="00470224" w14:paraId="4F3B9383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F9836C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3375D1" w14:textId="284D38CC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EE0000"/>
              </w:rPr>
              <w:t>}</w:t>
            </w:r>
          </w:p>
        </w:tc>
      </w:tr>
      <w:tr w:rsidR="00470224" w14:paraId="6D14C2FC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672719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53B35C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20D02FBB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7A9395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7C9E43" w14:textId="3588C260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color w:val="83CAEB" w:themeColor="accent1" w:themeTint="66"/>
              </w:rPr>
              <w:t>////////////////////////////////////////////////////////////////////////////////////////////////////////////</w:t>
            </w:r>
          </w:p>
        </w:tc>
      </w:tr>
      <w:tr w:rsidR="00470224" w14:paraId="78EC27C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E206EB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3066FF" w14:textId="5A95B5AA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rFonts w:hint="eastAsia"/>
                <w:color w:val="83CAEB" w:themeColor="accent1" w:themeTint="66"/>
              </w:rPr>
              <w:t>//</w:t>
            </w:r>
            <w:r w:rsidRPr="00470224">
              <w:rPr>
                <w:rFonts w:hint="eastAsia"/>
              </w:rPr>
              <w:t xml:space="preserve">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>遍历队列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</w:p>
        </w:tc>
      </w:tr>
      <w:tr w:rsidR="00470224" w14:paraId="7F62CCC0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23BCDF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116BD6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15BED170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D68E43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1C74F0" w14:textId="3C671DF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000000" w:themeColor="text1"/>
              </w:rPr>
              <w:t>void</w:t>
            </w:r>
            <w:r w:rsidRPr="00470224">
              <w:t xml:space="preserve"> </w:t>
            </w:r>
            <w:proofErr w:type="spellStart"/>
            <w:r w:rsidRPr="00470224">
              <w:t>ShowQueue</w:t>
            </w:r>
            <w:proofErr w:type="spellEnd"/>
            <w:r w:rsidRPr="003F1661">
              <w:rPr>
                <w:b/>
                <w:color w:val="EE0000"/>
              </w:rPr>
              <w:t>(</w:t>
            </w:r>
            <w:proofErr w:type="spellStart"/>
            <w:r w:rsidRPr="00470224">
              <w:t>SqQueue</w:t>
            </w:r>
            <w:proofErr w:type="spellEnd"/>
            <w:r w:rsidRPr="00470224">
              <w:t xml:space="preserve"> </w:t>
            </w:r>
            <w:r w:rsidRPr="003F1661">
              <w:rPr>
                <w:b/>
                <w:color w:val="EE0000"/>
              </w:rPr>
              <w:t>*</w:t>
            </w:r>
            <w:r w:rsidRPr="00470224">
              <w:t>Q</w:t>
            </w:r>
            <w:r w:rsidRPr="003F1661">
              <w:rPr>
                <w:b/>
                <w:color w:val="EE0000"/>
              </w:rPr>
              <w:t>)</w:t>
            </w:r>
          </w:p>
        </w:tc>
      </w:tr>
      <w:tr w:rsidR="00470224" w14:paraId="3719CBED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81AC6D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C08E24" w14:textId="5AF55316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EE0000"/>
              </w:rPr>
              <w:t>{</w:t>
            </w:r>
          </w:p>
        </w:tc>
      </w:tr>
      <w:tr w:rsidR="00470224" w14:paraId="39B6938D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DF163F0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939B39" w14:textId="1081625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r w:rsidRPr="003F1661">
              <w:rPr>
                <w:b/>
                <w:color w:val="000000" w:themeColor="text1"/>
              </w:rPr>
              <w:t>int</w:t>
            </w:r>
            <w:r w:rsidRPr="00470224">
              <w:t xml:space="preserve"> i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428D5396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D622F7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0846B4" w14:textId="4EA653EF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r w:rsidRPr="003F1661">
              <w:rPr>
                <w:b/>
                <w:color w:val="000000" w:themeColor="text1"/>
              </w:rPr>
              <w:t>if</w:t>
            </w:r>
            <w:r w:rsidRPr="003F1661">
              <w:rPr>
                <w:b/>
                <w:color w:val="EE0000"/>
              </w:rPr>
              <w:t>(</w:t>
            </w:r>
            <w:r w:rsidRPr="00470224">
              <w:t>Q</w:t>
            </w:r>
            <w:r w:rsidRPr="003F1661">
              <w:rPr>
                <w:b/>
                <w:color w:val="EE0000"/>
              </w:rPr>
              <w:t>-&gt;</w:t>
            </w:r>
            <w:r w:rsidRPr="00470224">
              <w:t>front</w:t>
            </w:r>
            <w:r w:rsidRPr="003F1661">
              <w:rPr>
                <w:b/>
                <w:color w:val="EE0000"/>
              </w:rPr>
              <w:t>==</w:t>
            </w:r>
            <w:r w:rsidRPr="00470224">
              <w:t>Q</w:t>
            </w:r>
            <w:r w:rsidRPr="003F1661">
              <w:rPr>
                <w:b/>
                <w:color w:val="EE0000"/>
              </w:rPr>
              <w:t>-&gt;</w:t>
            </w:r>
            <w:r w:rsidRPr="00470224">
              <w:t>rear</w:t>
            </w:r>
            <w:r w:rsidRPr="003F1661">
              <w:rPr>
                <w:b/>
                <w:color w:val="EE0000"/>
              </w:rPr>
              <w:t>)</w:t>
            </w:r>
          </w:p>
        </w:tc>
      </w:tr>
      <w:tr w:rsidR="00470224" w14:paraId="5100B4B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8F5B6F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B36A44" w14:textId="5DEED7BB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</w:t>
            </w:r>
            <w:r w:rsidRPr="003F1661">
              <w:rPr>
                <w:b/>
                <w:color w:val="000000" w:themeColor="text1"/>
              </w:rPr>
              <w:t>return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304B12E9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9BE8E4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42372A" w14:textId="2ED70DF5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</w:p>
        </w:tc>
      </w:tr>
      <w:tr w:rsidR="00470224" w14:paraId="222B089E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DC4067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9F812B" w14:textId="0B3F2E7F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proofErr w:type="spellStart"/>
            <w:r w:rsidRPr="00470224">
              <w:t>i</w:t>
            </w:r>
            <w:proofErr w:type="spellEnd"/>
            <w:r w:rsidRPr="003F1661">
              <w:rPr>
                <w:b/>
                <w:color w:val="EE0000"/>
              </w:rPr>
              <w:t>=(</w:t>
            </w:r>
            <w:r w:rsidRPr="00470224">
              <w:t>Q</w:t>
            </w:r>
            <w:r w:rsidRPr="003F1661">
              <w:rPr>
                <w:b/>
                <w:color w:val="EE0000"/>
              </w:rPr>
              <w:t>-&gt;</w:t>
            </w:r>
            <w:r w:rsidRPr="00470224">
              <w:t>front</w:t>
            </w:r>
            <w:r w:rsidRPr="003F1661">
              <w:rPr>
                <w:b/>
                <w:color w:val="EE0000"/>
              </w:rPr>
              <w:t>+</w:t>
            </w:r>
            <w:r w:rsidRPr="00470224">
              <w:t>1</w:t>
            </w:r>
            <w:r w:rsidRPr="003F1661">
              <w:rPr>
                <w:b/>
                <w:color w:val="EE0000"/>
              </w:rPr>
              <w:t>)%</w:t>
            </w:r>
            <w:proofErr w:type="spellStart"/>
            <w:r w:rsidRPr="00470224">
              <w:t>MaxSize</w:t>
            </w:r>
            <w:proofErr w:type="spellEnd"/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7578DEE1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320FBB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924549" w14:textId="11E78459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r w:rsidRPr="003F1661">
              <w:rPr>
                <w:b/>
                <w:color w:val="000000" w:themeColor="text1"/>
              </w:rPr>
              <w:t>int</w:t>
            </w:r>
            <w:r w:rsidRPr="00470224">
              <w:t xml:space="preserve"> count</w:t>
            </w:r>
            <w:r w:rsidRPr="003F1661">
              <w:rPr>
                <w:b/>
                <w:color w:val="EE0000"/>
              </w:rPr>
              <w:t>=</w:t>
            </w:r>
            <w:r w:rsidRPr="00470224">
              <w:t>1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21F1405F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C2FDCC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8F5D0C" w14:textId="79CD055F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</w:p>
        </w:tc>
      </w:tr>
      <w:tr w:rsidR="00470224" w14:paraId="5D8CE290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7D70DF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5FCECA" w14:textId="495412CF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while</w:t>
            </w:r>
            <w:r w:rsidRPr="003F1661">
              <w:rPr>
                <w:b/>
                <w:color w:val="EE0000"/>
              </w:rPr>
              <w:t>(</w:t>
            </w:r>
            <w:proofErr w:type="spellStart"/>
            <w:r w:rsidRPr="00470224">
              <w:t>i</w:t>
            </w:r>
            <w:proofErr w:type="spellEnd"/>
            <w:r w:rsidRPr="003F1661">
              <w:rPr>
                <w:b/>
                <w:color w:val="EE0000"/>
              </w:rPr>
              <w:t>!=(</w:t>
            </w:r>
            <w:r w:rsidRPr="00470224">
              <w:t>Q</w:t>
            </w:r>
            <w:r w:rsidRPr="003F1661">
              <w:rPr>
                <w:b/>
                <w:color w:val="EE0000"/>
              </w:rPr>
              <w:t>-&gt;</w:t>
            </w:r>
            <w:r w:rsidRPr="00470224">
              <w:t>rear</w:t>
            </w:r>
            <w:r w:rsidRPr="003F1661">
              <w:rPr>
                <w:b/>
                <w:color w:val="EE0000"/>
              </w:rPr>
              <w:t>+</w:t>
            </w:r>
            <w:r w:rsidRPr="00470224">
              <w:t>1</w:t>
            </w:r>
            <w:r w:rsidRPr="003F1661">
              <w:rPr>
                <w:b/>
                <w:color w:val="EE0000"/>
              </w:rPr>
              <w:t>)%</w:t>
            </w:r>
            <w:proofErr w:type="spellStart"/>
            <w:r w:rsidRPr="00470224">
              <w:t>MaxSize</w:t>
            </w:r>
            <w:proofErr w:type="spellEnd"/>
            <w:r w:rsidRPr="003F1661">
              <w:rPr>
                <w:b/>
                <w:color w:val="EE0000"/>
              </w:rPr>
              <w:t>)</w:t>
            </w:r>
          </w:p>
        </w:tc>
      </w:tr>
      <w:tr w:rsidR="00470224" w14:paraId="38F0FF2F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E438B39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4101DA" w14:textId="39626E6F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r w:rsidRPr="003F1661">
              <w:rPr>
                <w:b/>
                <w:color w:val="EE0000"/>
              </w:rPr>
              <w:t>{</w:t>
            </w:r>
          </w:p>
        </w:tc>
      </w:tr>
      <w:tr w:rsidR="00470224" w14:paraId="68DD7DF1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D98CA7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F5B996" w14:textId="10336CFF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rPr>
                <w:rFonts w:hint="eastAsia"/>
              </w:rPr>
              <w:t xml:space="preserve">        </w:t>
            </w:r>
            <w:proofErr w:type="spellStart"/>
            <w:r w:rsidRPr="00470224">
              <w:rPr>
                <w:rFonts w:hint="eastAsia"/>
              </w:rPr>
              <w:t>cout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>"\n"</w:t>
            </w:r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470224">
              <w:rPr>
                <w:rFonts w:hint="eastAsia"/>
              </w:rPr>
              <w:t>count</w:t>
            </w:r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 xml:space="preserve">". </w:t>
            </w:r>
            <w:r w:rsidRPr="003F1661">
              <w:rPr>
                <w:rFonts w:hint="eastAsia"/>
                <w:color w:val="0000FF"/>
              </w:rPr>
              <w:t>病历号：</w:t>
            </w:r>
            <w:r w:rsidRPr="003F1661">
              <w:rPr>
                <w:rFonts w:hint="eastAsia"/>
                <w:color w:val="0000FF"/>
              </w:rPr>
              <w:t>"</w:t>
            </w:r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470224">
              <w:rPr>
                <w:rFonts w:hint="eastAsia"/>
              </w:rPr>
              <w:t>Q</w:t>
            </w:r>
            <w:r w:rsidRPr="003F1661">
              <w:rPr>
                <w:rFonts w:hint="eastAsia"/>
                <w:b/>
                <w:color w:val="EE0000"/>
              </w:rPr>
              <w:t>-&gt;</w:t>
            </w:r>
            <w:r w:rsidRPr="00470224">
              <w:rPr>
                <w:rFonts w:hint="eastAsia"/>
              </w:rPr>
              <w:t>data</w:t>
            </w:r>
            <w:r w:rsidRPr="003F1661">
              <w:rPr>
                <w:rFonts w:hint="eastAsia"/>
                <w:b/>
                <w:color w:val="EE0000"/>
              </w:rPr>
              <w:t>[</w:t>
            </w:r>
            <w:proofErr w:type="spellStart"/>
            <w:r w:rsidRPr="00470224">
              <w:rPr>
                <w:rFonts w:hint="eastAsia"/>
              </w:rPr>
              <w:t>i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].</w:t>
            </w:r>
            <w:r w:rsidRPr="00470224">
              <w:rPr>
                <w:rFonts w:hint="eastAsia"/>
              </w:rPr>
              <w:t>num</w:t>
            </w:r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3F1661">
              <w:rPr>
                <w:rFonts w:hint="eastAsia"/>
                <w:color w:val="0000FF"/>
              </w:rPr>
              <w:t>"\t</w:t>
            </w:r>
            <w:r w:rsidRPr="003F1661">
              <w:rPr>
                <w:rFonts w:hint="eastAsia"/>
                <w:color w:val="0000FF"/>
              </w:rPr>
              <w:t>姓名：</w:t>
            </w:r>
            <w:r w:rsidRPr="003F1661">
              <w:rPr>
                <w:rFonts w:hint="eastAsia"/>
                <w:color w:val="0000FF"/>
              </w:rPr>
              <w:t>"</w:t>
            </w:r>
            <w:r w:rsidRPr="003F1661">
              <w:rPr>
                <w:rFonts w:hint="eastAsia"/>
                <w:b/>
                <w:color w:val="EE0000"/>
              </w:rPr>
              <w:t>&lt;&lt;</w:t>
            </w:r>
            <w:r w:rsidRPr="00470224">
              <w:rPr>
                <w:rFonts w:hint="eastAsia"/>
              </w:rPr>
              <w:t>Q</w:t>
            </w:r>
            <w:r w:rsidRPr="003F1661">
              <w:rPr>
                <w:rFonts w:hint="eastAsia"/>
                <w:b/>
                <w:color w:val="EE0000"/>
              </w:rPr>
              <w:t>-&gt;</w:t>
            </w:r>
            <w:r w:rsidRPr="00470224">
              <w:rPr>
                <w:rFonts w:hint="eastAsia"/>
              </w:rPr>
              <w:t>data</w:t>
            </w:r>
            <w:r w:rsidRPr="003F1661">
              <w:rPr>
                <w:rFonts w:hint="eastAsia"/>
                <w:b/>
                <w:color w:val="EE0000"/>
              </w:rPr>
              <w:t>[</w:t>
            </w:r>
            <w:proofErr w:type="spellStart"/>
            <w:r w:rsidRPr="00470224">
              <w:rPr>
                <w:rFonts w:hint="eastAsia"/>
              </w:rPr>
              <w:t>i</w:t>
            </w:r>
            <w:proofErr w:type="spellEnd"/>
            <w:r w:rsidRPr="003F1661">
              <w:rPr>
                <w:rFonts w:hint="eastAsia"/>
                <w:b/>
                <w:color w:val="EE0000"/>
              </w:rPr>
              <w:t>].</w:t>
            </w:r>
            <w:r w:rsidRPr="00470224">
              <w:rPr>
                <w:rFonts w:hint="eastAsia"/>
              </w:rPr>
              <w:t>name</w:t>
            </w:r>
            <w:r w:rsidRPr="003F1661">
              <w:rPr>
                <w:rFonts w:hint="eastAsia"/>
                <w:b/>
                <w:color w:val="EE0000"/>
              </w:rPr>
              <w:t>;</w:t>
            </w:r>
          </w:p>
        </w:tc>
      </w:tr>
      <w:tr w:rsidR="00470224" w14:paraId="135CCAEC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8AB371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12C001" w14:textId="1FE92FDB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</w:t>
            </w:r>
            <w:proofErr w:type="spellStart"/>
            <w:r w:rsidRPr="00470224">
              <w:t>i</w:t>
            </w:r>
            <w:proofErr w:type="spellEnd"/>
            <w:r w:rsidRPr="003F1661">
              <w:rPr>
                <w:b/>
                <w:color w:val="EE0000"/>
              </w:rPr>
              <w:t>=(</w:t>
            </w:r>
            <w:r w:rsidRPr="00470224">
              <w:t>i</w:t>
            </w:r>
            <w:r w:rsidRPr="003F1661">
              <w:rPr>
                <w:b/>
                <w:color w:val="EE0000"/>
              </w:rPr>
              <w:t>+</w:t>
            </w:r>
            <w:r w:rsidRPr="00470224">
              <w:t>1</w:t>
            </w:r>
            <w:r w:rsidRPr="003F1661">
              <w:rPr>
                <w:b/>
                <w:color w:val="EE0000"/>
              </w:rPr>
              <w:t>)%</w:t>
            </w:r>
            <w:proofErr w:type="spellStart"/>
            <w:r w:rsidRPr="00470224">
              <w:t>MaxSize</w:t>
            </w:r>
            <w:proofErr w:type="spellEnd"/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2FD774C5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A2699C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BA72EA" w14:textId="4FDDA765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    count</w:t>
            </w:r>
            <w:r w:rsidRPr="003F1661">
              <w:rPr>
                <w:b/>
                <w:color w:val="EE0000"/>
              </w:rPr>
              <w:t>++;</w:t>
            </w:r>
          </w:p>
        </w:tc>
      </w:tr>
      <w:tr w:rsidR="00470224" w14:paraId="0F51EB49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CA4C1D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D69654" w14:textId="056BA86F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r w:rsidRPr="003F1661">
              <w:rPr>
                <w:b/>
                <w:color w:val="EE0000"/>
              </w:rPr>
              <w:t>}</w:t>
            </w:r>
          </w:p>
        </w:tc>
      </w:tr>
      <w:tr w:rsidR="00470224" w14:paraId="3BB9BC16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6C62310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3C05DE" w14:textId="0E295C88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</w:t>
            </w:r>
            <w:proofErr w:type="spellStart"/>
            <w:r w:rsidRPr="00470224">
              <w:t>cout</w:t>
            </w:r>
            <w:proofErr w:type="spellEnd"/>
            <w:r w:rsidRPr="003F1661">
              <w:rPr>
                <w:b/>
                <w:color w:val="EE0000"/>
              </w:rPr>
              <w:t>&lt;&lt;</w:t>
            </w:r>
            <w:proofErr w:type="spellStart"/>
            <w:r w:rsidRPr="00470224">
              <w:t>endl</w:t>
            </w:r>
            <w:proofErr w:type="spellEnd"/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364D2DE9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70A5F2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9AFF9E" w14:textId="63CF755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EE0000"/>
              </w:rPr>
              <w:t>}</w:t>
            </w:r>
          </w:p>
        </w:tc>
      </w:tr>
      <w:tr w:rsidR="00470224" w14:paraId="5BD9A9E4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9110B9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3B8E94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116D8E3C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32C8E1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514FC1" w14:textId="28D583B1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color w:val="83CAEB" w:themeColor="accent1" w:themeTint="66"/>
              </w:rPr>
              <w:t>////////////////////////////////////////////////////////////////////////////////////////////////////////////</w:t>
            </w:r>
          </w:p>
        </w:tc>
      </w:tr>
      <w:tr w:rsidR="00470224" w14:paraId="66732FB1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DA9BD7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9976E6" w14:textId="2229E529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rFonts w:hint="eastAsia"/>
                <w:color w:val="83CAEB" w:themeColor="accent1" w:themeTint="66"/>
              </w:rPr>
              <w:t>//</w:t>
            </w:r>
            <w:r w:rsidRPr="00470224">
              <w:rPr>
                <w:rFonts w:hint="eastAsia"/>
              </w:rPr>
              <w:t xml:space="preserve">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  <w:r w:rsidRPr="004B229C">
              <w:rPr>
                <w:rFonts w:hint="eastAsia"/>
                <w:color w:val="A5C9EB" w:themeColor="text2" w:themeTint="40"/>
              </w:rPr>
              <w:t xml:space="preserve"> sys</w:t>
            </w:r>
            <w:r w:rsidRPr="004B229C">
              <w:rPr>
                <w:rFonts w:hint="eastAsia"/>
                <w:color w:val="A5C9EB" w:themeColor="text2" w:themeTint="40"/>
              </w:rPr>
              <w:t>选择验证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</w:p>
        </w:tc>
      </w:tr>
      <w:tr w:rsidR="00470224" w14:paraId="38527707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E45176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15E080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76B3AB48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6FA50A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1B630D" w14:textId="3C4910CA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000000" w:themeColor="text1"/>
              </w:rPr>
              <w:t>int</w:t>
            </w:r>
            <w:r w:rsidRPr="00470224">
              <w:t xml:space="preserve"> input</w:t>
            </w:r>
            <w:r w:rsidRPr="003F1661">
              <w:rPr>
                <w:b/>
                <w:color w:val="EE0000"/>
              </w:rPr>
              <w:t>(</w:t>
            </w:r>
            <w:r w:rsidRPr="003F1661">
              <w:rPr>
                <w:b/>
                <w:color w:val="000000" w:themeColor="text1"/>
              </w:rPr>
              <w:t>char</w:t>
            </w:r>
            <w:r w:rsidRPr="00470224">
              <w:t xml:space="preserve"> c</w:t>
            </w:r>
            <w:r w:rsidRPr="003F1661">
              <w:rPr>
                <w:b/>
                <w:color w:val="EE0000"/>
              </w:rPr>
              <w:t>)</w:t>
            </w:r>
          </w:p>
        </w:tc>
      </w:tr>
      <w:tr w:rsidR="00470224" w14:paraId="2671B40A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98CB75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C2277E" w14:textId="5A15E661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EE0000"/>
              </w:rPr>
              <w:t>{</w:t>
            </w:r>
          </w:p>
        </w:tc>
      </w:tr>
      <w:tr w:rsidR="00470224" w14:paraId="2CCD0A29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C0EBF3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28A19E" w14:textId="1533FEA4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ab/>
            </w:r>
            <w:r w:rsidRPr="003F1661">
              <w:rPr>
                <w:b/>
                <w:color w:val="000000" w:themeColor="text1"/>
              </w:rPr>
              <w:t>if</w:t>
            </w:r>
            <w:r w:rsidRPr="003F1661">
              <w:rPr>
                <w:b/>
                <w:color w:val="EE0000"/>
              </w:rPr>
              <w:t>(</w:t>
            </w:r>
            <w:r w:rsidRPr="00470224">
              <w:t>'0'</w:t>
            </w:r>
            <w:r w:rsidRPr="003F1661">
              <w:rPr>
                <w:b/>
                <w:color w:val="EE0000"/>
              </w:rPr>
              <w:t>&lt;=</w:t>
            </w:r>
            <w:r w:rsidRPr="00470224">
              <w:t xml:space="preserve">c </w:t>
            </w:r>
            <w:r w:rsidRPr="004B229C">
              <w:rPr>
                <w:b/>
                <w:color w:val="EE0000"/>
              </w:rPr>
              <w:t>&amp;&amp;</w:t>
            </w:r>
            <w:r w:rsidRPr="00470224">
              <w:t xml:space="preserve"> '9'</w:t>
            </w:r>
            <w:r w:rsidRPr="003F1661">
              <w:rPr>
                <w:b/>
                <w:color w:val="EE0000"/>
              </w:rPr>
              <w:t>&gt;=</w:t>
            </w:r>
            <w:r w:rsidRPr="00470224">
              <w:t>c</w:t>
            </w:r>
            <w:r w:rsidRPr="003F1661">
              <w:rPr>
                <w:b/>
                <w:color w:val="EE0000"/>
              </w:rPr>
              <w:t>)</w:t>
            </w:r>
            <w:r w:rsidRPr="00470224">
              <w:t xml:space="preserve"> </w:t>
            </w:r>
          </w:p>
        </w:tc>
      </w:tr>
      <w:tr w:rsidR="00470224" w14:paraId="1C4A5317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51B8CF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2BC5A7" w14:textId="06BCA689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ab/>
            </w:r>
            <w:r w:rsidRPr="00470224">
              <w:tab/>
            </w:r>
            <w:r w:rsidRPr="003F1661">
              <w:rPr>
                <w:b/>
                <w:color w:val="000000" w:themeColor="text1"/>
              </w:rPr>
              <w:t>return</w:t>
            </w:r>
            <w:r w:rsidRPr="00470224">
              <w:t xml:space="preserve"> c</w:t>
            </w:r>
            <w:r w:rsidRPr="003F1661">
              <w:rPr>
                <w:b/>
                <w:color w:val="EE0000"/>
              </w:rPr>
              <w:t>-</w:t>
            </w:r>
            <w:r w:rsidRPr="00470224">
              <w:t>'0'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0FD0666B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76DD0D0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F0B805" w14:textId="0E4D77CA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ab/>
            </w:r>
            <w:r w:rsidRPr="003F1661">
              <w:rPr>
                <w:b/>
                <w:color w:val="000000" w:themeColor="text1"/>
              </w:rPr>
              <w:t>else</w:t>
            </w:r>
            <w:r w:rsidRPr="00470224">
              <w:t xml:space="preserve"> </w:t>
            </w:r>
          </w:p>
        </w:tc>
      </w:tr>
      <w:tr w:rsidR="00470224" w14:paraId="11115993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CBB578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FD7F81" w14:textId="4CF945B1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ab/>
            </w:r>
            <w:r w:rsidRPr="00470224">
              <w:tab/>
            </w:r>
            <w:r w:rsidRPr="003F1661">
              <w:rPr>
                <w:b/>
                <w:color w:val="000000" w:themeColor="text1"/>
              </w:rPr>
              <w:t>return</w:t>
            </w:r>
            <w:r w:rsidRPr="00470224">
              <w:t xml:space="preserve"> </w:t>
            </w:r>
            <w:r w:rsidRPr="003F1661">
              <w:rPr>
                <w:b/>
                <w:color w:val="EE0000"/>
              </w:rPr>
              <w:t>-</w:t>
            </w:r>
            <w:r w:rsidRPr="00470224">
              <w:t>1</w:t>
            </w:r>
            <w:r w:rsidRPr="003F1661">
              <w:rPr>
                <w:b/>
                <w:color w:val="EE0000"/>
              </w:rPr>
              <w:t>;</w:t>
            </w:r>
          </w:p>
        </w:tc>
      </w:tr>
      <w:tr w:rsidR="00470224" w14:paraId="50AE39D2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015968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CFC466" w14:textId="11F371D1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EE0000"/>
              </w:rPr>
              <w:t>}</w:t>
            </w:r>
          </w:p>
        </w:tc>
      </w:tr>
      <w:tr w:rsidR="00470224" w14:paraId="103B2B63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8D4765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F8F77C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1A2BAA4A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1DA917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ECA967" w14:textId="43622296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color w:val="83CAEB" w:themeColor="accent1" w:themeTint="66"/>
              </w:rPr>
              <w:t>////////////////////////////////////////////////////////////////////////////////////////////////////////////</w:t>
            </w:r>
          </w:p>
        </w:tc>
      </w:tr>
      <w:tr w:rsidR="00470224" w14:paraId="6174E611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C49826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0D8A06" w14:textId="26D5AF28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rFonts w:hint="eastAsia"/>
                <w:color w:val="83CAEB" w:themeColor="accent1" w:themeTint="66"/>
              </w:rPr>
              <w:t>/</w:t>
            </w:r>
            <w:r w:rsidRPr="004B229C">
              <w:rPr>
                <w:rFonts w:hint="eastAsia"/>
                <w:color w:val="A5C9EB" w:themeColor="text2" w:themeTint="40"/>
              </w:rPr>
              <w:t xml:space="preserve">/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color w:val="A5C9EB" w:themeColor="text2" w:themeTint="40"/>
              </w:rPr>
              <w:t>清除缓冲区</w:t>
            </w:r>
            <w:r w:rsidRPr="004B229C">
              <w:rPr>
                <w:rFonts w:hint="eastAsia"/>
                <w:color w:val="A5C9EB" w:themeColor="text2" w:themeTint="40"/>
              </w:rPr>
              <w:t xml:space="preserve"> </w:t>
            </w:r>
            <w:r w:rsidRPr="004B229C">
              <w:rPr>
                <w:rFonts w:hint="eastAsia"/>
                <w:b/>
                <w:color w:val="A5C9EB" w:themeColor="text2" w:themeTint="40"/>
              </w:rPr>
              <w:t>**</w:t>
            </w:r>
          </w:p>
        </w:tc>
      </w:tr>
      <w:tr w:rsidR="00470224" w14:paraId="096742DE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B27516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4273F4" w14:textId="77777777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</w:p>
        </w:tc>
      </w:tr>
      <w:tr w:rsidR="00470224" w14:paraId="5381BA2B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62FA0C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1F5EB9" w14:textId="6EAD6320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proofErr w:type="gramStart"/>
            <w:r w:rsidRPr="003F1661">
              <w:rPr>
                <w:b/>
                <w:color w:val="000000" w:themeColor="text1"/>
              </w:rPr>
              <w:t>void</w:t>
            </w:r>
            <w:proofErr w:type="gramEnd"/>
            <w:r w:rsidRPr="00470224">
              <w:t xml:space="preserve"> </w:t>
            </w:r>
            <w:proofErr w:type="spellStart"/>
            <w:r w:rsidRPr="00470224">
              <w:t>clearInputBuffer</w:t>
            </w:r>
            <w:proofErr w:type="spellEnd"/>
            <w:r w:rsidRPr="003F1661">
              <w:rPr>
                <w:b/>
                <w:color w:val="EE0000"/>
              </w:rPr>
              <w:t>()</w:t>
            </w:r>
          </w:p>
        </w:tc>
      </w:tr>
      <w:tr w:rsidR="00470224" w14:paraId="0081E096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A3EBE1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9CD41B" w14:textId="0CC0BB6A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EE0000"/>
              </w:rPr>
              <w:t>{</w:t>
            </w:r>
          </w:p>
        </w:tc>
      </w:tr>
      <w:tr w:rsidR="00470224" w14:paraId="18EE0A39" w14:textId="77777777" w:rsidTr="00470224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009ED0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D949B9" w14:textId="58E27D7D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470224">
              <w:t xml:space="preserve">    while</w:t>
            </w:r>
            <w:r w:rsidRPr="003F1661">
              <w:rPr>
                <w:b/>
                <w:color w:val="EE0000"/>
              </w:rPr>
              <w:t>(</w:t>
            </w:r>
            <w:proofErr w:type="spellStart"/>
            <w:r w:rsidRPr="00470224">
              <w:t>get</w:t>
            </w:r>
            <w:r w:rsidRPr="003F1661">
              <w:rPr>
                <w:b/>
                <w:color w:val="000000" w:themeColor="text1"/>
              </w:rPr>
              <w:t>char</w:t>
            </w:r>
            <w:proofErr w:type="spellEnd"/>
            <w:r w:rsidRPr="003F1661">
              <w:rPr>
                <w:b/>
                <w:color w:val="EE0000"/>
              </w:rPr>
              <w:t>()!=</w:t>
            </w:r>
            <w:r w:rsidRPr="00470224">
              <w:t>'\n'</w:t>
            </w:r>
            <w:r w:rsidRPr="003F1661">
              <w:rPr>
                <w:b/>
                <w:color w:val="EE0000"/>
              </w:rPr>
              <w:t>);</w:t>
            </w:r>
          </w:p>
        </w:tc>
      </w:tr>
      <w:tr w:rsidR="00470224" w14:paraId="737CA573" w14:textId="77777777" w:rsidTr="00952C6D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E8E8E8" w:themeFill="background2"/>
            <w:vAlign w:val="center"/>
          </w:tcPr>
          <w:p w14:paraId="4E247B72" w14:textId="77777777" w:rsidR="00470224" w:rsidRPr="005C0275" w:rsidRDefault="00470224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8A094E3" w14:textId="03F51628" w:rsidR="00470224" w:rsidRPr="00470224" w:rsidRDefault="00470224" w:rsidP="005C0275">
            <w:pPr>
              <w:pStyle w:val="001"/>
              <w:wordWrap w:val="0"/>
              <w:spacing w:line="240" w:lineRule="atLeast"/>
              <w:jc w:val="both"/>
              <w:textAlignment w:val="center"/>
            </w:pPr>
            <w:r w:rsidRPr="003F1661">
              <w:rPr>
                <w:b/>
                <w:color w:val="EE0000"/>
              </w:rPr>
              <w:t>}</w:t>
            </w:r>
          </w:p>
        </w:tc>
      </w:tr>
    </w:tbl>
    <w:p w14:paraId="4982F62D" w14:textId="77777777" w:rsidR="00A30D33" w:rsidRPr="00A30D33" w:rsidRDefault="00A30D33" w:rsidP="00A30D33">
      <w:pPr>
        <w:pStyle w:val="001"/>
        <w:rPr>
          <w:b/>
          <w:bCs/>
        </w:rPr>
      </w:pPr>
    </w:p>
    <w:sectPr w:rsidR="00A30D33" w:rsidRPr="00A30D33" w:rsidSect="00BF5415">
      <w:footerReference w:type="default" r:id="rId8"/>
      <w:footnotePr>
        <w:numFmt w:val="decimalEnclosedCircleChinese"/>
      </w:footnotePr>
      <w:pgSz w:w="11906" w:h="16838"/>
      <w:pgMar w:top="1440" w:right="1474" w:bottom="1440" w:left="1474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0499B" w14:textId="77777777" w:rsidR="00387209" w:rsidRDefault="00387209" w:rsidP="0040473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532B3E4" w14:textId="77777777" w:rsidR="00387209" w:rsidRDefault="00387209" w:rsidP="0040473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E8764" w14:textId="77777777" w:rsidR="00BF5415" w:rsidRDefault="00BF5415">
    <w:pPr>
      <w:pStyle w:val="af5"/>
      <w:jc w:val="center"/>
      <w:rPr>
        <w:rFonts w:hint="eastAsia"/>
      </w:rPr>
    </w:pPr>
    <w:r>
      <w:rPr>
        <w:rFonts w:hint="eastAsia"/>
      </w:rPr>
      <w:t xml:space="preserve">- </w:t>
    </w:r>
    <w:sdt>
      <w:sdtPr>
        <w:id w:val="67807881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rPr>
            <w:rFonts w:hint="eastAsia"/>
          </w:rPr>
          <w:t xml:space="preserve"> </w:t>
        </w:r>
      </w:sdtContent>
    </w:sdt>
    <w:r>
      <w:rPr>
        <w:rFonts w:hint="eastAsia"/>
      </w:rPr>
      <w:t>-</w:t>
    </w:r>
  </w:p>
  <w:p w14:paraId="245CCDD6" w14:textId="77777777" w:rsidR="00BF5415" w:rsidRDefault="00BF5415" w:rsidP="00BF5415">
    <w:pPr>
      <w:pStyle w:val="af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8C1A0" w14:textId="77777777" w:rsidR="00387209" w:rsidRDefault="00387209" w:rsidP="0040473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1CC1910" w14:textId="77777777" w:rsidR="00387209" w:rsidRDefault="00387209" w:rsidP="0040473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31BA"/>
    <w:multiLevelType w:val="hybridMultilevel"/>
    <w:tmpl w:val="6A860B18"/>
    <w:lvl w:ilvl="0" w:tplc="C7ACC83C">
      <w:start w:val="1"/>
      <w:numFmt w:val="decimal"/>
      <w:suff w:val="nothing"/>
      <w:lvlText w:val="%1"/>
      <w:lvlJc w:val="center"/>
      <w:pPr>
        <w:ind w:left="0" w:firstLine="130"/>
      </w:pPr>
      <w:rPr>
        <w:rFonts w:ascii="Times New Roman" w:hAnsi="Times New Roman" w:hint="default"/>
        <w:spacing w:val="0"/>
        <w:kern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A74DA3"/>
    <w:multiLevelType w:val="hybridMultilevel"/>
    <w:tmpl w:val="5530A0C0"/>
    <w:lvl w:ilvl="0" w:tplc="847AA5E8">
      <w:start w:val="1"/>
      <w:numFmt w:val="bullet"/>
      <w:pStyle w:val="911"/>
      <w:suff w:val="space"/>
      <w:lvlText w:val="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DCA3908"/>
    <w:multiLevelType w:val="hybridMultilevel"/>
    <w:tmpl w:val="1B54C80A"/>
    <w:lvl w:ilvl="0" w:tplc="F14EC890">
      <w:start w:val="1"/>
      <w:numFmt w:val="decimal"/>
      <w:suff w:val="space"/>
      <w:lvlText w:val="%1)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BC97C5E"/>
    <w:multiLevelType w:val="hybridMultilevel"/>
    <w:tmpl w:val="8FB46620"/>
    <w:lvl w:ilvl="0" w:tplc="4DCE2C9E">
      <w:start w:val="1"/>
      <w:numFmt w:val="decimal"/>
      <w:pStyle w:val="9121"/>
      <w:suff w:val="space"/>
      <w:lvlText w:val="%1)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C834663"/>
    <w:multiLevelType w:val="hybridMultilevel"/>
    <w:tmpl w:val="F4FE8056"/>
    <w:lvl w:ilvl="0" w:tplc="ABD8F934">
      <w:start w:val="1"/>
      <w:numFmt w:val="decimal"/>
      <w:pStyle w:val="9101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A846CAC"/>
    <w:multiLevelType w:val="hybridMultilevel"/>
    <w:tmpl w:val="3110BAF8"/>
    <w:lvl w:ilvl="0" w:tplc="C4CA1DD8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  <w:spacing w:val="0"/>
        <w:kern w:val="0"/>
      </w:rPr>
    </w:lvl>
    <w:lvl w:ilvl="1" w:tplc="FFFFFFFF">
      <w:start w:val="1"/>
      <w:numFmt w:val="lowerLetter"/>
      <w:lvlText w:val="%2)"/>
      <w:lvlJc w:val="left"/>
      <w:pPr>
        <w:ind w:left="2849" w:hanging="440"/>
      </w:pPr>
    </w:lvl>
    <w:lvl w:ilvl="2" w:tplc="FFFFFFFF" w:tentative="1">
      <w:start w:val="1"/>
      <w:numFmt w:val="lowerRoman"/>
      <w:lvlText w:val="%3."/>
      <w:lvlJc w:val="right"/>
      <w:pPr>
        <w:ind w:left="3289" w:hanging="440"/>
      </w:pPr>
    </w:lvl>
    <w:lvl w:ilvl="3" w:tplc="FFFFFFFF" w:tentative="1">
      <w:start w:val="1"/>
      <w:numFmt w:val="decimal"/>
      <w:lvlText w:val="%4."/>
      <w:lvlJc w:val="left"/>
      <w:pPr>
        <w:ind w:left="3729" w:hanging="440"/>
      </w:pPr>
    </w:lvl>
    <w:lvl w:ilvl="4" w:tplc="FFFFFFFF" w:tentative="1">
      <w:start w:val="1"/>
      <w:numFmt w:val="lowerLetter"/>
      <w:lvlText w:val="%5)"/>
      <w:lvlJc w:val="left"/>
      <w:pPr>
        <w:ind w:left="4169" w:hanging="440"/>
      </w:pPr>
    </w:lvl>
    <w:lvl w:ilvl="5" w:tplc="FFFFFFFF" w:tentative="1">
      <w:start w:val="1"/>
      <w:numFmt w:val="lowerRoman"/>
      <w:lvlText w:val="%6."/>
      <w:lvlJc w:val="right"/>
      <w:pPr>
        <w:ind w:left="4609" w:hanging="440"/>
      </w:pPr>
    </w:lvl>
    <w:lvl w:ilvl="6" w:tplc="FFFFFFFF" w:tentative="1">
      <w:start w:val="1"/>
      <w:numFmt w:val="decimal"/>
      <w:lvlText w:val="%7."/>
      <w:lvlJc w:val="left"/>
      <w:pPr>
        <w:ind w:left="5049" w:hanging="440"/>
      </w:pPr>
    </w:lvl>
    <w:lvl w:ilvl="7" w:tplc="FFFFFFFF" w:tentative="1">
      <w:start w:val="1"/>
      <w:numFmt w:val="lowerLetter"/>
      <w:lvlText w:val="%8)"/>
      <w:lvlJc w:val="left"/>
      <w:pPr>
        <w:ind w:left="5489" w:hanging="440"/>
      </w:pPr>
    </w:lvl>
    <w:lvl w:ilvl="8" w:tplc="FFFFFFFF" w:tentative="1">
      <w:start w:val="1"/>
      <w:numFmt w:val="lowerRoman"/>
      <w:lvlText w:val="%9."/>
      <w:lvlJc w:val="right"/>
      <w:pPr>
        <w:ind w:left="5929" w:hanging="440"/>
      </w:pPr>
    </w:lvl>
  </w:abstractNum>
  <w:abstractNum w:abstractNumId="6" w15:restartNumberingAfterBreak="0">
    <w:nsid w:val="4CD553D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50BD3BE1"/>
    <w:multiLevelType w:val="hybridMultilevel"/>
    <w:tmpl w:val="CDBE975C"/>
    <w:lvl w:ilvl="0" w:tplc="4D5E72C8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1085506"/>
    <w:multiLevelType w:val="multilevel"/>
    <w:tmpl w:val="DBFE6038"/>
    <w:lvl w:ilvl="0">
      <w:start w:val="1"/>
      <w:numFmt w:val="chineseCountingThousand"/>
      <w:pStyle w:val="011"/>
      <w:suff w:val="nothing"/>
      <w:lvlText w:val="%1、"/>
      <w:lvlJc w:val="left"/>
      <w:pPr>
        <w:ind w:left="1247" w:hanging="1247"/>
      </w:pPr>
      <w:rPr>
        <w:rFonts w:ascii="Times New Roman" w:eastAsia="黑体" w:hAnsi="Times New Roman" w:hint="default"/>
        <w:b w:val="0"/>
        <w:i w:val="0"/>
        <w:sz w:val="28"/>
        <w:em w:val="none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012"/>
      <w:suff w:val="space"/>
      <w:lvlText w:val="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013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9" w15:restartNumberingAfterBreak="0">
    <w:nsid w:val="6AD715FF"/>
    <w:multiLevelType w:val="hybridMultilevel"/>
    <w:tmpl w:val="2872E246"/>
    <w:lvl w:ilvl="0" w:tplc="179AEB32">
      <w:start w:val="1"/>
      <w:numFmt w:val="bullet"/>
      <w:pStyle w:val="915"/>
      <w:suff w:val="space"/>
      <w:lvlText w:val=""/>
      <w:lvlJc w:val="left"/>
      <w:pPr>
        <w:ind w:left="92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8" w:hanging="440"/>
      </w:pPr>
      <w:rPr>
        <w:rFonts w:ascii="Wingdings" w:hAnsi="Wingdings" w:hint="default"/>
      </w:rPr>
    </w:lvl>
  </w:abstractNum>
  <w:abstractNum w:abstractNumId="10" w15:restartNumberingAfterBreak="0">
    <w:nsid w:val="6C357678"/>
    <w:multiLevelType w:val="hybridMultilevel"/>
    <w:tmpl w:val="556CAB64"/>
    <w:lvl w:ilvl="0" w:tplc="8C10B4DA">
      <w:start w:val="1"/>
      <w:numFmt w:val="decimal"/>
      <w:pStyle w:val="913Step1"/>
      <w:suff w:val="space"/>
      <w:lvlText w:val="Step %1."/>
      <w:lvlJc w:val="left"/>
      <w:pPr>
        <w:ind w:left="440" w:hanging="440"/>
      </w:pPr>
      <w:rPr>
        <w:rFonts w:ascii="Times New Roman" w:hAnsi="Times New Roman" w:hint="default"/>
        <w:b/>
        <w:i w:val="0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47A2F15"/>
    <w:multiLevelType w:val="hybridMultilevel"/>
    <w:tmpl w:val="AF54B316"/>
    <w:lvl w:ilvl="0" w:tplc="D898D850">
      <w:start w:val="1"/>
      <w:numFmt w:val="decimal"/>
      <w:pStyle w:val="9161"/>
      <w:suff w:val="space"/>
      <w:lvlText w:val="[%1]"/>
      <w:lvlJc w:val="left"/>
      <w:pPr>
        <w:ind w:left="440" w:hanging="44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98230E9"/>
    <w:multiLevelType w:val="hybridMultilevel"/>
    <w:tmpl w:val="D14A8862"/>
    <w:lvl w:ilvl="0" w:tplc="32B6F846">
      <w:start w:val="1"/>
      <w:numFmt w:val="decimal"/>
      <w:suff w:val="nothing"/>
      <w:lvlText w:val="%1"/>
      <w:lvlJc w:val="center"/>
      <w:pPr>
        <w:ind w:left="709" w:firstLine="0"/>
      </w:pPr>
      <w:rPr>
        <w:rFonts w:ascii="Times New Roman" w:hAnsi="Times New Roman" w:hint="default"/>
        <w:spacing w:val="0"/>
        <w:kern w:val="0"/>
      </w:rPr>
    </w:lvl>
    <w:lvl w:ilvl="1" w:tplc="04090019">
      <w:start w:val="1"/>
      <w:numFmt w:val="lowerLetter"/>
      <w:lvlText w:val="%2)"/>
      <w:lvlJc w:val="left"/>
      <w:pPr>
        <w:ind w:left="2849" w:hanging="440"/>
      </w:pPr>
    </w:lvl>
    <w:lvl w:ilvl="2" w:tplc="0409001B" w:tentative="1">
      <w:start w:val="1"/>
      <w:numFmt w:val="lowerRoman"/>
      <w:lvlText w:val="%3."/>
      <w:lvlJc w:val="right"/>
      <w:pPr>
        <w:ind w:left="3289" w:hanging="440"/>
      </w:pPr>
    </w:lvl>
    <w:lvl w:ilvl="3" w:tplc="0409000F" w:tentative="1">
      <w:start w:val="1"/>
      <w:numFmt w:val="decimal"/>
      <w:lvlText w:val="%4."/>
      <w:lvlJc w:val="left"/>
      <w:pPr>
        <w:ind w:left="3729" w:hanging="440"/>
      </w:pPr>
    </w:lvl>
    <w:lvl w:ilvl="4" w:tplc="04090019" w:tentative="1">
      <w:start w:val="1"/>
      <w:numFmt w:val="lowerLetter"/>
      <w:lvlText w:val="%5)"/>
      <w:lvlJc w:val="left"/>
      <w:pPr>
        <w:ind w:left="4169" w:hanging="440"/>
      </w:pPr>
    </w:lvl>
    <w:lvl w:ilvl="5" w:tplc="0409001B" w:tentative="1">
      <w:start w:val="1"/>
      <w:numFmt w:val="lowerRoman"/>
      <w:lvlText w:val="%6."/>
      <w:lvlJc w:val="right"/>
      <w:pPr>
        <w:ind w:left="4609" w:hanging="440"/>
      </w:pPr>
    </w:lvl>
    <w:lvl w:ilvl="6" w:tplc="0409000F" w:tentative="1">
      <w:start w:val="1"/>
      <w:numFmt w:val="decimal"/>
      <w:lvlText w:val="%7."/>
      <w:lvlJc w:val="left"/>
      <w:pPr>
        <w:ind w:left="5049" w:hanging="440"/>
      </w:pPr>
    </w:lvl>
    <w:lvl w:ilvl="7" w:tplc="04090019" w:tentative="1">
      <w:start w:val="1"/>
      <w:numFmt w:val="lowerLetter"/>
      <w:lvlText w:val="%8)"/>
      <w:lvlJc w:val="left"/>
      <w:pPr>
        <w:ind w:left="5489" w:hanging="440"/>
      </w:pPr>
    </w:lvl>
    <w:lvl w:ilvl="8" w:tplc="0409001B" w:tentative="1">
      <w:start w:val="1"/>
      <w:numFmt w:val="lowerRoman"/>
      <w:lvlText w:val="%9."/>
      <w:lvlJc w:val="right"/>
      <w:pPr>
        <w:ind w:left="5929" w:hanging="440"/>
      </w:pPr>
    </w:lvl>
  </w:abstractNum>
  <w:abstractNum w:abstractNumId="13" w15:restartNumberingAfterBreak="0">
    <w:nsid w:val="7F3A16E2"/>
    <w:multiLevelType w:val="hybridMultilevel"/>
    <w:tmpl w:val="0C542CC4"/>
    <w:lvl w:ilvl="0" w:tplc="AC8E594C">
      <w:start w:val="1"/>
      <w:numFmt w:val="bullet"/>
      <w:pStyle w:val="914"/>
      <w:suff w:val="space"/>
      <w:lvlText w:val=""/>
      <w:lvlJc w:val="left"/>
      <w:pPr>
        <w:ind w:left="92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8" w:hanging="440"/>
      </w:pPr>
      <w:rPr>
        <w:rFonts w:ascii="Wingdings" w:hAnsi="Wingdings" w:hint="default"/>
      </w:rPr>
    </w:lvl>
  </w:abstractNum>
  <w:num w:numId="1" w16cid:durableId="3216673">
    <w:abstractNumId w:val="8"/>
  </w:num>
  <w:num w:numId="2" w16cid:durableId="2035571401">
    <w:abstractNumId w:val="4"/>
  </w:num>
  <w:num w:numId="3" w16cid:durableId="1350109337">
    <w:abstractNumId w:val="1"/>
  </w:num>
  <w:num w:numId="4" w16cid:durableId="2022853573">
    <w:abstractNumId w:val="2"/>
  </w:num>
  <w:num w:numId="5" w16cid:durableId="996415957">
    <w:abstractNumId w:val="3"/>
  </w:num>
  <w:num w:numId="6" w16cid:durableId="13769712">
    <w:abstractNumId w:val="10"/>
  </w:num>
  <w:num w:numId="7" w16cid:durableId="1863324582">
    <w:abstractNumId w:val="13"/>
  </w:num>
  <w:num w:numId="8" w16cid:durableId="1699771251">
    <w:abstractNumId w:val="13"/>
    <w:lvlOverride w:ilvl="0">
      <w:startOverride w:val="1"/>
    </w:lvlOverride>
  </w:num>
  <w:num w:numId="9" w16cid:durableId="1952128591">
    <w:abstractNumId w:val="9"/>
  </w:num>
  <w:num w:numId="10" w16cid:durableId="644119604">
    <w:abstractNumId w:val="9"/>
    <w:lvlOverride w:ilvl="0">
      <w:startOverride w:val="1"/>
    </w:lvlOverride>
  </w:num>
  <w:num w:numId="11" w16cid:durableId="184486618">
    <w:abstractNumId w:val="11"/>
  </w:num>
  <w:num w:numId="12" w16cid:durableId="2071611783">
    <w:abstractNumId w:val="6"/>
  </w:num>
  <w:num w:numId="13" w16cid:durableId="1945334306">
    <w:abstractNumId w:val="7"/>
  </w:num>
  <w:num w:numId="14" w16cid:durableId="380715285">
    <w:abstractNumId w:val="12"/>
  </w:num>
  <w:num w:numId="15" w16cid:durableId="1093016289">
    <w:abstractNumId w:val="5"/>
  </w:num>
  <w:num w:numId="16" w16cid:durableId="127613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Fmt w:val="decimalEnclosedCircleChines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24"/>
    <w:rsid w:val="00004214"/>
    <w:rsid w:val="000113CB"/>
    <w:rsid w:val="0001390F"/>
    <w:rsid w:val="00083D44"/>
    <w:rsid w:val="000A66D1"/>
    <w:rsid w:val="000E0171"/>
    <w:rsid w:val="001041C7"/>
    <w:rsid w:val="00134FF3"/>
    <w:rsid w:val="00154893"/>
    <w:rsid w:val="001D16A0"/>
    <w:rsid w:val="001E0AB4"/>
    <w:rsid w:val="002003E6"/>
    <w:rsid w:val="00202031"/>
    <w:rsid w:val="002379E9"/>
    <w:rsid w:val="00256D92"/>
    <w:rsid w:val="002849B2"/>
    <w:rsid w:val="002E06A1"/>
    <w:rsid w:val="003077C6"/>
    <w:rsid w:val="00347F83"/>
    <w:rsid w:val="003750DB"/>
    <w:rsid w:val="00387209"/>
    <w:rsid w:val="003B4413"/>
    <w:rsid w:val="003B66C7"/>
    <w:rsid w:val="003F1661"/>
    <w:rsid w:val="003F39A2"/>
    <w:rsid w:val="004001F8"/>
    <w:rsid w:val="0040473F"/>
    <w:rsid w:val="004131E4"/>
    <w:rsid w:val="00423A1A"/>
    <w:rsid w:val="00470224"/>
    <w:rsid w:val="004A2DE3"/>
    <w:rsid w:val="004B229C"/>
    <w:rsid w:val="004E3E4A"/>
    <w:rsid w:val="004E51C8"/>
    <w:rsid w:val="00522075"/>
    <w:rsid w:val="005C0275"/>
    <w:rsid w:val="005C65FC"/>
    <w:rsid w:val="005F37AB"/>
    <w:rsid w:val="00612EBE"/>
    <w:rsid w:val="0062357B"/>
    <w:rsid w:val="00641698"/>
    <w:rsid w:val="00702B7E"/>
    <w:rsid w:val="00706ED9"/>
    <w:rsid w:val="007322DF"/>
    <w:rsid w:val="00813991"/>
    <w:rsid w:val="00820C72"/>
    <w:rsid w:val="008324AE"/>
    <w:rsid w:val="00882CF7"/>
    <w:rsid w:val="00911925"/>
    <w:rsid w:val="00952C6D"/>
    <w:rsid w:val="00964E02"/>
    <w:rsid w:val="00965081"/>
    <w:rsid w:val="00A14010"/>
    <w:rsid w:val="00A30D33"/>
    <w:rsid w:val="00A522C6"/>
    <w:rsid w:val="00A57F33"/>
    <w:rsid w:val="00AB229C"/>
    <w:rsid w:val="00AC3D71"/>
    <w:rsid w:val="00AE4E31"/>
    <w:rsid w:val="00B75C87"/>
    <w:rsid w:val="00BB3D42"/>
    <w:rsid w:val="00BF5415"/>
    <w:rsid w:val="00C0337F"/>
    <w:rsid w:val="00C101A7"/>
    <w:rsid w:val="00C30CAF"/>
    <w:rsid w:val="00C32875"/>
    <w:rsid w:val="00C37D28"/>
    <w:rsid w:val="00C47118"/>
    <w:rsid w:val="00C51EC6"/>
    <w:rsid w:val="00C543A9"/>
    <w:rsid w:val="00C67E51"/>
    <w:rsid w:val="00CA16F7"/>
    <w:rsid w:val="00CA6248"/>
    <w:rsid w:val="00CF5A5B"/>
    <w:rsid w:val="00D003E4"/>
    <w:rsid w:val="00D15040"/>
    <w:rsid w:val="00DB34C4"/>
    <w:rsid w:val="00E25B88"/>
    <w:rsid w:val="00E3085E"/>
    <w:rsid w:val="00E3683C"/>
    <w:rsid w:val="00E76DA3"/>
    <w:rsid w:val="00EB7641"/>
    <w:rsid w:val="00F16289"/>
    <w:rsid w:val="00F16B4E"/>
    <w:rsid w:val="00F33633"/>
    <w:rsid w:val="00F96658"/>
    <w:rsid w:val="00FA02E5"/>
    <w:rsid w:val="00FD46F6"/>
    <w:rsid w:val="00FE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454D98"/>
  <w14:defaultImageDpi w14:val="32767"/>
  <w15:chartTrackingRefBased/>
  <w15:docId w15:val="{6BF6044D-F1A2-421E-997D-7B5C92EC6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C72"/>
    <w:pPr>
      <w:spacing w:after="0"/>
    </w:pPr>
  </w:style>
  <w:style w:type="paragraph" w:styleId="1">
    <w:name w:val="heading 1"/>
    <w:basedOn w:val="a"/>
    <w:next w:val="a"/>
    <w:link w:val="10"/>
    <w:uiPriority w:val="9"/>
    <w:qFormat/>
    <w:rsid w:val="003B66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B6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6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6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6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6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6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6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6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66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B6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6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66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66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66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66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66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66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66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6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6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66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6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66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66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66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6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66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66C7"/>
    <w:rPr>
      <w:b/>
      <w:bCs/>
      <w:smallCaps/>
      <w:color w:val="0F4761" w:themeColor="accent1" w:themeShade="BF"/>
      <w:spacing w:val="5"/>
    </w:rPr>
  </w:style>
  <w:style w:type="paragraph" w:customStyle="1" w:styleId="00">
    <w:name w:val="00_正文"/>
    <w:basedOn w:val="a"/>
    <w:link w:val="000"/>
    <w:qFormat/>
    <w:rsid w:val="00A14010"/>
    <w:pPr>
      <w:spacing w:line="440" w:lineRule="exact"/>
      <w:ind w:firstLineChars="200" w:firstLine="200"/>
    </w:pPr>
    <w:rPr>
      <w:rFonts w:ascii="Times New Roman" w:eastAsia="宋体" w:hAnsi="Times New Roman"/>
      <w:spacing w:val="2"/>
      <w:sz w:val="24"/>
    </w:rPr>
  </w:style>
  <w:style w:type="paragraph" w:customStyle="1" w:styleId="010">
    <w:name w:val="010_标题"/>
    <w:basedOn w:val="00"/>
    <w:next w:val="900"/>
    <w:qFormat/>
    <w:rsid w:val="00A14010"/>
    <w:pPr>
      <w:adjustRightInd w:val="0"/>
      <w:spacing w:afterLines="100" w:after="100" w:line="360" w:lineRule="auto"/>
      <w:ind w:firstLineChars="0" w:firstLine="0"/>
      <w:jc w:val="center"/>
      <w:outlineLvl w:val="0"/>
    </w:pPr>
    <w:rPr>
      <w:b/>
      <w:smallCaps/>
      <w:spacing w:val="30"/>
      <w:sz w:val="32"/>
    </w:rPr>
  </w:style>
  <w:style w:type="paragraph" w:customStyle="1" w:styleId="900">
    <w:name w:val="900_摘要"/>
    <w:basedOn w:val="010"/>
    <w:next w:val="00"/>
    <w:qFormat/>
    <w:rsid w:val="00A14010"/>
    <w:pPr>
      <w:adjustRightInd/>
      <w:spacing w:afterLines="50" w:after="50"/>
      <w:outlineLvl w:val="9"/>
    </w:pPr>
    <w:rPr>
      <w:spacing w:val="60"/>
      <w:kern w:val="0"/>
      <w:sz w:val="30"/>
    </w:rPr>
  </w:style>
  <w:style w:type="paragraph" w:customStyle="1" w:styleId="001">
    <w:name w:val="001_顶真正文"/>
    <w:basedOn w:val="00"/>
    <w:link w:val="0010"/>
    <w:qFormat/>
    <w:rsid w:val="00A14010"/>
    <w:pPr>
      <w:ind w:firstLineChars="0" w:firstLine="0"/>
    </w:pPr>
  </w:style>
  <w:style w:type="paragraph" w:customStyle="1" w:styleId="011">
    <w:name w:val="011_一级标题"/>
    <w:basedOn w:val="a9"/>
    <w:next w:val="00"/>
    <w:qFormat/>
    <w:rsid w:val="00C67E51"/>
    <w:pPr>
      <w:numPr>
        <w:numId w:val="1"/>
      </w:numPr>
      <w:spacing w:line="240" w:lineRule="auto"/>
      <w:jc w:val="center"/>
      <w:outlineLvl w:val="0"/>
    </w:pPr>
    <w:rPr>
      <w:rFonts w:ascii="Times New Roman" w:eastAsia="宋体" w:hAnsi="Times New Roman"/>
      <w:b/>
      <w:smallCaps/>
      <w:spacing w:val="40"/>
      <w:sz w:val="28"/>
    </w:rPr>
  </w:style>
  <w:style w:type="paragraph" w:customStyle="1" w:styleId="012">
    <w:name w:val="012_二级标题"/>
    <w:basedOn w:val="00"/>
    <w:next w:val="00"/>
    <w:qFormat/>
    <w:rsid w:val="00134FF3"/>
    <w:pPr>
      <w:numPr>
        <w:ilvl w:val="2"/>
        <w:numId w:val="1"/>
      </w:numPr>
      <w:ind w:firstLineChars="0"/>
      <w:outlineLvl w:val="1"/>
    </w:pPr>
    <w:rPr>
      <w:b/>
    </w:rPr>
  </w:style>
  <w:style w:type="paragraph" w:customStyle="1" w:styleId="9101">
    <w:name w:val="910_1._项目编号"/>
    <w:basedOn w:val="00"/>
    <w:qFormat/>
    <w:rsid w:val="00256D92"/>
    <w:pPr>
      <w:numPr>
        <w:numId w:val="2"/>
      </w:numPr>
      <w:ind w:firstLineChars="0"/>
    </w:pPr>
  </w:style>
  <w:style w:type="table" w:styleId="ae">
    <w:name w:val="Table Grid"/>
    <w:basedOn w:val="a1"/>
    <w:uiPriority w:val="39"/>
    <w:rsid w:val="00004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3">
    <w:name w:val="013_三级标题"/>
    <w:basedOn w:val="012"/>
    <w:next w:val="00"/>
    <w:qFormat/>
    <w:rsid w:val="00134FF3"/>
    <w:pPr>
      <w:numPr>
        <w:ilvl w:val="3"/>
      </w:numPr>
      <w:outlineLvl w:val="2"/>
    </w:pPr>
  </w:style>
  <w:style w:type="paragraph" w:customStyle="1" w:styleId="911">
    <w:name w:val="911_■_项目编号"/>
    <w:basedOn w:val="001"/>
    <w:next w:val="00"/>
    <w:qFormat/>
    <w:rsid w:val="0001390F"/>
    <w:pPr>
      <w:numPr>
        <w:numId w:val="3"/>
      </w:numPr>
    </w:pPr>
  </w:style>
  <w:style w:type="paragraph" w:customStyle="1" w:styleId="999">
    <w:name w:val="999作废"/>
    <w:basedOn w:val="001"/>
    <w:next w:val="00"/>
    <w:link w:val="9990"/>
    <w:rsid w:val="0001390F"/>
  </w:style>
  <w:style w:type="paragraph" w:customStyle="1" w:styleId="913Step1">
    <w:name w:val="913_Step1._编号"/>
    <w:basedOn w:val="001"/>
    <w:qFormat/>
    <w:rsid w:val="000A66D1"/>
    <w:pPr>
      <w:numPr>
        <w:numId w:val="6"/>
      </w:numPr>
      <w:ind w:left="794" w:hanging="794"/>
    </w:pPr>
  </w:style>
  <w:style w:type="paragraph" w:customStyle="1" w:styleId="9121">
    <w:name w:val="912_1)_项目编号"/>
    <w:basedOn w:val="999"/>
    <w:next w:val="00"/>
    <w:link w:val="91210"/>
    <w:qFormat/>
    <w:rsid w:val="000A66D1"/>
    <w:pPr>
      <w:numPr>
        <w:numId w:val="5"/>
      </w:numPr>
    </w:pPr>
  </w:style>
  <w:style w:type="character" w:customStyle="1" w:styleId="000">
    <w:name w:val="00_正文 字符"/>
    <w:basedOn w:val="a0"/>
    <w:link w:val="00"/>
    <w:rsid w:val="000A66D1"/>
    <w:rPr>
      <w:rFonts w:ascii="Times New Roman" w:eastAsia="宋体" w:hAnsi="Times New Roman"/>
      <w:spacing w:val="2"/>
      <w:sz w:val="24"/>
    </w:rPr>
  </w:style>
  <w:style w:type="character" w:customStyle="1" w:styleId="0010">
    <w:name w:val="001_顶真正文 字符"/>
    <w:basedOn w:val="000"/>
    <w:link w:val="001"/>
    <w:rsid w:val="000A66D1"/>
    <w:rPr>
      <w:rFonts w:ascii="Times New Roman" w:eastAsia="宋体" w:hAnsi="Times New Roman"/>
      <w:spacing w:val="2"/>
      <w:sz w:val="24"/>
    </w:rPr>
  </w:style>
  <w:style w:type="character" w:customStyle="1" w:styleId="9990">
    <w:name w:val="999作废 字符"/>
    <w:basedOn w:val="0010"/>
    <w:link w:val="999"/>
    <w:rsid w:val="000A66D1"/>
    <w:rPr>
      <w:rFonts w:ascii="Times New Roman" w:eastAsia="宋体" w:hAnsi="Times New Roman"/>
      <w:spacing w:val="2"/>
      <w:sz w:val="24"/>
    </w:rPr>
  </w:style>
  <w:style w:type="character" w:customStyle="1" w:styleId="91210">
    <w:name w:val="912_1)_项目编号 字符"/>
    <w:basedOn w:val="9990"/>
    <w:link w:val="9121"/>
    <w:rsid w:val="000A66D1"/>
    <w:rPr>
      <w:rFonts w:ascii="Times New Roman" w:eastAsia="宋体" w:hAnsi="Times New Roman"/>
      <w:spacing w:val="2"/>
      <w:sz w:val="24"/>
    </w:rPr>
  </w:style>
  <w:style w:type="paragraph" w:customStyle="1" w:styleId="914">
    <w:name w:val="914_😊_恐怖笑脸"/>
    <w:basedOn w:val="00"/>
    <w:qFormat/>
    <w:rsid w:val="00C51EC6"/>
    <w:pPr>
      <w:numPr>
        <w:numId w:val="7"/>
      </w:numPr>
      <w:ind w:left="760" w:firstLineChars="0" w:hanging="272"/>
    </w:pPr>
  </w:style>
  <w:style w:type="paragraph" w:customStyle="1" w:styleId="915">
    <w:name w:val="915_🥺_恐怖哭脸"/>
    <w:basedOn w:val="00"/>
    <w:qFormat/>
    <w:rsid w:val="00C51EC6"/>
    <w:pPr>
      <w:numPr>
        <w:numId w:val="9"/>
      </w:numPr>
      <w:ind w:left="760" w:firstLineChars="0" w:hanging="272"/>
    </w:pPr>
  </w:style>
  <w:style w:type="paragraph" w:customStyle="1" w:styleId="9161">
    <w:name w:val="916_[1]_引用编号"/>
    <w:basedOn w:val="001"/>
    <w:qFormat/>
    <w:rsid w:val="00C51EC6"/>
    <w:pPr>
      <w:numPr>
        <w:numId w:val="11"/>
      </w:numPr>
      <w:ind w:left="352" w:hanging="352"/>
    </w:pPr>
  </w:style>
  <w:style w:type="table" w:customStyle="1" w:styleId="020">
    <w:name w:val="020_表格内部"/>
    <w:basedOn w:val="a1"/>
    <w:uiPriority w:val="99"/>
    <w:rsid w:val="00E3683C"/>
    <w:pPr>
      <w:spacing w:after="0" w:line="240" w:lineRule="auto"/>
    </w:pPr>
    <w:rPr>
      <w:rFonts w:ascii="Times New Roman" w:eastAsia="宋体" w:hAnsi="Times New Roman"/>
      <w:sz w:val="24"/>
    </w:rPr>
    <w:tblPr/>
    <w:tcPr>
      <w:shd w:val="clear" w:color="auto" w:fill="FFFFFF" w:themeFill="background1"/>
    </w:tcPr>
  </w:style>
  <w:style w:type="paragraph" w:customStyle="1" w:styleId="0200">
    <w:name w:val="020_表格文本"/>
    <w:basedOn w:val="00"/>
    <w:qFormat/>
    <w:rsid w:val="00E3683C"/>
    <w:pPr>
      <w:spacing w:line="240" w:lineRule="atLeast"/>
      <w:ind w:firstLineChars="0" w:firstLine="0"/>
    </w:pPr>
  </w:style>
  <w:style w:type="paragraph" w:customStyle="1" w:styleId="MTDisplayEquation">
    <w:name w:val="MTDisplayEquation"/>
    <w:basedOn w:val="001"/>
    <w:next w:val="a"/>
    <w:link w:val="MTDisplayEquation0"/>
    <w:rsid w:val="005C0275"/>
    <w:pPr>
      <w:tabs>
        <w:tab w:val="center" w:pos="4480"/>
        <w:tab w:val="right" w:pos="8960"/>
      </w:tabs>
      <w:spacing w:line="240" w:lineRule="atLeast"/>
    </w:pPr>
  </w:style>
  <w:style w:type="character" w:customStyle="1" w:styleId="MTDisplayEquation0">
    <w:name w:val="MTDisplayEquation 字符"/>
    <w:basedOn w:val="0010"/>
    <w:link w:val="MTDisplayEquation"/>
    <w:rsid w:val="005C0275"/>
    <w:rPr>
      <w:rFonts w:ascii="Times New Roman" w:eastAsia="宋体" w:hAnsi="Times New Roman"/>
      <w:spacing w:val="2"/>
      <w:sz w:val="24"/>
    </w:rPr>
  </w:style>
  <w:style w:type="paragraph" w:customStyle="1" w:styleId="030">
    <w:name w:val="030_居中图片"/>
    <w:basedOn w:val="00"/>
    <w:next w:val="00"/>
    <w:qFormat/>
    <w:rsid w:val="00AE4E31"/>
    <w:pPr>
      <w:spacing w:line="240" w:lineRule="atLeast"/>
      <w:ind w:firstLineChars="0" w:firstLine="0"/>
      <w:jc w:val="center"/>
    </w:pPr>
  </w:style>
  <w:style w:type="paragraph" w:styleId="af">
    <w:name w:val="caption"/>
    <w:basedOn w:val="a"/>
    <w:next w:val="a"/>
    <w:uiPriority w:val="35"/>
    <w:unhideWhenUsed/>
    <w:qFormat/>
    <w:rsid w:val="0040473F"/>
    <w:pPr>
      <w:spacing w:line="240" w:lineRule="exact"/>
    </w:pPr>
    <w:rPr>
      <w:rFonts w:asciiTheme="majorHAnsi" w:eastAsia="黑体" w:hAnsiTheme="majorHAnsi" w:cstheme="majorBidi"/>
      <w:sz w:val="20"/>
      <w:szCs w:val="20"/>
    </w:rPr>
  </w:style>
  <w:style w:type="paragraph" w:styleId="af0">
    <w:name w:val="footnote text"/>
    <w:basedOn w:val="a"/>
    <w:link w:val="af1"/>
    <w:uiPriority w:val="99"/>
    <w:semiHidden/>
    <w:unhideWhenUsed/>
    <w:rsid w:val="0040473F"/>
    <w:pPr>
      <w:snapToGrid w:val="0"/>
      <w:spacing w:line="200" w:lineRule="exact"/>
    </w:pPr>
    <w:rPr>
      <w:sz w:val="18"/>
      <w:szCs w:val="18"/>
    </w:rPr>
  </w:style>
  <w:style w:type="character" w:customStyle="1" w:styleId="af1">
    <w:name w:val="脚注文本 字符"/>
    <w:basedOn w:val="a0"/>
    <w:link w:val="af0"/>
    <w:uiPriority w:val="99"/>
    <w:semiHidden/>
    <w:rsid w:val="0040473F"/>
    <w:rPr>
      <w:sz w:val="18"/>
      <w:szCs w:val="18"/>
    </w:rPr>
  </w:style>
  <w:style w:type="character" w:styleId="af2">
    <w:name w:val="footnote reference"/>
    <w:basedOn w:val="a0"/>
    <w:uiPriority w:val="99"/>
    <w:semiHidden/>
    <w:unhideWhenUsed/>
    <w:rsid w:val="0040473F"/>
    <w:rPr>
      <w:vertAlign w:val="superscript"/>
    </w:rPr>
  </w:style>
  <w:style w:type="paragraph" w:styleId="af3">
    <w:name w:val="header"/>
    <w:basedOn w:val="a"/>
    <w:link w:val="af4"/>
    <w:uiPriority w:val="99"/>
    <w:unhideWhenUsed/>
    <w:rsid w:val="00BF54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BF5415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BF54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BF5415"/>
    <w:rPr>
      <w:sz w:val="18"/>
      <w:szCs w:val="18"/>
    </w:rPr>
  </w:style>
  <w:style w:type="character" w:customStyle="1" w:styleId="MTEquationSection">
    <w:name w:val="MTEquationSection"/>
    <w:basedOn w:val="a0"/>
    <w:rsid w:val="005C0275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1_BOOK&#20204;\09_&#20854;&#20182;\00_word&#26631;&#20934;&#27169;&#26495;\&#25968;&#27169;&#26631;&#20934;&#27169;&#26495;(%20&#39044;&#22635;&#20805;%20&#23439;%20)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C5772-5662-4FB1-B56F-07A53334A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数模标准模板( 预填充 宏 ).dotm</Template>
  <TotalTime>17</TotalTime>
  <Pages>6</Pages>
  <Words>938</Words>
  <Characters>5349</Characters>
  <Application>Microsoft Office Word</Application>
  <DocSecurity>0</DocSecurity>
  <Lines>44</Lines>
  <Paragraphs>12</Paragraphs>
  <ScaleCrop>false</ScaleCrop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香霖堂的茶叶</dc:creator>
  <cp:keywords/>
  <dc:description/>
  <cp:lastModifiedBy>香霖堂的茶叶</cp:lastModifiedBy>
  <cp:revision>2</cp:revision>
  <dcterms:created xsi:type="dcterms:W3CDTF">2025-11-12T17:21:00Z</dcterms:created>
  <dcterms:modified xsi:type="dcterms:W3CDTF">2025-11-12T17:38:00Z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